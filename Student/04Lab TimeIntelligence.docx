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63698" w14:textId="519995D0" w:rsidR="00EB1ADF" w:rsidRDefault="00693CF4" w:rsidP="0048025F">
      <w:pPr>
        <w:pStyle w:val="Heading2"/>
      </w:pPr>
      <w:r>
        <w:t>Model</w:t>
      </w:r>
      <w:r w:rsidR="00781D44">
        <w:t xml:space="preserve">ing </w:t>
      </w:r>
      <w:r w:rsidR="004B0D18">
        <w:t xml:space="preserve">Data </w:t>
      </w:r>
      <w:r w:rsidR="00781D44">
        <w:t>with Hierarchies and</w:t>
      </w:r>
      <w:r>
        <w:t xml:space="preserve"> Time Intelligence</w:t>
      </w:r>
    </w:p>
    <w:p w14:paraId="5DB94341" w14:textId="706F2EF6" w:rsidR="00EB1ADF" w:rsidRPr="005C7841" w:rsidRDefault="00EB1ADF" w:rsidP="0048025F">
      <w:pPr>
        <w:pStyle w:val="LabExerciseCallout"/>
      </w:pPr>
      <w:r w:rsidRPr="005C7841">
        <w:rPr>
          <w:b/>
        </w:rPr>
        <w:t>Lab Time</w:t>
      </w:r>
      <w:r w:rsidRPr="005C7841">
        <w:t xml:space="preserve">: </w:t>
      </w:r>
      <w:r w:rsidR="00781D44">
        <w:t>60</w:t>
      </w:r>
      <w:r w:rsidRPr="005C7841">
        <w:t xml:space="preserve"> minutes</w:t>
      </w:r>
    </w:p>
    <w:p w14:paraId="2755ECE1" w14:textId="3E816902" w:rsidR="00EB1ADF" w:rsidRPr="005C7841" w:rsidRDefault="00EB1ADF" w:rsidP="0048025F">
      <w:pPr>
        <w:pStyle w:val="LabExerciseCallout"/>
      </w:pPr>
      <w:r w:rsidRPr="005C7841">
        <w:rPr>
          <w:b/>
        </w:rPr>
        <w:t>Lab Folder</w:t>
      </w:r>
      <w:r w:rsidRPr="005C7841">
        <w:t xml:space="preserve">: </w:t>
      </w:r>
      <w:r w:rsidR="005D0755">
        <w:t>C:\Student\</w:t>
      </w:r>
      <w:r w:rsidR="00417093">
        <w:t>Lab</w:t>
      </w:r>
      <w:r w:rsidR="00F66A69">
        <w:t>04</w:t>
      </w:r>
      <w:bookmarkStart w:id="0" w:name="_GoBack"/>
      <w:bookmarkEnd w:id="0"/>
    </w:p>
    <w:p w14:paraId="45C1ABA8" w14:textId="5FAA0679" w:rsidR="001621DA" w:rsidRDefault="00EB1ADF" w:rsidP="001621DA">
      <w:pPr>
        <w:pStyle w:val="LabExerciseCallout"/>
        <w:rPr>
          <w:rFonts w:cs="Arial"/>
          <w:lang w:val="en"/>
        </w:rPr>
      </w:pPr>
      <w:r w:rsidRPr="005C7841">
        <w:rPr>
          <w:b/>
        </w:rPr>
        <w:t>Lab Overview</w:t>
      </w:r>
      <w:r w:rsidRPr="005C7841">
        <w:t xml:space="preserve">: </w:t>
      </w:r>
      <w:r w:rsidR="001621DA">
        <w:rPr>
          <w:rFonts w:cs="Arial"/>
          <w:lang w:val="en"/>
        </w:rPr>
        <w:t xml:space="preserve">In this lab, you will continue to work on the Power BI Desktop project you have been working with over the last two previous labs. At this point, you have already spent time designing the data model for </w:t>
      </w:r>
      <w:r w:rsidR="00D92ECF">
        <w:rPr>
          <w:rFonts w:cs="Arial"/>
          <w:lang w:val="en"/>
        </w:rPr>
        <w:t>the Wingtip S</w:t>
      </w:r>
      <w:r w:rsidR="001621DA">
        <w:rPr>
          <w:rFonts w:cs="Arial"/>
          <w:lang w:val="en"/>
        </w:rPr>
        <w:t xml:space="preserve">ales </w:t>
      </w:r>
      <w:r w:rsidR="00D92ECF">
        <w:rPr>
          <w:rFonts w:cs="Arial"/>
          <w:lang w:val="en"/>
        </w:rPr>
        <w:t>Analysis project</w:t>
      </w:r>
      <w:r w:rsidR="001621DA">
        <w:rPr>
          <w:rFonts w:cs="Arial"/>
          <w:lang w:val="en"/>
        </w:rPr>
        <w:t xml:space="preserve">. In this lab you will </w:t>
      </w:r>
      <w:r w:rsidR="009D4F49">
        <w:rPr>
          <w:rFonts w:cs="Arial"/>
          <w:lang w:val="en"/>
        </w:rPr>
        <w:t xml:space="preserve">continue to </w:t>
      </w:r>
      <w:r w:rsidR="001621DA">
        <w:rPr>
          <w:rFonts w:cs="Arial"/>
          <w:lang w:val="en"/>
        </w:rPr>
        <w:t xml:space="preserve">extend the data model by adding </w:t>
      </w:r>
      <w:r w:rsidR="00D92ECF">
        <w:rPr>
          <w:rFonts w:cs="Arial"/>
          <w:lang w:val="en"/>
        </w:rPr>
        <w:t xml:space="preserve">dimensional hierarchies and </w:t>
      </w:r>
      <w:r w:rsidR="001621DA">
        <w:rPr>
          <w:rFonts w:cs="Arial"/>
          <w:lang w:val="en"/>
        </w:rPr>
        <w:t xml:space="preserve">a </w:t>
      </w:r>
      <w:r w:rsidR="009D4F49">
        <w:rPr>
          <w:rFonts w:cs="Arial"/>
          <w:lang w:val="en"/>
        </w:rPr>
        <w:t xml:space="preserve">time </w:t>
      </w:r>
      <w:r w:rsidR="001621DA">
        <w:rPr>
          <w:rFonts w:cs="Arial"/>
          <w:lang w:val="en"/>
        </w:rPr>
        <w:t xml:space="preserve">dimension table </w:t>
      </w:r>
      <w:r w:rsidR="009D4F49">
        <w:rPr>
          <w:rFonts w:cs="Arial"/>
          <w:lang w:val="en"/>
        </w:rPr>
        <w:t xml:space="preserve">named </w:t>
      </w:r>
      <w:r w:rsidR="009D4F49" w:rsidRPr="009D4F49">
        <w:rPr>
          <w:rFonts w:cs="Arial"/>
          <w:b/>
          <w:lang w:val="en"/>
        </w:rPr>
        <w:t>Calendar</w:t>
      </w:r>
      <w:r w:rsidR="00D92ECF">
        <w:rPr>
          <w:rFonts w:cs="Arial"/>
          <w:lang w:val="en"/>
        </w:rPr>
        <w:t>. You will learn how to configure</w:t>
      </w:r>
      <w:r w:rsidR="001621DA">
        <w:rPr>
          <w:rFonts w:cs="Arial"/>
          <w:lang w:val="en"/>
        </w:rPr>
        <w:t xml:space="preserve"> </w:t>
      </w:r>
      <w:r w:rsidR="00D92ECF">
        <w:rPr>
          <w:rFonts w:cs="Arial"/>
          <w:lang w:val="en"/>
        </w:rPr>
        <w:t xml:space="preserve">the </w:t>
      </w:r>
      <w:r w:rsidR="00D92ECF" w:rsidRPr="00D92ECF">
        <w:rPr>
          <w:rFonts w:cs="Arial"/>
          <w:b/>
          <w:lang w:val="en"/>
        </w:rPr>
        <w:t>Calendar</w:t>
      </w:r>
      <w:r w:rsidR="00D92ECF">
        <w:rPr>
          <w:rFonts w:cs="Arial"/>
          <w:lang w:val="en"/>
        </w:rPr>
        <w:t xml:space="preserve"> table </w:t>
      </w:r>
      <w:r w:rsidR="001621DA">
        <w:rPr>
          <w:rFonts w:cs="Arial"/>
          <w:lang w:val="en"/>
        </w:rPr>
        <w:t>so it can be used for time-based financial analysis. This will allow you to create measures using the DAX time intelligence functions.</w:t>
      </w:r>
    </w:p>
    <w:p w14:paraId="7306D05B" w14:textId="0F987645" w:rsidR="001621DA" w:rsidRDefault="008D2CC2" w:rsidP="001621DA">
      <w:pPr>
        <w:pStyle w:val="LabExerciseCallout"/>
      </w:pPr>
      <w:r>
        <w:rPr>
          <w:b/>
        </w:rPr>
        <w:t>Lab Dependencies</w:t>
      </w:r>
      <w:r w:rsidR="001621DA" w:rsidRPr="00253255">
        <w:rPr>
          <w:b/>
        </w:rPr>
        <w:t>:</w:t>
      </w:r>
      <w:r w:rsidR="001621DA">
        <w:t xml:space="preserve"> </w:t>
      </w:r>
      <w:r w:rsidR="001621DA" w:rsidRPr="00C24390">
        <w:t xml:space="preserve">This lab assumes you have completed the </w:t>
      </w:r>
      <w:r>
        <w:t xml:space="preserve">earlier </w:t>
      </w:r>
      <w:r w:rsidR="001621DA" w:rsidRPr="00C24390">
        <w:t xml:space="preserve">lab </w:t>
      </w:r>
      <w:r w:rsidRPr="008D2CC2">
        <w:rPr>
          <w:b/>
        </w:rPr>
        <w:t>Using the Data Modeling Features of Power BI Desktop</w:t>
      </w:r>
      <w:r w:rsidRPr="00C24390">
        <w:t xml:space="preserve"> </w:t>
      </w:r>
      <w:r w:rsidR="001621DA" w:rsidRPr="00C24390">
        <w:t>in which you created a</w:t>
      </w:r>
      <w:r w:rsidR="001621DA">
        <w:t xml:space="preserve"> Power BI Desktop project </w:t>
      </w:r>
      <w:r w:rsidR="001621DA" w:rsidRPr="00C24390">
        <w:t xml:space="preserve">named </w:t>
      </w:r>
      <w:r w:rsidRPr="00655150">
        <w:rPr>
          <w:b/>
        </w:rPr>
        <w:t>Wingtip Sales Analysis</w:t>
      </w:r>
      <w:r w:rsidR="001621DA">
        <w:t xml:space="preserve">. </w:t>
      </w:r>
      <w:r w:rsidR="001621DA" w:rsidRPr="00C24390">
        <w:t xml:space="preserve">If you would like to begin work on this lab without completing the </w:t>
      </w:r>
      <w:r w:rsidR="006D10D3">
        <w:t xml:space="preserve">earlier </w:t>
      </w:r>
      <w:r w:rsidR="001621DA">
        <w:t xml:space="preserve">lab, </w:t>
      </w:r>
      <w:r w:rsidR="001621DA" w:rsidRPr="00C24390">
        <w:t xml:space="preserve">copy the lab solution file </w:t>
      </w:r>
      <w:r>
        <w:t xml:space="preserve">named </w:t>
      </w:r>
      <w:r w:rsidRPr="00655150">
        <w:rPr>
          <w:b/>
        </w:rPr>
        <w:t xml:space="preserve">Wingtip Sales </w:t>
      </w:r>
      <w:proofErr w:type="spellStart"/>
      <w:r w:rsidRPr="00655150">
        <w:rPr>
          <w:b/>
        </w:rPr>
        <w:t>Analysis</w:t>
      </w:r>
      <w:r w:rsidRPr="009C4109">
        <w:rPr>
          <w:b/>
        </w:rPr>
        <w:t>.pbix</w:t>
      </w:r>
      <w:proofErr w:type="spellEnd"/>
      <w:r>
        <w:t xml:space="preserve"> which </w:t>
      </w:r>
      <w:proofErr w:type="gramStart"/>
      <w:r>
        <w:t>is located in</w:t>
      </w:r>
      <w:proofErr w:type="gramEnd"/>
      <w:r>
        <w:t xml:space="preserve"> the student folder </w:t>
      </w:r>
      <w:r w:rsidR="001621DA">
        <w:t xml:space="preserve">at </w:t>
      </w:r>
      <w:r w:rsidR="00F379D1" w:rsidRPr="00F379D1">
        <w:rPr>
          <w:b/>
        </w:rPr>
        <w:t>C:\Student\</w:t>
      </w:r>
      <w:r w:rsidR="00417093">
        <w:rPr>
          <w:b/>
        </w:rPr>
        <w:t>Lab03</w:t>
      </w:r>
      <w:r w:rsidR="00417093" w:rsidRPr="008D2CC2">
        <w:rPr>
          <w:b/>
        </w:rPr>
        <w:t xml:space="preserve"> </w:t>
      </w:r>
      <w:r w:rsidRPr="008D2CC2">
        <w:rPr>
          <w:b/>
        </w:rPr>
        <w:t>\Solution</w:t>
      </w:r>
      <w:r>
        <w:rPr>
          <w:b/>
        </w:rPr>
        <w:t xml:space="preserve"> </w:t>
      </w:r>
      <w:r w:rsidR="001621DA" w:rsidRPr="00C24390">
        <w:t xml:space="preserve">into the folder at </w:t>
      </w:r>
      <w:r w:rsidR="001621DA" w:rsidRPr="00C24390">
        <w:rPr>
          <w:b/>
        </w:rPr>
        <w:t>C:\Student\</w:t>
      </w:r>
      <w:r w:rsidR="001621DA">
        <w:rPr>
          <w:b/>
        </w:rPr>
        <w:t>Projects</w:t>
      </w:r>
      <w:r w:rsidR="006D10D3">
        <w:t xml:space="preserve"> using the Windows Explorer.</w:t>
      </w:r>
    </w:p>
    <w:p w14:paraId="65BD941A" w14:textId="4107D058" w:rsidR="00276D37" w:rsidRPr="00AB0146" w:rsidRDefault="00276D37" w:rsidP="00276D37">
      <w:pPr>
        <w:pStyle w:val="Heading3"/>
      </w:pPr>
      <w:r>
        <w:t xml:space="preserve">Exercise 1: Create a Dimensional Hierarchy </w:t>
      </w:r>
      <w:r w:rsidR="006C6B19">
        <w:t xml:space="preserve">for </w:t>
      </w:r>
      <w:r>
        <w:t xml:space="preserve">Product </w:t>
      </w:r>
      <w:r w:rsidR="006C6B19">
        <w:t>Category</w:t>
      </w:r>
    </w:p>
    <w:p w14:paraId="34E78F33" w14:textId="77777777" w:rsidR="00276D37" w:rsidRDefault="00276D37" w:rsidP="00276D37">
      <w:pPr>
        <w:pStyle w:val="LabExerciseLeadIn"/>
      </w:pPr>
      <w:r>
        <w:t xml:space="preserve">In this exercise you will modify the </w:t>
      </w:r>
      <w:r w:rsidRPr="00E24C64">
        <w:rPr>
          <w:b/>
        </w:rPr>
        <w:t>Products</w:t>
      </w:r>
      <w:r>
        <w:t xml:space="preserve"> table to add a new dimension hierarchy named </w:t>
      </w:r>
      <w:r w:rsidRPr="00E24C64">
        <w:rPr>
          <w:b/>
        </w:rPr>
        <w:t>Product Category</w:t>
      </w:r>
      <w:r>
        <w:t>. After that you will create a new report page and a few supporting measures to calculate percentages that each product category, subcategory and product contribute to overall sales revenue.</w:t>
      </w:r>
    </w:p>
    <w:p w14:paraId="09D6FC56" w14:textId="61F1C98F" w:rsidR="00276D37" w:rsidRDefault="00276D37" w:rsidP="00276D37">
      <w:pPr>
        <w:pStyle w:val="LabStepNumbered"/>
        <w:numPr>
          <w:ilvl w:val="0"/>
          <w:numId w:val="3"/>
        </w:numPr>
      </w:pPr>
      <w:r>
        <w:t>Launch Power BI Desktop.</w:t>
      </w:r>
    </w:p>
    <w:p w14:paraId="179B2E09" w14:textId="77777777" w:rsidR="00276D37" w:rsidRDefault="00276D37" w:rsidP="00276D37">
      <w:pPr>
        <w:pStyle w:val="LabStepNumbered"/>
        <w:numPr>
          <w:ilvl w:val="0"/>
          <w:numId w:val="3"/>
        </w:numPr>
      </w:pPr>
      <w:r>
        <w:t xml:space="preserve">Open the Power BI </w:t>
      </w:r>
      <w:r w:rsidRPr="0012036A">
        <w:t>Desktop</w:t>
      </w:r>
      <w:r>
        <w:t xml:space="preserve"> project named </w:t>
      </w:r>
      <w:r w:rsidRPr="00276D37">
        <w:rPr>
          <w:b/>
        </w:rPr>
        <w:t xml:space="preserve">Wingtip Sales </w:t>
      </w:r>
      <w:proofErr w:type="spellStart"/>
      <w:r w:rsidRPr="00276D37">
        <w:rPr>
          <w:b/>
        </w:rPr>
        <w:t>Analytics.pbix</w:t>
      </w:r>
      <w:proofErr w:type="spellEnd"/>
      <w:r>
        <w:t xml:space="preserve"> from the previous lab located at the following path.</w:t>
      </w:r>
    </w:p>
    <w:p w14:paraId="3741CAFD" w14:textId="77777777" w:rsidR="00276D37" w:rsidRPr="0012036A" w:rsidRDefault="00276D37" w:rsidP="00276D37">
      <w:pPr>
        <w:pStyle w:val="LabStepCodeBlock"/>
      </w:pPr>
      <w:r w:rsidRPr="00161AEF">
        <w:t>C:\Student\</w:t>
      </w:r>
      <w:r>
        <w:t>Projects\</w:t>
      </w:r>
      <w:r w:rsidRPr="00161AEF">
        <w:t>Wingtip</w:t>
      </w:r>
      <w:r>
        <w:t xml:space="preserve"> </w:t>
      </w:r>
      <w:r w:rsidRPr="00161AEF">
        <w:t>Sales</w:t>
      </w:r>
      <w:r>
        <w:t xml:space="preserve"> Analysis</w:t>
      </w:r>
      <w:r w:rsidRPr="00161AEF">
        <w:t>.pbix</w:t>
      </w:r>
    </w:p>
    <w:p w14:paraId="2D9A6145" w14:textId="4F87418C" w:rsidR="0086691D" w:rsidRDefault="0086691D" w:rsidP="00276D37">
      <w:pPr>
        <w:pStyle w:val="LabStepNumbered"/>
        <w:numPr>
          <w:ilvl w:val="0"/>
          <w:numId w:val="3"/>
        </w:numPr>
      </w:pPr>
      <w:r>
        <w:t xml:space="preserve">Navigate to Report view and inspect the tables in the </w:t>
      </w:r>
      <w:r w:rsidRPr="0086691D">
        <w:rPr>
          <w:b/>
        </w:rPr>
        <w:t>Fields</w:t>
      </w:r>
      <w:r>
        <w:t xml:space="preserve"> list on the right hand side of the Power BI Desktop window.</w:t>
      </w:r>
    </w:p>
    <w:p w14:paraId="61ED7C19" w14:textId="66853D8A" w:rsidR="0086691D" w:rsidRDefault="0086691D" w:rsidP="0086691D">
      <w:pPr>
        <w:pStyle w:val="LabStepScreenshot"/>
      </w:pPr>
      <w:r>
        <w:rPr>
          <w:noProof/>
        </w:rPr>
        <w:drawing>
          <wp:inline distT="0" distB="0" distL="0" distR="0" wp14:anchorId="41A4AC51" wp14:editId="2919B73C">
            <wp:extent cx="6283685" cy="2024743"/>
            <wp:effectExtent l="19050" t="19050" r="22225"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7177" cy="2035535"/>
                    </a:xfrm>
                    <a:prstGeom prst="rect">
                      <a:avLst/>
                    </a:prstGeom>
                    <a:noFill/>
                    <a:ln>
                      <a:solidFill>
                        <a:schemeClr val="tx1"/>
                      </a:solidFill>
                    </a:ln>
                  </pic:spPr>
                </pic:pic>
              </a:graphicData>
            </a:graphic>
          </wp:inline>
        </w:drawing>
      </w:r>
    </w:p>
    <w:p w14:paraId="326D64A1" w14:textId="57D1FB16" w:rsidR="00276D37" w:rsidRDefault="00276D37" w:rsidP="00276D37">
      <w:pPr>
        <w:pStyle w:val="LabStepNumbered"/>
        <w:numPr>
          <w:ilvl w:val="0"/>
          <w:numId w:val="3"/>
        </w:numPr>
      </w:pPr>
      <w:r>
        <w:t xml:space="preserve">Add a new dimensional hierarchy to the </w:t>
      </w:r>
      <w:r w:rsidRPr="00E24C64">
        <w:rPr>
          <w:b/>
        </w:rPr>
        <w:t>Products</w:t>
      </w:r>
      <w:r>
        <w:t xml:space="preserve"> table.</w:t>
      </w:r>
    </w:p>
    <w:p w14:paraId="6AD4A443" w14:textId="77777777" w:rsidR="00276D37" w:rsidRDefault="00276D37" w:rsidP="00276D37">
      <w:pPr>
        <w:pStyle w:val="LabStepNumberedLevel2"/>
        <w:numPr>
          <w:ilvl w:val="1"/>
          <w:numId w:val="3"/>
        </w:numPr>
      </w:pPr>
      <w:r>
        <w:t xml:space="preserve">Inspect the </w:t>
      </w:r>
      <w:r w:rsidRPr="00276D37">
        <w:rPr>
          <w:b/>
        </w:rPr>
        <w:t>Products</w:t>
      </w:r>
      <w:r>
        <w:t xml:space="preserve"> table in the fields list. It should appear as the one shown in the following screenshot.</w:t>
      </w:r>
    </w:p>
    <w:p w14:paraId="7AAE9FF6" w14:textId="77777777" w:rsidR="00276D37" w:rsidRDefault="00276D37" w:rsidP="00276D37">
      <w:pPr>
        <w:pStyle w:val="LabStepScreenshotLevel2"/>
      </w:pPr>
      <w:r>
        <w:drawing>
          <wp:inline distT="0" distB="0" distL="0" distR="0" wp14:anchorId="1B4873D2" wp14:editId="4590045F">
            <wp:extent cx="1128228" cy="1614487"/>
            <wp:effectExtent l="19050" t="19050" r="15240"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0808" cy="1618179"/>
                    </a:xfrm>
                    <a:prstGeom prst="rect">
                      <a:avLst/>
                    </a:prstGeom>
                    <a:noFill/>
                    <a:ln>
                      <a:solidFill>
                        <a:schemeClr val="tx1"/>
                      </a:solidFill>
                    </a:ln>
                  </pic:spPr>
                </pic:pic>
              </a:graphicData>
            </a:graphic>
          </wp:inline>
        </w:drawing>
      </w:r>
    </w:p>
    <w:p w14:paraId="183BA9DD" w14:textId="77777777" w:rsidR="00276D37" w:rsidRDefault="00276D37" w:rsidP="00276D37">
      <w:pPr>
        <w:pStyle w:val="LabStepNumberedLevel2"/>
      </w:pPr>
      <w:r>
        <w:lastRenderedPageBreak/>
        <w:t xml:space="preserve">Right-click on the </w:t>
      </w:r>
      <w:r w:rsidRPr="00E24C64">
        <w:rPr>
          <w:b/>
        </w:rPr>
        <w:t>Category</w:t>
      </w:r>
      <w:r>
        <w:t xml:space="preserve"> field and then select the </w:t>
      </w:r>
      <w:r w:rsidRPr="00E24C64">
        <w:rPr>
          <w:b/>
        </w:rPr>
        <w:t>New Hierarchy</w:t>
      </w:r>
      <w:r>
        <w:t xml:space="preserve"> menu command.</w:t>
      </w:r>
    </w:p>
    <w:p w14:paraId="43F042C0" w14:textId="77777777" w:rsidR="00276D37" w:rsidRDefault="00276D37" w:rsidP="00276D37">
      <w:pPr>
        <w:pStyle w:val="LabStepScreenshotLevel2"/>
      </w:pPr>
      <w:r>
        <w:drawing>
          <wp:inline distT="0" distB="0" distL="0" distR="0" wp14:anchorId="41049C7C" wp14:editId="68F41111">
            <wp:extent cx="1215532" cy="1328737"/>
            <wp:effectExtent l="19050" t="19050" r="22860"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2809" cy="1336692"/>
                    </a:xfrm>
                    <a:prstGeom prst="rect">
                      <a:avLst/>
                    </a:prstGeom>
                    <a:noFill/>
                    <a:ln>
                      <a:solidFill>
                        <a:schemeClr val="tx1"/>
                      </a:solidFill>
                    </a:ln>
                  </pic:spPr>
                </pic:pic>
              </a:graphicData>
            </a:graphic>
          </wp:inline>
        </w:drawing>
      </w:r>
    </w:p>
    <w:p w14:paraId="733D93D1" w14:textId="77777777" w:rsidR="00276D37" w:rsidRDefault="00276D37" w:rsidP="00276D37">
      <w:pPr>
        <w:pStyle w:val="LabStepNumberedLevel2"/>
      </w:pPr>
      <w:r>
        <w:t xml:space="preserve">You should now see a new dimensional hierarchy in the fields list named </w:t>
      </w:r>
      <w:r w:rsidRPr="00E24C64">
        <w:rPr>
          <w:b/>
        </w:rPr>
        <w:t>Category Hierarchy</w:t>
      </w:r>
      <w:r>
        <w:t>.</w:t>
      </w:r>
    </w:p>
    <w:p w14:paraId="1C5CB17D" w14:textId="77777777" w:rsidR="00276D37" w:rsidRDefault="00276D37" w:rsidP="00276D37">
      <w:pPr>
        <w:pStyle w:val="LabStepScreenshotLevel2"/>
      </w:pPr>
      <w:r>
        <w:drawing>
          <wp:inline distT="0" distB="0" distL="0" distR="0" wp14:anchorId="763FB913" wp14:editId="05AC106E">
            <wp:extent cx="1237580" cy="1062037"/>
            <wp:effectExtent l="19050" t="19050" r="20320" b="241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9905" cy="1064032"/>
                    </a:xfrm>
                    <a:prstGeom prst="rect">
                      <a:avLst/>
                    </a:prstGeom>
                    <a:noFill/>
                    <a:ln>
                      <a:solidFill>
                        <a:schemeClr val="tx1"/>
                      </a:solidFill>
                    </a:ln>
                  </pic:spPr>
                </pic:pic>
              </a:graphicData>
            </a:graphic>
          </wp:inline>
        </w:drawing>
      </w:r>
    </w:p>
    <w:p w14:paraId="2B11C5EE" w14:textId="77777777" w:rsidR="00276D37" w:rsidRDefault="00276D37" w:rsidP="00276D37">
      <w:pPr>
        <w:pStyle w:val="LabStepNumberedLevel2"/>
      </w:pPr>
      <w:r>
        <w:t xml:space="preserve">Right-click </w:t>
      </w:r>
      <w:r w:rsidRPr="00E24C64">
        <w:rPr>
          <w:b/>
        </w:rPr>
        <w:t>Category Hierarchy</w:t>
      </w:r>
      <w:r>
        <w:t xml:space="preserve"> and select the </w:t>
      </w:r>
      <w:r w:rsidRPr="00E24C64">
        <w:rPr>
          <w:b/>
        </w:rPr>
        <w:t>Rename</w:t>
      </w:r>
      <w:r>
        <w:t xml:space="preserve"> menu command.</w:t>
      </w:r>
    </w:p>
    <w:p w14:paraId="63E2F3CE" w14:textId="77777777" w:rsidR="00276D37" w:rsidRDefault="00276D37" w:rsidP="00276D37">
      <w:pPr>
        <w:pStyle w:val="LabStepScreenshotLevel2"/>
      </w:pPr>
      <w:r>
        <w:drawing>
          <wp:inline distT="0" distB="0" distL="0" distR="0" wp14:anchorId="34FF0F9F" wp14:editId="3807216D">
            <wp:extent cx="1852930" cy="1247775"/>
            <wp:effectExtent l="19050" t="19050" r="13970"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2930" cy="1247775"/>
                    </a:xfrm>
                    <a:prstGeom prst="rect">
                      <a:avLst/>
                    </a:prstGeom>
                    <a:noFill/>
                    <a:ln>
                      <a:solidFill>
                        <a:schemeClr val="tx1"/>
                      </a:solidFill>
                    </a:ln>
                  </pic:spPr>
                </pic:pic>
              </a:graphicData>
            </a:graphic>
          </wp:inline>
        </w:drawing>
      </w:r>
    </w:p>
    <w:p w14:paraId="14B01675" w14:textId="77777777" w:rsidR="00276D37" w:rsidRDefault="00276D37" w:rsidP="00276D37">
      <w:pPr>
        <w:pStyle w:val="LabStepNumberedLevel2"/>
      </w:pPr>
      <w:r>
        <w:t xml:space="preserve">Rename the new hierarchy </w:t>
      </w:r>
      <w:r w:rsidRPr="0085493B">
        <w:rPr>
          <w:b/>
        </w:rPr>
        <w:t>Product Category</w:t>
      </w:r>
      <w:r>
        <w:t>.</w:t>
      </w:r>
    </w:p>
    <w:p w14:paraId="425A3A34" w14:textId="77777777" w:rsidR="00276D37" w:rsidRDefault="00276D37" w:rsidP="00276D37">
      <w:pPr>
        <w:pStyle w:val="LabStepScreenshotLevel2"/>
      </w:pPr>
      <w:r>
        <w:drawing>
          <wp:inline distT="0" distB="0" distL="0" distR="0" wp14:anchorId="049A2433" wp14:editId="286B6496">
            <wp:extent cx="1457325" cy="990600"/>
            <wp:effectExtent l="19050" t="19050" r="2857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7325" cy="990600"/>
                    </a:xfrm>
                    <a:prstGeom prst="rect">
                      <a:avLst/>
                    </a:prstGeom>
                    <a:noFill/>
                    <a:ln>
                      <a:solidFill>
                        <a:schemeClr val="tx1"/>
                      </a:solidFill>
                    </a:ln>
                  </pic:spPr>
                </pic:pic>
              </a:graphicData>
            </a:graphic>
          </wp:inline>
        </w:drawing>
      </w:r>
    </w:p>
    <w:p w14:paraId="1A77C378" w14:textId="77777777" w:rsidR="00276D37" w:rsidRDefault="00276D37" w:rsidP="00276D37">
      <w:pPr>
        <w:pStyle w:val="LabStepNumberedLevel2"/>
      </w:pPr>
      <w:r>
        <w:t xml:space="preserve">Right-click on the </w:t>
      </w:r>
      <w:r w:rsidRPr="0085493B">
        <w:rPr>
          <w:b/>
        </w:rPr>
        <w:t>Subcategory</w:t>
      </w:r>
      <w:r>
        <w:t xml:space="preserve"> field and select the </w:t>
      </w:r>
      <w:r w:rsidRPr="0085493B">
        <w:rPr>
          <w:b/>
        </w:rPr>
        <w:t>Add to Product Category</w:t>
      </w:r>
      <w:r>
        <w:t xml:space="preserve"> menu command.</w:t>
      </w:r>
    </w:p>
    <w:p w14:paraId="7F929F9E" w14:textId="77777777" w:rsidR="00276D37" w:rsidRDefault="00276D37" w:rsidP="00276D37">
      <w:pPr>
        <w:pStyle w:val="LabStepScreenshotLevel2"/>
      </w:pPr>
      <w:r>
        <w:drawing>
          <wp:inline distT="0" distB="0" distL="0" distR="0" wp14:anchorId="3AFEA0D7" wp14:editId="1E3F29DB">
            <wp:extent cx="1391479" cy="1276502"/>
            <wp:effectExtent l="19050" t="19050" r="1841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2866" cy="1277774"/>
                    </a:xfrm>
                    <a:prstGeom prst="rect">
                      <a:avLst/>
                    </a:prstGeom>
                    <a:noFill/>
                    <a:ln>
                      <a:solidFill>
                        <a:schemeClr val="tx1"/>
                      </a:solidFill>
                    </a:ln>
                  </pic:spPr>
                </pic:pic>
              </a:graphicData>
            </a:graphic>
          </wp:inline>
        </w:drawing>
      </w:r>
    </w:p>
    <w:p w14:paraId="3702661D" w14:textId="77777777" w:rsidR="00276D37" w:rsidRDefault="00276D37" w:rsidP="00276D37">
      <w:pPr>
        <w:pStyle w:val="LabStepNumberedLevel2"/>
      </w:pPr>
      <w:r>
        <w:lastRenderedPageBreak/>
        <w:t xml:space="preserve">Right-click on the </w:t>
      </w:r>
      <w:r>
        <w:rPr>
          <w:b/>
        </w:rPr>
        <w:t xml:space="preserve">Product </w:t>
      </w:r>
      <w:r>
        <w:t xml:space="preserve">field and select the </w:t>
      </w:r>
      <w:r w:rsidRPr="0085493B">
        <w:rPr>
          <w:b/>
        </w:rPr>
        <w:t>Add to Product Category</w:t>
      </w:r>
      <w:r>
        <w:t xml:space="preserve"> menu command.</w:t>
      </w:r>
    </w:p>
    <w:p w14:paraId="721427CC" w14:textId="77777777" w:rsidR="00276D37" w:rsidRDefault="00276D37" w:rsidP="00276D37">
      <w:pPr>
        <w:pStyle w:val="LabStepNumberedLevel2"/>
      </w:pPr>
      <w:r>
        <w:t xml:space="preserve">The </w:t>
      </w:r>
      <w:r w:rsidRPr="0085493B">
        <w:rPr>
          <w:b/>
        </w:rPr>
        <w:t>Product Category</w:t>
      </w:r>
      <w:r>
        <w:t xml:space="preserve"> hierarchy should now contain three fields as shown in the following screenshot.</w:t>
      </w:r>
    </w:p>
    <w:p w14:paraId="0A479EF8" w14:textId="77777777" w:rsidR="00276D37" w:rsidRDefault="00276D37" w:rsidP="00276D37">
      <w:pPr>
        <w:pStyle w:val="LabStepScreenshotLevel2"/>
      </w:pPr>
      <w:r>
        <w:drawing>
          <wp:inline distT="0" distB="0" distL="0" distR="0" wp14:anchorId="56F71B8B" wp14:editId="137534E5">
            <wp:extent cx="1316935" cy="1429426"/>
            <wp:effectExtent l="19050" t="19050" r="17145" b="184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8216" cy="1441671"/>
                    </a:xfrm>
                    <a:prstGeom prst="rect">
                      <a:avLst/>
                    </a:prstGeom>
                    <a:noFill/>
                    <a:ln>
                      <a:solidFill>
                        <a:schemeClr val="tx1"/>
                      </a:solidFill>
                    </a:ln>
                  </pic:spPr>
                </pic:pic>
              </a:graphicData>
            </a:graphic>
          </wp:inline>
        </w:drawing>
      </w:r>
    </w:p>
    <w:p w14:paraId="78AA4C42" w14:textId="77777777" w:rsidR="00276D37" w:rsidRDefault="00276D37" w:rsidP="00276D37">
      <w:pPr>
        <w:pStyle w:val="LabStepNumbered"/>
        <w:numPr>
          <w:ilvl w:val="0"/>
          <w:numId w:val="3"/>
        </w:numPr>
      </w:pPr>
      <w:r>
        <w:t xml:space="preserve">Create a new report page and rename it to </w:t>
      </w:r>
      <w:r>
        <w:rPr>
          <w:b/>
        </w:rPr>
        <w:t xml:space="preserve">Product </w:t>
      </w:r>
      <w:r w:rsidRPr="00A24740">
        <w:rPr>
          <w:b/>
        </w:rPr>
        <w:t>Revenue Breakdown</w:t>
      </w:r>
      <w:r>
        <w:t>.</w:t>
      </w:r>
    </w:p>
    <w:p w14:paraId="383C7AB6" w14:textId="5C288880" w:rsidR="00276D37" w:rsidRDefault="00276D37" w:rsidP="00276D37">
      <w:pPr>
        <w:pStyle w:val="LabStepScreenshot"/>
      </w:pPr>
      <w:r>
        <w:rPr>
          <w:noProof/>
        </w:rPr>
        <w:drawing>
          <wp:inline distT="0" distB="0" distL="0" distR="0" wp14:anchorId="6DD7D0FD" wp14:editId="3D8C4F55">
            <wp:extent cx="3518899" cy="410538"/>
            <wp:effectExtent l="19050" t="19050" r="24765" b="279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2876" cy="418002"/>
                    </a:xfrm>
                    <a:prstGeom prst="rect">
                      <a:avLst/>
                    </a:prstGeom>
                    <a:noFill/>
                    <a:ln>
                      <a:solidFill>
                        <a:schemeClr val="tx1"/>
                      </a:solidFill>
                    </a:ln>
                  </pic:spPr>
                </pic:pic>
              </a:graphicData>
            </a:graphic>
          </wp:inline>
        </w:drawing>
      </w:r>
    </w:p>
    <w:p w14:paraId="033C5FFA" w14:textId="77777777" w:rsidR="00276D37" w:rsidRDefault="00276D37" w:rsidP="00276D37">
      <w:pPr>
        <w:pStyle w:val="LabStepNumbered"/>
      </w:pPr>
      <w:r>
        <w:t>Create a new matrix visual to display sales revenue broken out by</w:t>
      </w:r>
      <w:r w:rsidRPr="00A24740">
        <w:t xml:space="preserve"> </w:t>
      </w:r>
      <w:r>
        <w:t>product category, subcategory and product.</w:t>
      </w:r>
    </w:p>
    <w:p w14:paraId="3E3AB4B7" w14:textId="77777777" w:rsidR="00276D37" w:rsidRDefault="00276D37" w:rsidP="00276D37">
      <w:pPr>
        <w:pStyle w:val="LabStepNumberedLevel2"/>
      </w:pPr>
      <w:r>
        <w:t xml:space="preserve">Click the </w:t>
      </w:r>
      <w:r w:rsidRPr="00730486">
        <w:rPr>
          <w:b/>
        </w:rPr>
        <w:t>New Visual</w:t>
      </w:r>
      <w:r>
        <w:t xml:space="preserve"> button on the ribbon to add a new visual to the page.</w:t>
      </w:r>
    </w:p>
    <w:p w14:paraId="6D33A17A" w14:textId="0F8D3218" w:rsidR="00276D37" w:rsidRDefault="00276D37" w:rsidP="00276D37">
      <w:pPr>
        <w:pStyle w:val="LabStepNumberedLevel2"/>
      </w:pPr>
      <w:r>
        <w:t xml:space="preserve">Change the visual to a matrix by clicking the </w:t>
      </w:r>
      <w:r w:rsidRPr="0085493B">
        <w:rPr>
          <w:b/>
        </w:rPr>
        <w:t>Matrix</w:t>
      </w:r>
      <w:r>
        <w:t xml:space="preserve"> button in the </w:t>
      </w:r>
      <w:r w:rsidRPr="008C3B26">
        <w:rPr>
          <w:b/>
        </w:rPr>
        <w:t>Visualizations</w:t>
      </w:r>
      <w:r>
        <w:t xml:space="preserve"> list.</w:t>
      </w:r>
    </w:p>
    <w:p w14:paraId="70C6C3B9" w14:textId="77777777" w:rsidR="00276D37" w:rsidRDefault="00276D37" w:rsidP="00276D37">
      <w:pPr>
        <w:pStyle w:val="LabStepNumberedLevel2"/>
      </w:pPr>
      <w:r>
        <w:t xml:space="preserve">In the </w:t>
      </w:r>
      <w:r w:rsidRPr="00400569">
        <w:rPr>
          <w:b/>
        </w:rPr>
        <w:t>Fields</w:t>
      </w:r>
      <w:r>
        <w:t xml:space="preserve"> list, click the checkbox for the </w:t>
      </w:r>
      <w:r w:rsidRPr="00400569">
        <w:rPr>
          <w:b/>
        </w:rPr>
        <w:t>Product Category</w:t>
      </w:r>
      <w:r>
        <w:t>.</w:t>
      </w:r>
    </w:p>
    <w:p w14:paraId="481C83A7" w14:textId="77777777" w:rsidR="00276D37" w:rsidRDefault="00276D37" w:rsidP="00276D37">
      <w:pPr>
        <w:pStyle w:val="LabStepNumberedLevel2"/>
      </w:pPr>
      <w:r>
        <w:t xml:space="preserve">Drag and drop the </w:t>
      </w:r>
      <w:r w:rsidRPr="00400569">
        <w:rPr>
          <w:b/>
        </w:rPr>
        <w:t>Sales Revenue</w:t>
      </w:r>
      <w:r>
        <w:t xml:space="preserve"> field from the </w:t>
      </w:r>
      <w:r w:rsidRPr="00400569">
        <w:rPr>
          <w:b/>
        </w:rPr>
        <w:t>Sales</w:t>
      </w:r>
      <w:r>
        <w:t xml:space="preserve"> table into the </w:t>
      </w:r>
      <w:r w:rsidRPr="00400569">
        <w:rPr>
          <w:b/>
        </w:rPr>
        <w:t>Values</w:t>
      </w:r>
      <w:r>
        <w:t xml:space="preserve"> well.</w:t>
      </w:r>
    </w:p>
    <w:p w14:paraId="08F38C1E" w14:textId="77777777" w:rsidR="00276D37" w:rsidRDefault="00276D37" w:rsidP="00276D37">
      <w:pPr>
        <w:pStyle w:val="LabStepScreenshotLevel2"/>
      </w:pPr>
      <w:r>
        <w:drawing>
          <wp:inline distT="0" distB="0" distL="0" distR="0" wp14:anchorId="327D9619" wp14:editId="757E93D0">
            <wp:extent cx="1084217" cy="1765451"/>
            <wp:effectExtent l="0" t="0" r="190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1320" cy="1777017"/>
                    </a:xfrm>
                    <a:prstGeom prst="rect">
                      <a:avLst/>
                    </a:prstGeom>
                    <a:noFill/>
                    <a:ln>
                      <a:noFill/>
                    </a:ln>
                  </pic:spPr>
                </pic:pic>
              </a:graphicData>
            </a:graphic>
          </wp:inline>
        </w:drawing>
      </w:r>
    </w:p>
    <w:p w14:paraId="02530456" w14:textId="77777777" w:rsidR="00276D37" w:rsidRDefault="00276D37" w:rsidP="00276D37">
      <w:pPr>
        <w:pStyle w:val="LabStepNumberedLevel2"/>
      </w:pPr>
      <w:r>
        <w:t>The Matrix visual should now display sales revenue for each product along with totals for each subcategory and category.</w:t>
      </w:r>
    </w:p>
    <w:p w14:paraId="45DA1BE0" w14:textId="37879FB0" w:rsidR="00276D37" w:rsidRDefault="00823F9C" w:rsidP="00276D37">
      <w:pPr>
        <w:pStyle w:val="LabStepScreenshotLevel2"/>
      </w:pPr>
      <w:r>
        <w:drawing>
          <wp:inline distT="0" distB="0" distL="0" distR="0" wp14:anchorId="546C06FE" wp14:editId="2BAB38EC">
            <wp:extent cx="2713355" cy="1172845"/>
            <wp:effectExtent l="19050" t="19050" r="10795"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3355" cy="1172845"/>
                    </a:xfrm>
                    <a:prstGeom prst="rect">
                      <a:avLst/>
                    </a:prstGeom>
                    <a:noFill/>
                    <a:ln>
                      <a:solidFill>
                        <a:schemeClr val="bg1">
                          <a:lumMod val="75000"/>
                        </a:schemeClr>
                      </a:solidFill>
                    </a:ln>
                  </pic:spPr>
                </pic:pic>
              </a:graphicData>
            </a:graphic>
          </wp:inline>
        </w:drawing>
      </w:r>
    </w:p>
    <w:p w14:paraId="69060551" w14:textId="3D763705" w:rsidR="00823F9C" w:rsidRDefault="00823F9C" w:rsidP="00276D37">
      <w:pPr>
        <w:pStyle w:val="LabStepScreenshotLevel2"/>
      </w:pPr>
      <w:r>
        <w:lastRenderedPageBreak/>
        <w:drawing>
          <wp:inline distT="0" distB="0" distL="0" distR="0" wp14:anchorId="02A6DE34" wp14:editId="1C9503D6">
            <wp:extent cx="2658745" cy="26587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745" cy="2658745"/>
                    </a:xfrm>
                    <a:prstGeom prst="rect">
                      <a:avLst/>
                    </a:prstGeom>
                    <a:noFill/>
                    <a:ln>
                      <a:noFill/>
                    </a:ln>
                  </pic:spPr>
                </pic:pic>
              </a:graphicData>
            </a:graphic>
          </wp:inline>
        </w:drawing>
      </w:r>
    </w:p>
    <w:p w14:paraId="7B2999AC" w14:textId="1F57D5A8" w:rsidR="00823F9C" w:rsidRDefault="00823F9C" w:rsidP="00276D37">
      <w:pPr>
        <w:pStyle w:val="LabStepScreenshotLevel2"/>
      </w:pPr>
      <w:r>
        <w:drawing>
          <wp:inline distT="0" distB="0" distL="0" distR="0" wp14:anchorId="4D574D68" wp14:editId="090BA8CF">
            <wp:extent cx="2032635" cy="2181860"/>
            <wp:effectExtent l="0" t="0" r="571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635" cy="2181860"/>
                    </a:xfrm>
                    <a:prstGeom prst="rect">
                      <a:avLst/>
                    </a:prstGeom>
                    <a:noFill/>
                    <a:ln>
                      <a:noFill/>
                    </a:ln>
                  </pic:spPr>
                </pic:pic>
              </a:graphicData>
            </a:graphic>
          </wp:inline>
        </w:drawing>
      </w:r>
    </w:p>
    <w:p w14:paraId="5B6C48E7" w14:textId="77777777" w:rsidR="00276D37" w:rsidRDefault="00276D37" w:rsidP="00276D37">
      <w:pPr>
        <w:pStyle w:val="LabStepNumberedLevel2"/>
      </w:pPr>
      <w:r>
        <w:t>Reposition the visual so it takes up the height and the width of the entire report page. You need extra width for this visual because you will be adding more columns to it later in this exercise.</w:t>
      </w:r>
    </w:p>
    <w:p w14:paraId="64359F4E" w14:textId="02A1C21A" w:rsidR="00276D37" w:rsidRDefault="00823F9C" w:rsidP="00276D37">
      <w:pPr>
        <w:pStyle w:val="LabStepScreenshotLevel2"/>
      </w:pPr>
      <w:r>
        <w:drawing>
          <wp:inline distT="0" distB="0" distL="0" distR="0" wp14:anchorId="423E55E7" wp14:editId="291C89F2">
            <wp:extent cx="4099891" cy="2459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4707" cy="2462825"/>
                    </a:xfrm>
                    <a:prstGeom prst="rect">
                      <a:avLst/>
                    </a:prstGeom>
                    <a:noFill/>
                    <a:ln>
                      <a:noFill/>
                    </a:ln>
                  </pic:spPr>
                </pic:pic>
              </a:graphicData>
            </a:graphic>
          </wp:inline>
        </w:drawing>
      </w:r>
    </w:p>
    <w:p w14:paraId="782D67EC" w14:textId="77777777" w:rsidR="00276D37" w:rsidRDefault="00276D37" w:rsidP="00276D37">
      <w:pPr>
        <w:pStyle w:val="LabStepNumbered"/>
      </w:pPr>
      <w:r>
        <w:lastRenderedPageBreak/>
        <w:t xml:space="preserve">Create the </w:t>
      </w:r>
      <w:proofErr w:type="spellStart"/>
      <w:r w:rsidRPr="00856883">
        <w:rPr>
          <w:b/>
        </w:rPr>
        <w:t>Pct</w:t>
      </w:r>
      <w:proofErr w:type="spellEnd"/>
      <w:r w:rsidRPr="00856883">
        <w:rPr>
          <w:b/>
        </w:rPr>
        <w:t xml:space="preserve"> of All Products</w:t>
      </w:r>
      <w:r w:rsidRPr="00856883">
        <w:t xml:space="preserve"> </w:t>
      </w:r>
      <w:r>
        <w:t>measure that calculates the percentage of sales revenue compared to that of all sales revenue.</w:t>
      </w:r>
    </w:p>
    <w:p w14:paraId="00F8BADB" w14:textId="77777777" w:rsidR="00276D37" w:rsidRDefault="00276D37" w:rsidP="00276D37">
      <w:pPr>
        <w:pStyle w:val="LabStepNumberedLevel2"/>
      </w:pPr>
      <w:r>
        <w:t>Navigate to data view.</w:t>
      </w:r>
    </w:p>
    <w:p w14:paraId="6125093F" w14:textId="77777777" w:rsidR="00276D37" w:rsidRDefault="00276D37" w:rsidP="00276D37">
      <w:pPr>
        <w:pStyle w:val="LabStepNumberedLevel2"/>
      </w:pPr>
      <w:r>
        <w:t xml:space="preserve">Select the </w:t>
      </w:r>
      <w:r>
        <w:rPr>
          <w:b/>
        </w:rPr>
        <w:t>Products</w:t>
      </w:r>
      <w:r>
        <w:t xml:space="preserve"> table from the </w:t>
      </w:r>
      <w:r w:rsidRPr="00335AB6">
        <w:rPr>
          <w:b/>
        </w:rPr>
        <w:t>Fields</w:t>
      </w:r>
      <w:r>
        <w:t xml:space="preserve"> list.</w:t>
      </w:r>
    </w:p>
    <w:p w14:paraId="64E09DBD" w14:textId="77777777" w:rsidR="00276D37" w:rsidRDefault="00276D37" w:rsidP="00276D37">
      <w:pPr>
        <w:pStyle w:val="LabStepNumberedLevel2"/>
      </w:pPr>
      <w:r>
        <w:t xml:space="preserve">Create a new measure by clicking the </w:t>
      </w:r>
      <w:r w:rsidRPr="00335AB6">
        <w:rPr>
          <w:b/>
        </w:rPr>
        <w:t>New Measure</w:t>
      </w:r>
      <w:r>
        <w:t xml:space="preserve"> button in the ribbon.</w:t>
      </w:r>
    </w:p>
    <w:p w14:paraId="18103786" w14:textId="77777777" w:rsidR="00276D37" w:rsidRDefault="00276D37" w:rsidP="00276D37">
      <w:pPr>
        <w:pStyle w:val="LabStepScreenshotLevel2"/>
      </w:pPr>
      <w:r>
        <w:drawing>
          <wp:inline distT="0" distB="0" distL="0" distR="0" wp14:anchorId="7FB768D9" wp14:editId="3A3E5534">
            <wp:extent cx="2516956" cy="860497"/>
            <wp:effectExtent l="19050" t="19050" r="17145" b="15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287" cy="875311"/>
                    </a:xfrm>
                    <a:prstGeom prst="rect">
                      <a:avLst/>
                    </a:prstGeom>
                    <a:noFill/>
                    <a:ln>
                      <a:solidFill>
                        <a:schemeClr val="bg1">
                          <a:lumMod val="50000"/>
                        </a:schemeClr>
                      </a:solidFill>
                    </a:ln>
                  </pic:spPr>
                </pic:pic>
              </a:graphicData>
            </a:graphic>
          </wp:inline>
        </w:drawing>
      </w:r>
    </w:p>
    <w:p w14:paraId="412EDDAE" w14:textId="77777777" w:rsidR="00276D37" w:rsidRDefault="00276D37" w:rsidP="00276D37">
      <w:pPr>
        <w:pStyle w:val="LabStepNumberedLevel2"/>
      </w:pPr>
      <w:r>
        <w:t xml:space="preserve">Enter to following DAX expression into the formula bar to create the measure named </w:t>
      </w:r>
      <w:proofErr w:type="spellStart"/>
      <w:r w:rsidRPr="00856883">
        <w:rPr>
          <w:b/>
        </w:rPr>
        <w:t>Pct</w:t>
      </w:r>
      <w:proofErr w:type="spellEnd"/>
      <w:r w:rsidRPr="00856883">
        <w:rPr>
          <w:b/>
        </w:rPr>
        <w:t xml:space="preserve"> of All Products</w:t>
      </w:r>
      <w:r w:rsidRPr="00335AB6">
        <w:t>.</w:t>
      </w:r>
    </w:p>
    <w:p w14:paraId="3DFB396C" w14:textId="77777777" w:rsidR="00276D37" w:rsidRDefault="00276D37" w:rsidP="00276D37">
      <w:pPr>
        <w:pStyle w:val="LabStepCodeBlockLevel2"/>
      </w:pPr>
      <w:r>
        <w:t xml:space="preserve">Pct of All Products = </w:t>
      </w:r>
    </w:p>
    <w:p w14:paraId="69D6BC93" w14:textId="77777777" w:rsidR="00276D37" w:rsidRDefault="00276D37" w:rsidP="00276D37">
      <w:pPr>
        <w:pStyle w:val="LabStepCodeBlockLevel2"/>
      </w:pPr>
      <w:r>
        <w:t>DIVIDE(</w:t>
      </w:r>
    </w:p>
    <w:p w14:paraId="6E0D3329" w14:textId="77777777" w:rsidR="00276D37" w:rsidRDefault="00276D37" w:rsidP="00276D37">
      <w:pPr>
        <w:pStyle w:val="LabStepCodeBlockLevel2"/>
      </w:pPr>
      <w:r>
        <w:tab/>
        <w:t>SUM( Sales[SalesAmount] ),</w:t>
      </w:r>
    </w:p>
    <w:p w14:paraId="0B708AFB" w14:textId="77777777" w:rsidR="00276D37" w:rsidRDefault="00276D37" w:rsidP="00276D37">
      <w:pPr>
        <w:pStyle w:val="LabStepCodeBlockLevel2"/>
      </w:pPr>
      <w:r>
        <w:tab/>
        <w:t>CALCULATE(</w:t>
      </w:r>
    </w:p>
    <w:p w14:paraId="779085FD" w14:textId="77777777" w:rsidR="00276D37" w:rsidRDefault="00276D37" w:rsidP="00276D37">
      <w:pPr>
        <w:pStyle w:val="LabStepCodeBlockLevel2"/>
      </w:pPr>
      <w:r>
        <w:tab/>
      </w:r>
      <w:r>
        <w:tab/>
        <w:t>Sum ( Sales[SalesAmount] ),</w:t>
      </w:r>
    </w:p>
    <w:p w14:paraId="7E712DB2" w14:textId="77777777" w:rsidR="00276D37" w:rsidRDefault="00276D37" w:rsidP="00276D37">
      <w:pPr>
        <w:pStyle w:val="LabStepCodeBlockLevel2"/>
      </w:pPr>
      <w:r>
        <w:tab/>
      </w:r>
      <w:r>
        <w:tab/>
        <w:t>ALL( Products[Category], Products[Subcategory], Products[Product] )</w:t>
      </w:r>
    </w:p>
    <w:p w14:paraId="56F3105B" w14:textId="77777777" w:rsidR="00276D37" w:rsidRDefault="00276D37" w:rsidP="00276D37">
      <w:pPr>
        <w:pStyle w:val="LabStepCodeBlockLevel2"/>
      </w:pPr>
      <w:r>
        <w:tab/>
        <w:t>)</w:t>
      </w:r>
      <w:r>
        <w:br/>
        <w:t>)</w:t>
      </w:r>
    </w:p>
    <w:p w14:paraId="45C7554A" w14:textId="77777777" w:rsidR="00276D37" w:rsidRDefault="00276D37" w:rsidP="00276D37">
      <w:pPr>
        <w:pStyle w:val="LabStepNumberedLevel2"/>
      </w:pPr>
      <w:r>
        <w:t xml:space="preserve">Press the </w:t>
      </w:r>
      <w:r w:rsidRPr="005D3776">
        <w:rPr>
          <w:b/>
        </w:rPr>
        <w:t>ENTER</w:t>
      </w:r>
      <w:r>
        <w:t xml:space="preserve"> key to add the measure to the data model.</w:t>
      </w:r>
    </w:p>
    <w:p w14:paraId="0B1FD6BF" w14:textId="2ABCA242" w:rsidR="00276D37" w:rsidRDefault="00276D37" w:rsidP="00276D37">
      <w:pPr>
        <w:pStyle w:val="LabStepNumberedLevel2"/>
      </w:pPr>
      <w:r>
        <w:t xml:space="preserve">Modify the formatting by dropping down the </w:t>
      </w:r>
      <w:r w:rsidRPr="00DF26AD">
        <w:rPr>
          <w:b/>
        </w:rPr>
        <w:t>Format</w:t>
      </w:r>
      <w:r>
        <w:t xml:space="preserve"> menu on the ribbon and selecting </w:t>
      </w:r>
      <w:r>
        <w:rPr>
          <w:b/>
        </w:rPr>
        <w:t>Percentage</w:t>
      </w:r>
      <w:r>
        <w:t>. Also use</w:t>
      </w:r>
      <w:r w:rsidR="00377DBD">
        <w:t xml:space="preserve"> the spinner control below the </w:t>
      </w:r>
      <w:r w:rsidR="00377DBD" w:rsidRPr="00377DBD">
        <w:rPr>
          <w:b/>
        </w:rPr>
        <w:t>F</w:t>
      </w:r>
      <w:r w:rsidRPr="00377DBD">
        <w:rPr>
          <w:b/>
        </w:rPr>
        <w:t>ormat</w:t>
      </w:r>
      <w:r>
        <w:t xml:space="preserve"> menu to set the number of decimal places shown to </w:t>
      </w:r>
      <w:r w:rsidRPr="00883E64">
        <w:rPr>
          <w:b/>
        </w:rPr>
        <w:t>2</w:t>
      </w:r>
      <w:r>
        <w:t>.</w:t>
      </w:r>
    </w:p>
    <w:p w14:paraId="5F7E0F36" w14:textId="77777777" w:rsidR="00276D37" w:rsidRDefault="00276D37" w:rsidP="00276D37">
      <w:pPr>
        <w:pStyle w:val="LabStepScreenshotLevel2"/>
      </w:pPr>
      <w:r>
        <w:drawing>
          <wp:inline distT="0" distB="0" distL="0" distR="0" wp14:anchorId="045775D9" wp14:editId="2A50C406">
            <wp:extent cx="3812583" cy="1449488"/>
            <wp:effectExtent l="19050" t="19050" r="16510" b="177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8648" cy="1467001"/>
                    </a:xfrm>
                    <a:prstGeom prst="rect">
                      <a:avLst/>
                    </a:prstGeom>
                    <a:noFill/>
                    <a:ln>
                      <a:solidFill>
                        <a:schemeClr val="bg1">
                          <a:lumMod val="50000"/>
                        </a:schemeClr>
                      </a:solidFill>
                    </a:ln>
                  </pic:spPr>
                </pic:pic>
              </a:graphicData>
            </a:graphic>
          </wp:inline>
        </w:drawing>
      </w:r>
    </w:p>
    <w:p w14:paraId="021A82CE" w14:textId="77777777" w:rsidR="00276D37" w:rsidRDefault="00276D37" w:rsidP="00276D37">
      <w:pPr>
        <w:pStyle w:val="LabStepNumbered"/>
      </w:pPr>
      <w:r>
        <w:t xml:space="preserve">Create the </w:t>
      </w:r>
      <w:proofErr w:type="spellStart"/>
      <w:r w:rsidRPr="00856883">
        <w:rPr>
          <w:b/>
        </w:rPr>
        <w:t>Pct</w:t>
      </w:r>
      <w:proofErr w:type="spellEnd"/>
      <w:r w:rsidRPr="00856883">
        <w:rPr>
          <w:b/>
        </w:rPr>
        <w:t xml:space="preserve"> of Product Category</w:t>
      </w:r>
      <w:r w:rsidRPr="00856883">
        <w:t xml:space="preserve"> </w:t>
      </w:r>
      <w:r>
        <w:t>measure that calculates the percentage of sales revenue within the current product category.</w:t>
      </w:r>
    </w:p>
    <w:p w14:paraId="4E18D9CC" w14:textId="77777777" w:rsidR="00276D37" w:rsidRDefault="00276D37" w:rsidP="00276D37">
      <w:pPr>
        <w:pStyle w:val="LabStepNumberedLevel2"/>
      </w:pPr>
      <w:r>
        <w:t xml:space="preserve">Select the </w:t>
      </w:r>
      <w:r>
        <w:rPr>
          <w:b/>
        </w:rPr>
        <w:t>Products</w:t>
      </w:r>
      <w:r>
        <w:t xml:space="preserve"> table from the </w:t>
      </w:r>
      <w:r w:rsidRPr="00335AB6">
        <w:rPr>
          <w:b/>
        </w:rPr>
        <w:t>Fields</w:t>
      </w:r>
      <w:r>
        <w:t xml:space="preserve"> list.</w:t>
      </w:r>
    </w:p>
    <w:p w14:paraId="2A685376" w14:textId="77777777" w:rsidR="00276D37" w:rsidRDefault="00276D37" w:rsidP="00276D37">
      <w:pPr>
        <w:pStyle w:val="LabStepNumberedLevel2"/>
      </w:pPr>
      <w:r>
        <w:t xml:space="preserve">Create a new measure by clicking the </w:t>
      </w:r>
      <w:r w:rsidRPr="00335AB6">
        <w:rPr>
          <w:b/>
        </w:rPr>
        <w:t>New Measure</w:t>
      </w:r>
      <w:r>
        <w:t xml:space="preserve"> button in the ribbon.</w:t>
      </w:r>
    </w:p>
    <w:p w14:paraId="7F569301" w14:textId="77777777" w:rsidR="00276D37" w:rsidRDefault="00276D37" w:rsidP="00276D37">
      <w:pPr>
        <w:pStyle w:val="LabStepNumberedLevel2"/>
      </w:pPr>
      <w:r>
        <w:t xml:space="preserve">Enter to following DAX expression into the formula bar to create the measure named </w:t>
      </w:r>
      <w:proofErr w:type="spellStart"/>
      <w:r w:rsidRPr="00856883">
        <w:rPr>
          <w:b/>
        </w:rPr>
        <w:t>Pct</w:t>
      </w:r>
      <w:proofErr w:type="spellEnd"/>
      <w:r w:rsidRPr="00856883">
        <w:rPr>
          <w:b/>
        </w:rPr>
        <w:t xml:space="preserve"> of Product Category</w:t>
      </w:r>
      <w:r w:rsidRPr="00335AB6">
        <w:t>.</w:t>
      </w:r>
    </w:p>
    <w:p w14:paraId="375295F5" w14:textId="77777777" w:rsidR="00276D37" w:rsidRDefault="00276D37" w:rsidP="00276D37">
      <w:pPr>
        <w:pStyle w:val="LabStepCodeBlockLevel2"/>
      </w:pPr>
      <w:r>
        <w:t xml:space="preserve">Pct of Product Category = </w:t>
      </w:r>
    </w:p>
    <w:p w14:paraId="764FB6EF" w14:textId="77777777" w:rsidR="00276D37" w:rsidRDefault="00276D37" w:rsidP="00276D37">
      <w:pPr>
        <w:pStyle w:val="LabStepCodeBlockLevel2"/>
      </w:pPr>
      <w:r>
        <w:t>DIVIDE(</w:t>
      </w:r>
    </w:p>
    <w:p w14:paraId="6B29F458" w14:textId="77777777" w:rsidR="00276D37" w:rsidRDefault="00276D37" w:rsidP="00276D37">
      <w:pPr>
        <w:pStyle w:val="LabStepCodeBlockLevel2"/>
      </w:pPr>
      <w:r>
        <w:tab/>
        <w:t>SUM( Sales[SalesAmount] ),</w:t>
      </w:r>
    </w:p>
    <w:p w14:paraId="438FC82F" w14:textId="77777777" w:rsidR="00276D37" w:rsidRDefault="00276D37" w:rsidP="00276D37">
      <w:pPr>
        <w:pStyle w:val="LabStepCodeBlockLevel2"/>
      </w:pPr>
      <w:r>
        <w:tab/>
        <w:t>CALCULATE(</w:t>
      </w:r>
    </w:p>
    <w:p w14:paraId="7DFF826B" w14:textId="77777777" w:rsidR="00276D37" w:rsidRDefault="00276D37" w:rsidP="00276D37">
      <w:pPr>
        <w:pStyle w:val="LabStepCodeBlockLevel2"/>
      </w:pPr>
      <w:r>
        <w:tab/>
      </w:r>
      <w:r>
        <w:tab/>
        <w:t>Sum ( Sales[SalesAmount] ),</w:t>
      </w:r>
    </w:p>
    <w:p w14:paraId="4E3B50C9" w14:textId="77777777" w:rsidR="00276D37" w:rsidRDefault="00276D37" w:rsidP="00276D37">
      <w:pPr>
        <w:pStyle w:val="LabStepCodeBlockLevel2"/>
      </w:pPr>
      <w:r>
        <w:tab/>
      </w:r>
      <w:r>
        <w:tab/>
        <w:t>ALL( Products[Subcategory], Products[Product] )</w:t>
      </w:r>
    </w:p>
    <w:p w14:paraId="54970A0E" w14:textId="77777777" w:rsidR="00276D37" w:rsidRDefault="00276D37" w:rsidP="00276D37">
      <w:pPr>
        <w:pStyle w:val="LabStepCodeBlockLevel2"/>
      </w:pPr>
      <w:r>
        <w:tab/>
        <w:t>)</w:t>
      </w:r>
    </w:p>
    <w:p w14:paraId="4169AF86" w14:textId="77777777" w:rsidR="00276D37" w:rsidRDefault="00276D37" w:rsidP="00276D37">
      <w:pPr>
        <w:pStyle w:val="LabStepCodeBlockLevel2"/>
      </w:pPr>
      <w:r>
        <w:t>)</w:t>
      </w:r>
    </w:p>
    <w:p w14:paraId="0E7F8BDD" w14:textId="77777777" w:rsidR="00276D37" w:rsidRDefault="00276D37" w:rsidP="00276D37">
      <w:pPr>
        <w:pStyle w:val="LabStepNumberedLevel2"/>
      </w:pPr>
      <w:r>
        <w:t xml:space="preserve">Press the </w:t>
      </w:r>
      <w:r w:rsidRPr="005D3776">
        <w:rPr>
          <w:b/>
        </w:rPr>
        <w:t>ENTER</w:t>
      </w:r>
      <w:r>
        <w:t xml:space="preserve"> key to add the measure to the data model.</w:t>
      </w:r>
    </w:p>
    <w:p w14:paraId="4E254B24" w14:textId="769FC303" w:rsidR="00276D37" w:rsidRDefault="00276D37" w:rsidP="00276D37">
      <w:pPr>
        <w:pStyle w:val="LabStepNumberedLevel2"/>
      </w:pPr>
      <w:r>
        <w:t xml:space="preserve">Modify the formatting by dropping down the </w:t>
      </w:r>
      <w:r w:rsidRPr="00DF26AD">
        <w:rPr>
          <w:b/>
        </w:rPr>
        <w:t>Format</w:t>
      </w:r>
      <w:r>
        <w:t xml:space="preserve"> menu on the ribbon and selecting </w:t>
      </w:r>
      <w:r>
        <w:rPr>
          <w:b/>
        </w:rPr>
        <w:t>Percentage</w:t>
      </w:r>
      <w:r>
        <w:t>. Also use</w:t>
      </w:r>
      <w:r w:rsidR="00377DBD">
        <w:t xml:space="preserve"> the spinner control below the </w:t>
      </w:r>
      <w:r w:rsidR="00377DBD" w:rsidRPr="00377DBD">
        <w:rPr>
          <w:b/>
        </w:rPr>
        <w:t>F</w:t>
      </w:r>
      <w:r w:rsidRPr="00377DBD">
        <w:rPr>
          <w:b/>
        </w:rPr>
        <w:t>ormat</w:t>
      </w:r>
      <w:r>
        <w:t xml:space="preserve"> menu to set the number of decimal places shown to </w:t>
      </w:r>
      <w:r w:rsidRPr="00883E64">
        <w:rPr>
          <w:b/>
        </w:rPr>
        <w:t>2</w:t>
      </w:r>
      <w:r>
        <w:t>.</w:t>
      </w:r>
    </w:p>
    <w:p w14:paraId="07C08437" w14:textId="77777777" w:rsidR="00276D37" w:rsidRDefault="00276D37" w:rsidP="00276D37">
      <w:pPr>
        <w:pStyle w:val="LabStepScreenshotLevel2"/>
      </w:pPr>
      <w:r>
        <w:lastRenderedPageBreak/>
        <w:drawing>
          <wp:inline distT="0" distB="0" distL="0" distR="0" wp14:anchorId="777CEAE0" wp14:editId="0E4B8545">
            <wp:extent cx="4153711" cy="1607255"/>
            <wp:effectExtent l="19050" t="19050" r="1841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7188" cy="1620209"/>
                    </a:xfrm>
                    <a:prstGeom prst="rect">
                      <a:avLst/>
                    </a:prstGeom>
                    <a:noFill/>
                    <a:ln>
                      <a:solidFill>
                        <a:schemeClr val="bg1">
                          <a:lumMod val="50000"/>
                        </a:schemeClr>
                      </a:solidFill>
                    </a:ln>
                  </pic:spPr>
                </pic:pic>
              </a:graphicData>
            </a:graphic>
          </wp:inline>
        </w:drawing>
      </w:r>
    </w:p>
    <w:p w14:paraId="7F9CE72D" w14:textId="77777777" w:rsidR="00276D37" w:rsidRDefault="00276D37" w:rsidP="00276D37">
      <w:pPr>
        <w:pStyle w:val="LabStepNumbered"/>
      </w:pPr>
      <w:r>
        <w:t xml:space="preserve">Create the </w:t>
      </w:r>
      <w:proofErr w:type="spellStart"/>
      <w:r w:rsidRPr="00856883">
        <w:rPr>
          <w:b/>
        </w:rPr>
        <w:t>Pct</w:t>
      </w:r>
      <w:proofErr w:type="spellEnd"/>
      <w:r w:rsidRPr="00856883">
        <w:rPr>
          <w:b/>
        </w:rPr>
        <w:t xml:space="preserve"> of Product Subcategory</w:t>
      </w:r>
      <w:r w:rsidRPr="00856883">
        <w:t xml:space="preserve"> </w:t>
      </w:r>
      <w:r>
        <w:t>measure that calculates the percentage of sales revenue within the current subcategory.</w:t>
      </w:r>
    </w:p>
    <w:p w14:paraId="415DA834" w14:textId="77777777" w:rsidR="00276D37" w:rsidRDefault="00276D37" w:rsidP="00276D37">
      <w:pPr>
        <w:pStyle w:val="LabStepNumberedLevel2"/>
      </w:pPr>
      <w:r>
        <w:t xml:space="preserve">Select the </w:t>
      </w:r>
      <w:r>
        <w:rPr>
          <w:b/>
        </w:rPr>
        <w:t>Products</w:t>
      </w:r>
      <w:r>
        <w:t xml:space="preserve"> table from the </w:t>
      </w:r>
      <w:r w:rsidRPr="00335AB6">
        <w:rPr>
          <w:b/>
        </w:rPr>
        <w:t>Fields</w:t>
      </w:r>
      <w:r>
        <w:t xml:space="preserve"> list.</w:t>
      </w:r>
    </w:p>
    <w:p w14:paraId="410A9A4C" w14:textId="77777777" w:rsidR="00276D37" w:rsidRDefault="00276D37" w:rsidP="00276D37">
      <w:pPr>
        <w:pStyle w:val="LabStepNumberedLevel2"/>
      </w:pPr>
      <w:r>
        <w:t xml:space="preserve">Create a new measure by clicking the </w:t>
      </w:r>
      <w:r w:rsidRPr="00335AB6">
        <w:rPr>
          <w:b/>
        </w:rPr>
        <w:t>New Measure</w:t>
      </w:r>
      <w:r>
        <w:t xml:space="preserve"> button in the ribbon.</w:t>
      </w:r>
    </w:p>
    <w:p w14:paraId="4ECE336B" w14:textId="77777777" w:rsidR="00276D37" w:rsidRDefault="00276D37" w:rsidP="00276D37">
      <w:pPr>
        <w:pStyle w:val="LabStepNumberedLevel2"/>
      </w:pPr>
      <w:r>
        <w:t xml:space="preserve">Enter to following DAX expression into the formula bar to create the measure named </w:t>
      </w:r>
      <w:proofErr w:type="spellStart"/>
      <w:r>
        <w:rPr>
          <w:b/>
        </w:rPr>
        <w:t>Pct</w:t>
      </w:r>
      <w:proofErr w:type="spellEnd"/>
      <w:r>
        <w:rPr>
          <w:b/>
        </w:rPr>
        <w:t xml:space="preserve"> of Product Subc</w:t>
      </w:r>
      <w:r w:rsidRPr="00856883">
        <w:rPr>
          <w:b/>
        </w:rPr>
        <w:t>ategory</w:t>
      </w:r>
      <w:r w:rsidRPr="00335AB6">
        <w:t>.</w:t>
      </w:r>
    </w:p>
    <w:p w14:paraId="57977998" w14:textId="77777777" w:rsidR="00276D37" w:rsidRDefault="00276D37" w:rsidP="00276D37">
      <w:pPr>
        <w:pStyle w:val="LabStepCodeBlockLevel2"/>
      </w:pPr>
      <w:r>
        <w:t xml:space="preserve">Pct of Product Subcategory = </w:t>
      </w:r>
    </w:p>
    <w:p w14:paraId="6920A15F" w14:textId="77777777" w:rsidR="00276D37" w:rsidRDefault="00276D37" w:rsidP="00276D37">
      <w:pPr>
        <w:pStyle w:val="LabStepCodeBlockLevel2"/>
      </w:pPr>
      <w:r>
        <w:t>DIVIDE(</w:t>
      </w:r>
    </w:p>
    <w:p w14:paraId="23DB9B98" w14:textId="77777777" w:rsidR="00276D37" w:rsidRDefault="00276D37" w:rsidP="00276D37">
      <w:pPr>
        <w:pStyle w:val="LabStepCodeBlockLevel2"/>
      </w:pPr>
      <w:r>
        <w:tab/>
        <w:t>SUM( Sales[SalesAmount] ),</w:t>
      </w:r>
    </w:p>
    <w:p w14:paraId="3AECE724" w14:textId="77777777" w:rsidR="00276D37" w:rsidRDefault="00276D37" w:rsidP="00276D37">
      <w:pPr>
        <w:pStyle w:val="LabStepCodeBlockLevel2"/>
      </w:pPr>
      <w:r>
        <w:tab/>
        <w:t>CALCULATE(</w:t>
      </w:r>
    </w:p>
    <w:p w14:paraId="2D6C3083" w14:textId="77777777" w:rsidR="00276D37" w:rsidRDefault="00276D37" w:rsidP="00276D37">
      <w:pPr>
        <w:pStyle w:val="LabStepCodeBlockLevel2"/>
      </w:pPr>
      <w:r>
        <w:tab/>
      </w:r>
      <w:r>
        <w:tab/>
        <w:t>Sum ( Sales[SalesAmount] ),</w:t>
      </w:r>
    </w:p>
    <w:p w14:paraId="2A8DE2AA" w14:textId="77777777" w:rsidR="00276D37" w:rsidRDefault="00276D37" w:rsidP="00276D37">
      <w:pPr>
        <w:pStyle w:val="LabStepCodeBlockLevel2"/>
      </w:pPr>
      <w:r>
        <w:tab/>
      </w:r>
      <w:r>
        <w:tab/>
        <w:t>ALL( Products[Product] )</w:t>
      </w:r>
    </w:p>
    <w:p w14:paraId="203D5BC4" w14:textId="77777777" w:rsidR="00276D37" w:rsidRDefault="00276D37" w:rsidP="00276D37">
      <w:pPr>
        <w:pStyle w:val="LabStepCodeBlockLevel2"/>
      </w:pPr>
      <w:r>
        <w:tab/>
        <w:t>)</w:t>
      </w:r>
    </w:p>
    <w:p w14:paraId="6CF63708" w14:textId="77777777" w:rsidR="00276D37" w:rsidRDefault="00276D37" w:rsidP="00276D37">
      <w:pPr>
        <w:pStyle w:val="LabStepCodeBlockLevel2"/>
      </w:pPr>
      <w:r>
        <w:t>)</w:t>
      </w:r>
    </w:p>
    <w:p w14:paraId="3CAA1D07" w14:textId="77777777" w:rsidR="00276D37" w:rsidRDefault="00276D37" w:rsidP="00276D37">
      <w:pPr>
        <w:pStyle w:val="LabStepNumberedLevel2"/>
      </w:pPr>
      <w:r>
        <w:t xml:space="preserve">Press the </w:t>
      </w:r>
      <w:r w:rsidRPr="005D3776">
        <w:rPr>
          <w:b/>
        </w:rPr>
        <w:t>ENTER</w:t>
      </w:r>
      <w:r>
        <w:t xml:space="preserve"> key to add the measure to the data model.</w:t>
      </w:r>
    </w:p>
    <w:p w14:paraId="65285767" w14:textId="406DD7E5" w:rsidR="00276D37" w:rsidRDefault="00276D37" w:rsidP="00276D37">
      <w:pPr>
        <w:pStyle w:val="LabStepNumberedLevel2"/>
      </w:pPr>
      <w:r>
        <w:t xml:space="preserve">Modify the formatting by dropping down the </w:t>
      </w:r>
      <w:r w:rsidRPr="00DF26AD">
        <w:rPr>
          <w:b/>
        </w:rPr>
        <w:t>Format</w:t>
      </w:r>
      <w:r>
        <w:t xml:space="preserve"> menu on the ribbon and selecting </w:t>
      </w:r>
      <w:r>
        <w:rPr>
          <w:b/>
        </w:rPr>
        <w:t>Percentage</w:t>
      </w:r>
      <w:r>
        <w:t>. Also use</w:t>
      </w:r>
      <w:r w:rsidR="00377DBD">
        <w:t xml:space="preserve"> the spinner control below the </w:t>
      </w:r>
      <w:r w:rsidR="00377DBD" w:rsidRPr="00377DBD">
        <w:rPr>
          <w:b/>
        </w:rPr>
        <w:t>F</w:t>
      </w:r>
      <w:r w:rsidRPr="00377DBD">
        <w:rPr>
          <w:b/>
        </w:rPr>
        <w:t>ormat</w:t>
      </w:r>
      <w:r>
        <w:t xml:space="preserve"> menu to set the number of decimal places shown to </w:t>
      </w:r>
      <w:r w:rsidRPr="00883E64">
        <w:rPr>
          <w:b/>
        </w:rPr>
        <w:t>2</w:t>
      </w:r>
      <w:r>
        <w:t>.</w:t>
      </w:r>
    </w:p>
    <w:p w14:paraId="57ADFDA8" w14:textId="77777777" w:rsidR="00276D37" w:rsidRDefault="00276D37" w:rsidP="00276D37">
      <w:pPr>
        <w:pStyle w:val="LabStepScreenshotLevel2"/>
      </w:pPr>
      <w:r>
        <w:drawing>
          <wp:inline distT="0" distB="0" distL="0" distR="0" wp14:anchorId="02445F25" wp14:editId="1402AEF7">
            <wp:extent cx="4572000" cy="1744097"/>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377" cy="1752633"/>
                    </a:xfrm>
                    <a:prstGeom prst="rect">
                      <a:avLst/>
                    </a:prstGeom>
                    <a:noFill/>
                    <a:ln>
                      <a:solidFill>
                        <a:schemeClr val="bg1">
                          <a:lumMod val="50000"/>
                        </a:schemeClr>
                      </a:solidFill>
                    </a:ln>
                  </pic:spPr>
                </pic:pic>
              </a:graphicData>
            </a:graphic>
          </wp:inline>
        </w:drawing>
      </w:r>
    </w:p>
    <w:p w14:paraId="48E8FDCF" w14:textId="77777777" w:rsidR="00276D37" w:rsidRDefault="00276D37" w:rsidP="00276D37">
      <w:pPr>
        <w:pStyle w:val="LabStepNumbered"/>
      </w:pPr>
      <w:r>
        <w:t xml:space="preserve">Modify the matrix visual on the </w:t>
      </w:r>
      <w:r w:rsidRPr="009A3086">
        <w:rPr>
          <w:b/>
        </w:rPr>
        <w:t>Sales Revenue Breakdown</w:t>
      </w:r>
      <w:r>
        <w:t xml:space="preserve"> report page to include the three new measures.</w:t>
      </w:r>
    </w:p>
    <w:p w14:paraId="2D5DB7A1" w14:textId="6F89BE15" w:rsidR="00276D37" w:rsidRDefault="00276D37" w:rsidP="00276D37">
      <w:pPr>
        <w:pStyle w:val="LabStepNumberedLevel2"/>
      </w:pPr>
      <w:r>
        <w:t xml:space="preserve">Click the report </w:t>
      </w:r>
      <w:r w:rsidRPr="00333F87">
        <w:t>icon</w:t>
      </w:r>
      <w:r>
        <w:t xml:space="preserve"> on t</w:t>
      </w:r>
      <w:r w:rsidR="00377DBD">
        <w:t>he top of the sidebar to enter R</w:t>
      </w:r>
      <w:r>
        <w:t>eport view mode.</w:t>
      </w:r>
    </w:p>
    <w:p w14:paraId="7F5A75A0" w14:textId="77777777" w:rsidR="00276D37" w:rsidRDefault="00276D37" w:rsidP="00276D37">
      <w:pPr>
        <w:pStyle w:val="LabStepNumberedLevel2"/>
      </w:pPr>
      <w:r>
        <w:t xml:space="preserve">Make sure that the active report page is the </w:t>
      </w:r>
      <w:r w:rsidRPr="009A3086">
        <w:rPr>
          <w:b/>
        </w:rPr>
        <w:t>Sales Revenue Breakdown</w:t>
      </w:r>
      <w:r>
        <w:t xml:space="preserve"> report page.</w:t>
      </w:r>
    </w:p>
    <w:p w14:paraId="4C5F68AB" w14:textId="77777777" w:rsidR="00276D37" w:rsidRDefault="00276D37" w:rsidP="00276D37">
      <w:pPr>
        <w:pStyle w:val="LabStepNumberedLevel2"/>
      </w:pPr>
      <w:r>
        <w:t>Select the matrix visual that you created earlier in this exercise.</w:t>
      </w:r>
    </w:p>
    <w:p w14:paraId="033F578B" w14:textId="77777777" w:rsidR="00276D37" w:rsidRDefault="00276D37" w:rsidP="00276D37">
      <w:pPr>
        <w:pStyle w:val="LabStepNumberedLevel2"/>
      </w:pPr>
      <w:r>
        <w:t xml:space="preserve">Drag and drop the </w:t>
      </w:r>
      <w:proofErr w:type="spellStart"/>
      <w:r w:rsidRPr="00573A29">
        <w:rPr>
          <w:b/>
        </w:rPr>
        <w:t>Pct</w:t>
      </w:r>
      <w:proofErr w:type="spellEnd"/>
      <w:r w:rsidRPr="00573A29">
        <w:rPr>
          <w:b/>
        </w:rPr>
        <w:t xml:space="preserve"> of All Products</w:t>
      </w:r>
      <w:r>
        <w:t xml:space="preserve"> measure from the </w:t>
      </w:r>
      <w:r>
        <w:rPr>
          <w:b/>
        </w:rPr>
        <w:t>Products</w:t>
      </w:r>
      <w:r>
        <w:t xml:space="preserve"> table into the </w:t>
      </w:r>
      <w:r>
        <w:rPr>
          <w:b/>
        </w:rPr>
        <w:t>Values</w:t>
      </w:r>
      <w:r>
        <w:t xml:space="preserve"> well.</w:t>
      </w:r>
    </w:p>
    <w:p w14:paraId="300E26CB" w14:textId="77777777" w:rsidR="00276D37" w:rsidRDefault="00276D37" w:rsidP="00276D37">
      <w:pPr>
        <w:pStyle w:val="LabStepNumberedLevel2"/>
      </w:pPr>
      <w:r>
        <w:t xml:space="preserve">Drag and drop the </w:t>
      </w:r>
      <w:proofErr w:type="spellStart"/>
      <w:r w:rsidRPr="00573A29">
        <w:rPr>
          <w:b/>
        </w:rPr>
        <w:t>Pct</w:t>
      </w:r>
      <w:proofErr w:type="spellEnd"/>
      <w:r w:rsidRPr="00573A29">
        <w:rPr>
          <w:b/>
        </w:rPr>
        <w:t xml:space="preserve"> of Product Category</w:t>
      </w:r>
      <w:r>
        <w:t xml:space="preserve"> measure from the </w:t>
      </w:r>
      <w:r>
        <w:rPr>
          <w:b/>
        </w:rPr>
        <w:t>Products</w:t>
      </w:r>
      <w:r>
        <w:t xml:space="preserve"> table into the </w:t>
      </w:r>
      <w:r>
        <w:rPr>
          <w:b/>
        </w:rPr>
        <w:t>Values</w:t>
      </w:r>
      <w:r>
        <w:t xml:space="preserve"> well.</w:t>
      </w:r>
    </w:p>
    <w:p w14:paraId="29F3158A" w14:textId="77777777" w:rsidR="00276D37" w:rsidRDefault="00276D37" w:rsidP="00276D37">
      <w:pPr>
        <w:pStyle w:val="LabStepNumberedLevel2"/>
      </w:pPr>
      <w:r>
        <w:t xml:space="preserve">Drag and drop the </w:t>
      </w:r>
      <w:proofErr w:type="spellStart"/>
      <w:r w:rsidRPr="00573A29">
        <w:rPr>
          <w:b/>
        </w:rPr>
        <w:t>Pct</w:t>
      </w:r>
      <w:proofErr w:type="spellEnd"/>
      <w:r w:rsidRPr="00573A29">
        <w:rPr>
          <w:b/>
        </w:rPr>
        <w:t xml:space="preserve"> of Product Subcategory</w:t>
      </w:r>
      <w:r>
        <w:rPr>
          <w:b/>
        </w:rPr>
        <w:t xml:space="preserve"> </w:t>
      </w:r>
      <w:r>
        <w:t xml:space="preserve">measure from the </w:t>
      </w:r>
      <w:r>
        <w:rPr>
          <w:b/>
        </w:rPr>
        <w:t>Products</w:t>
      </w:r>
      <w:r>
        <w:t xml:space="preserve"> table into the </w:t>
      </w:r>
      <w:r>
        <w:rPr>
          <w:b/>
        </w:rPr>
        <w:t>Values</w:t>
      </w:r>
      <w:r>
        <w:t xml:space="preserve"> well.</w:t>
      </w:r>
    </w:p>
    <w:p w14:paraId="6D8E06CD" w14:textId="77777777" w:rsidR="00276D37" w:rsidRDefault="00276D37" w:rsidP="00276D37">
      <w:pPr>
        <w:pStyle w:val="LabStepScreenshotLevel2"/>
      </w:pPr>
      <w:r>
        <w:lastRenderedPageBreak/>
        <w:drawing>
          <wp:inline distT="0" distB="0" distL="0" distR="0" wp14:anchorId="45FEE6C4" wp14:editId="34A89CA0">
            <wp:extent cx="881772" cy="1410419"/>
            <wp:effectExtent l="19050" t="19050" r="13970" b="184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1449" cy="1425898"/>
                    </a:xfrm>
                    <a:prstGeom prst="rect">
                      <a:avLst/>
                    </a:prstGeom>
                    <a:noFill/>
                    <a:ln>
                      <a:solidFill>
                        <a:schemeClr val="tx1"/>
                      </a:solidFill>
                    </a:ln>
                  </pic:spPr>
                </pic:pic>
              </a:graphicData>
            </a:graphic>
          </wp:inline>
        </w:drawing>
      </w:r>
    </w:p>
    <w:p w14:paraId="7CA7E519" w14:textId="77777777" w:rsidR="00276D37" w:rsidRDefault="00276D37" w:rsidP="00276D37">
      <w:pPr>
        <w:pStyle w:val="LabStepNumberedLevel2"/>
      </w:pPr>
      <w:r>
        <w:t xml:space="preserve">Your visual should now match the one shown in the following screenshot. If you examine the values of the </w:t>
      </w:r>
      <w:proofErr w:type="spellStart"/>
      <w:r w:rsidRPr="00573A29">
        <w:rPr>
          <w:b/>
        </w:rPr>
        <w:t>Pct</w:t>
      </w:r>
      <w:proofErr w:type="spellEnd"/>
      <w:r w:rsidRPr="00573A29">
        <w:rPr>
          <w:b/>
        </w:rPr>
        <w:t xml:space="preserve"> of Product Subcategory</w:t>
      </w:r>
      <w:r>
        <w:rPr>
          <w:b/>
        </w:rPr>
        <w:t xml:space="preserve"> </w:t>
      </w:r>
      <w:r>
        <w:t xml:space="preserve">measure, you should see that the products in a subcategory have percentages that sum to 100% for that subcategory. If you examine the values of the </w:t>
      </w:r>
      <w:proofErr w:type="spellStart"/>
      <w:r w:rsidRPr="00573A29">
        <w:rPr>
          <w:b/>
        </w:rPr>
        <w:t>Pct</w:t>
      </w:r>
      <w:proofErr w:type="spellEnd"/>
      <w:r w:rsidRPr="00573A29">
        <w:rPr>
          <w:b/>
        </w:rPr>
        <w:t xml:space="preserve"> of Product </w:t>
      </w:r>
      <w:r>
        <w:rPr>
          <w:b/>
        </w:rPr>
        <w:t>C</w:t>
      </w:r>
      <w:r w:rsidRPr="00573A29">
        <w:rPr>
          <w:b/>
        </w:rPr>
        <w:t>ategory</w:t>
      </w:r>
      <w:r>
        <w:rPr>
          <w:b/>
        </w:rPr>
        <w:t xml:space="preserve"> </w:t>
      </w:r>
      <w:r>
        <w:t>measure, you should see that the products in a category have percentages that sum to 100% for that category.</w:t>
      </w:r>
    </w:p>
    <w:p w14:paraId="500CEF62" w14:textId="1C4D4921" w:rsidR="00276D37" w:rsidRDefault="00610566" w:rsidP="00276D37">
      <w:pPr>
        <w:pStyle w:val="LabStepScreenshotLevel2"/>
      </w:pPr>
      <w:r>
        <w:drawing>
          <wp:inline distT="0" distB="0" distL="0" distR="0" wp14:anchorId="26FDA36D" wp14:editId="66A825CD">
            <wp:extent cx="2847750" cy="2499691"/>
            <wp:effectExtent l="19050" t="19050" r="10160" b="152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253" cy="2510666"/>
                    </a:xfrm>
                    <a:prstGeom prst="rect">
                      <a:avLst/>
                    </a:prstGeom>
                    <a:noFill/>
                    <a:ln>
                      <a:solidFill>
                        <a:schemeClr val="tx1"/>
                      </a:solidFill>
                    </a:ln>
                  </pic:spPr>
                </pic:pic>
              </a:graphicData>
            </a:graphic>
          </wp:inline>
        </w:drawing>
      </w:r>
    </w:p>
    <w:p w14:paraId="083B63FF" w14:textId="51636A64" w:rsidR="006C6B19" w:rsidRPr="00AB0146" w:rsidRDefault="00AA6173" w:rsidP="006C6B19">
      <w:pPr>
        <w:pStyle w:val="Heading3"/>
      </w:pPr>
      <w:r>
        <w:t>Exercise 2</w:t>
      </w:r>
      <w:r w:rsidR="006C6B19">
        <w:t>: Create a Dimensional Hierarchy for Customer Geography</w:t>
      </w:r>
    </w:p>
    <w:p w14:paraId="6977D532" w14:textId="4FE9C0FF" w:rsidR="006C6B19" w:rsidRDefault="006C6B19" w:rsidP="006C6B19">
      <w:pPr>
        <w:pStyle w:val="LabExerciseLeadIn"/>
      </w:pPr>
      <w:r>
        <w:t xml:space="preserve">In this exercise you will modify the </w:t>
      </w:r>
      <w:r>
        <w:rPr>
          <w:b/>
        </w:rPr>
        <w:t xml:space="preserve">Customers </w:t>
      </w:r>
      <w:r>
        <w:t xml:space="preserve">table by adding a new dimension hierarchy named </w:t>
      </w:r>
      <w:r>
        <w:rPr>
          <w:b/>
        </w:rPr>
        <w:t>Customer Geography</w:t>
      </w:r>
      <w:r>
        <w:t>.</w:t>
      </w:r>
    </w:p>
    <w:p w14:paraId="42FFFEB4" w14:textId="2C807BF4" w:rsidR="006C6B19" w:rsidRDefault="006C6B19" w:rsidP="006C6B19">
      <w:pPr>
        <w:pStyle w:val="LabStepNumbered"/>
        <w:numPr>
          <w:ilvl w:val="0"/>
          <w:numId w:val="24"/>
        </w:numPr>
      </w:pPr>
      <w:r>
        <w:t xml:space="preserve">Add a new dimensional hierarchy to the </w:t>
      </w:r>
      <w:r>
        <w:rPr>
          <w:b/>
        </w:rPr>
        <w:t>Customers</w:t>
      </w:r>
      <w:r>
        <w:t xml:space="preserve"> table.</w:t>
      </w:r>
    </w:p>
    <w:p w14:paraId="71DB1ABA" w14:textId="15ACF568" w:rsidR="006C6B19" w:rsidRDefault="00E55AE3" w:rsidP="006C6B19">
      <w:pPr>
        <w:pStyle w:val="LabStepNumberedLevel2"/>
        <w:numPr>
          <w:ilvl w:val="1"/>
          <w:numId w:val="3"/>
        </w:numPr>
      </w:pPr>
      <w:r>
        <w:t>If you are not already in Report view, u</w:t>
      </w:r>
      <w:r w:rsidR="006C6B19">
        <w:t xml:space="preserve">se the left </w:t>
      </w:r>
      <w:r>
        <w:t>navigation to switch to Report v</w:t>
      </w:r>
      <w:r w:rsidR="006C6B19">
        <w:t>iew.</w:t>
      </w:r>
    </w:p>
    <w:p w14:paraId="7D9D3B84" w14:textId="12CB7778" w:rsidR="006C6B19" w:rsidRDefault="006C6B19" w:rsidP="006C6B19">
      <w:pPr>
        <w:pStyle w:val="LabStepNumberedLevel2"/>
        <w:numPr>
          <w:ilvl w:val="1"/>
          <w:numId w:val="3"/>
        </w:numPr>
      </w:pPr>
      <w:r>
        <w:t xml:space="preserve">Inspect the </w:t>
      </w:r>
      <w:r>
        <w:rPr>
          <w:b/>
        </w:rPr>
        <w:t xml:space="preserve">Customers </w:t>
      </w:r>
      <w:r>
        <w:t>table in the fields list. It should appear as the one shown in the following screenshot.</w:t>
      </w:r>
    </w:p>
    <w:p w14:paraId="1401312A" w14:textId="11178F20" w:rsidR="006C6B19" w:rsidRDefault="006C6B19" w:rsidP="006C6B19">
      <w:pPr>
        <w:pStyle w:val="LabStepScreenshotLevel2"/>
      </w:pPr>
      <w:r>
        <w:drawing>
          <wp:inline distT="0" distB="0" distL="0" distR="0" wp14:anchorId="5DE0DA20" wp14:editId="26DA1A6F">
            <wp:extent cx="1531189" cy="1722587"/>
            <wp:effectExtent l="19050" t="19050" r="12065" b="1143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5317" cy="1760981"/>
                    </a:xfrm>
                    <a:prstGeom prst="rect">
                      <a:avLst/>
                    </a:prstGeom>
                    <a:noFill/>
                    <a:ln>
                      <a:solidFill>
                        <a:schemeClr val="tx1"/>
                      </a:solidFill>
                    </a:ln>
                  </pic:spPr>
                </pic:pic>
              </a:graphicData>
            </a:graphic>
          </wp:inline>
        </w:drawing>
      </w:r>
    </w:p>
    <w:p w14:paraId="0CC7D5A1" w14:textId="31376191" w:rsidR="006C6B19" w:rsidRDefault="006C6B19" w:rsidP="006C6B19">
      <w:pPr>
        <w:pStyle w:val="LabStepNumberedLevel2"/>
      </w:pPr>
      <w:r>
        <w:lastRenderedPageBreak/>
        <w:t xml:space="preserve">Right-click on the </w:t>
      </w:r>
      <w:r>
        <w:rPr>
          <w:b/>
        </w:rPr>
        <w:t>Sales Region</w:t>
      </w:r>
      <w:r>
        <w:t xml:space="preserve"> field and then select the </w:t>
      </w:r>
      <w:r w:rsidRPr="00E24C64">
        <w:rPr>
          <w:b/>
        </w:rPr>
        <w:t>New Hierarchy</w:t>
      </w:r>
      <w:r>
        <w:t xml:space="preserve"> menu command.</w:t>
      </w:r>
    </w:p>
    <w:p w14:paraId="695B2BE5" w14:textId="59972D16" w:rsidR="006C6B19" w:rsidRDefault="006C6B19" w:rsidP="006C6B19">
      <w:pPr>
        <w:pStyle w:val="LabStepScreenshotLevel2"/>
      </w:pPr>
      <w:r>
        <w:drawing>
          <wp:inline distT="0" distB="0" distL="0" distR="0" wp14:anchorId="74CC8A56" wp14:editId="659376A4">
            <wp:extent cx="1998617" cy="932688"/>
            <wp:effectExtent l="19050" t="19050" r="20955" b="203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4200" cy="935293"/>
                    </a:xfrm>
                    <a:prstGeom prst="rect">
                      <a:avLst/>
                    </a:prstGeom>
                    <a:noFill/>
                    <a:ln>
                      <a:solidFill>
                        <a:schemeClr val="tx1"/>
                      </a:solidFill>
                    </a:ln>
                  </pic:spPr>
                </pic:pic>
              </a:graphicData>
            </a:graphic>
          </wp:inline>
        </w:drawing>
      </w:r>
    </w:p>
    <w:p w14:paraId="69AFE90C" w14:textId="089DBF11" w:rsidR="006C6B19" w:rsidRDefault="006C6B19" w:rsidP="006C6B19">
      <w:pPr>
        <w:pStyle w:val="LabStepNumberedLevel2"/>
      </w:pPr>
      <w:r>
        <w:t xml:space="preserve">You should now see a new dimensional hierarchy in the fields list named </w:t>
      </w:r>
      <w:r>
        <w:rPr>
          <w:b/>
        </w:rPr>
        <w:t>Sales</w:t>
      </w:r>
      <w:r w:rsidRPr="00E24C64">
        <w:rPr>
          <w:b/>
        </w:rPr>
        <w:t xml:space="preserve"> </w:t>
      </w:r>
      <w:r>
        <w:rPr>
          <w:b/>
        </w:rPr>
        <w:t xml:space="preserve">Region </w:t>
      </w:r>
      <w:r w:rsidRPr="00E24C64">
        <w:rPr>
          <w:b/>
        </w:rPr>
        <w:t>Hierarchy</w:t>
      </w:r>
      <w:r>
        <w:t>.</w:t>
      </w:r>
    </w:p>
    <w:p w14:paraId="1C8C710A" w14:textId="7E7513ED" w:rsidR="006C6B19" w:rsidRDefault="006C6B19" w:rsidP="006C6B19">
      <w:pPr>
        <w:pStyle w:val="LabStepScreenshotLevel2"/>
      </w:pPr>
      <w:r>
        <w:drawing>
          <wp:inline distT="0" distB="0" distL="0" distR="0" wp14:anchorId="560FCBA5" wp14:editId="3E12B296">
            <wp:extent cx="1273629" cy="1091682"/>
            <wp:effectExtent l="19050" t="19050" r="22225" b="133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9124" cy="1096392"/>
                    </a:xfrm>
                    <a:prstGeom prst="rect">
                      <a:avLst/>
                    </a:prstGeom>
                    <a:noFill/>
                    <a:ln>
                      <a:solidFill>
                        <a:schemeClr val="tx1"/>
                      </a:solidFill>
                    </a:ln>
                  </pic:spPr>
                </pic:pic>
              </a:graphicData>
            </a:graphic>
          </wp:inline>
        </w:drawing>
      </w:r>
    </w:p>
    <w:p w14:paraId="603DC1FE" w14:textId="2C7E526B" w:rsidR="006C6B19" w:rsidRDefault="006C6B19" w:rsidP="003D6947">
      <w:pPr>
        <w:pStyle w:val="LabStepNumberedLevel2"/>
      </w:pPr>
      <w:r>
        <w:t xml:space="preserve">Right-click </w:t>
      </w:r>
      <w:r w:rsidRPr="00BE609C">
        <w:rPr>
          <w:b/>
        </w:rPr>
        <w:t>Sales Region Hierarchy</w:t>
      </w:r>
      <w:r w:rsidR="00BE609C">
        <w:rPr>
          <w:b/>
        </w:rPr>
        <w:t xml:space="preserve">, </w:t>
      </w:r>
      <w:r>
        <w:t xml:space="preserve">select the </w:t>
      </w:r>
      <w:r w:rsidRPr="00BE609C">
        <w:rPr>
          <w:b/>
        </w:rPr>
        <w:t>Rename</w:t>
      </w:r>
      <w:r w:rsidR="00BE609C">
        <w:t xml:space="preserve"> menu command and r</w:t>
      </w:r>
      <w:r>
        <w:t xml:space="preserve">ename the hierarchy </w:t>
      </w:r>
      <w:r w:rsidRPr="00BE609C">
        <w:rPr>
          <w:b/>
        </w:rPr>
        <w:t>Customer Geography</w:t>
      </w:r>
      <w:r>
        <w:t>.</w:t>
      </w:r>
    </w:p>
    <w:p w14:paraId="3C4811C1" w14:textId="079983E1" w:rsidR="006C6B19" w:rsidRDefault="006C6B19" w:rsidP="006C6B19">
      <w:pPr>
        <w:pStyle w:val="LabStepScreenshotLevel2"/>
      </w:pPr>
      <w:r>
        <w:drawing>
          <wp:inline distT="0" distB="0" distL="0" distR="0" wp14:anchorId="29A50CC3" wp14:editId="6518E86D">
            <wp:extent cx="1828800" cy="1219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33DDE2D8" w14:textId="7A0236D4" w:rsidR="006C6B19" w:rsidRDefault="006C6B19" w:rsidP="006C6B19">
      <w:pPr>
        <w:pStyle w:val="LabStepNumberedLevel2"/>
      </w:pPr>
      <w:r>
        <w:t xml:space="preserve">Right-click on the </w:t>
      </w:r>
      <w:r>
        <w:rPr>
          <w:b/>
        </w:rPr>
        <w:t>State</w:t>
      </w:r>
      <w:r>
        <w:t xml:space="preserve"> field and select the </w:t>
      </w:r>
      <w:r w:rsidRPr="0085493B">
        <w:rPr>
          <w:b/>
        </w:rPr>
        <w:t xml:space="preserve">Add to </w:t>
      </w:r>
      <w:r>
        <w:rPr>
          <w:b/>
        </w:rPr>
        <w:t>Customer Geography</w:t>
      </w:r>
      <w:r>
        <w:t xml:space="preserve"> menu command.</w:t>
      </w:r>
    </w:p>
    <w:p w14:paraId="565F83F5" w14:textId="0BA22822" w:rsidR="006C6B19" w:rsidRDefault="006C6B19" w:rsidP="006C6B19">
      <w:pPr>
        <w:pStyle w:val="LabStepNumberedLevel2"/>
      </w:pPr>
      <w:r>
        <w:t xml:space="preserve">Right-click on the </w:t>
      </w:r>
      <w:r>
        <w:rPr>
          <w:b/>
        </w:rPr>
        <w:t xml:space="preserve">City </w:t>
      </w:r>
      <w:r>
        <w:t xml:space="preserve">field and select the </w:t>
      </w:r>
      <w:r w:rsidRPr="0085493B">
        <w:rPr>
          <w:b/>
        </w:rPr>
        <w:t xml:space="preserve">Add to </w:t>
      </w:r>
      <w:r>
        <w:rPr>
          <w:b/>
        </w:rPr>
        <w:t>Customer Geography</w:t>
      </w:r>
      <w:r>
        <w:t xml:space="preserve"> menu command.</w:t>
      </w:r>
    </w:p>
    <w:p w14:paraId="5E384CF2" w14:textId="463DB90F" w:rsidR="006C6B19" w:rsidRDefault="006C6B19" w:rsidP="006C6B19">
      <w:pPr>
        <w:pStyle w:val="LabStepNumberedLevel2"/>
      </w:pPr>
      <w:r>
        <w:t xml:space="preserve">Right-click on the </w:t>
      </w:r>
      <w:proofErr w:type="spellStart"/>
      <w:r w:rsidR="00AA6173">
        <w:rPr>
          <w:b/>
        </w:rPr>
        <w:t>Zipcode</w:t>
      </w:r>
      <w:proofErr w:type="spellEnd"/>
      <w:r w:rsidR="00AA6173">
        <w:rPr>
          <w:b/>
        </w:rPr>
        <w:t xml:space="preserve"> </w:t>
      </w:r>
      <w:r>
        <w:t xml:space="preserve">field and select the </w:t>
      </w:r>
      <w:r w:rsidRPr="0085493B">
        <w:rPr>
          <w:b/>
        </w:rPr>
        <w:t xml:space="preserve">Add to </w:t>
      </w:r>
      <w:r>
        <w:rPr>
          <w:b/>
        </w:rPr>
        <w:t>Customer Geography</w:t>
      </w:r>
      <w:r>
        <w:t xml:space="preserve"> menu command.</w:t>
      </w:r>
    </w:p>
    <w:p w14:paraId="29563EC6" w14:textId="5047A875" w:rsidR="006C6B19" w:rsidRDefault="006C6B19" w:rsidP="006C6B19">
      <w:pPr>
        <w:pStyle w:val="LabStepNumberedLevel2"/>
      </w:pPr>
      <w:r>
        <w:t xml:space="preserve">The </w:t>
      </w:r>
      <w:r w:rsidR="00AA6173">
        <w:rPr>
          <w:b/>
        </w:rPr>
        <w:t>Customer Geography</w:t>
      </w:r>
      <w:r>
        <w:t xml:space="preserve"> hierarchy should now contain </w:t>
      </w:r>
      <w:r w:rsidR="00AA6173">
        <w:t xml:space="preserve">four </w:t>
      </w:r>
      <w:r>
        <w:t>fields as shown in the following screenshot.</w:t>
      </w:r>
    </w:p>
    <w:p w14:paraId="6CB2F391" w14:textId="31BE99F4" w:rsidR="006C6B19" w:rsidRDefault="00AA6173" w:rsidP="006C6B19">
      <w:pPr>
        <w:pStyle w:val="LabStepScreenshotLevel2"/>
      </w:pPr>
      <w:r>
        <w:drawing>
          <wp:inline distT="0" distB="0" distL="0" distR="0" wp14:anchorId="7E2351A5" wp14:editId="23581164">
            <wp:extent cx="2186885" cy="1266092"/>
            <wp:effectExtent l="19050" t="19050" r="23495" b="1079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0843" cy="1279962"/>
                    </a:xfrm>
                    <a:prstGeom prst="rect">
                      <a:avLst/>
                    </a:prstGeom>
                    <a:noFill/>
                    <a:ln>
                      <a:solidFill>
                        <a:schemeClr val="tx1"/>
                      </a:solidFill>
                    </a:ln>
                  </pic:spPr>
                </pic:pic>
              </a:graphicData>
            </a:graphic>
          </wp:inline>
        </w:drawing>
      </w:r>
    </w:p>
    <w:p w14:paraId="2836E003" w14:textId="0FE3F1FD" w:rsidR="006C6B19" w:rsidRDefault="006C6B19" w:rsidP="006C6B19">
      <w:pPr>
        <w:pStyle w:val="LabStepNumbered"/>
        <w:numPr>
          <w:ilvl w:val="0"/>
          <w:numId w:val="3"/>
        </w:numPr>
      </w:pPr>
      <w:r>
        <w:t xml:space="preserve">Create a new report page and rename it to </w:t>
      </w:r>
      <w:r w:rsidR="00AA6173">
        <w:rPr>
          <w:b/>
        </w:rPr>
        <w:t>Customer Geography</w:t>
      </w:r>
      <w:r w:rsidR="00950E70">
        <w:rPr>
          <w:b/>
        </w:rPr>
        <w:t xml:space="preserve"> Drilldown</w:t>
      </w:r>
      <w:r>
        <w:t>.</w:t>
      </w:r>
    </w:p>
    <w:p w14:paraId="5C3CA0F0" w14:textId="52CD6628" w:rsidR="006C6B19" w:rsidRDefault="00AA6173" w:rsidP="006C6B19">
      <w:pPr>
        <w:pStyle w:val="LabStepScreenshot"/>
      </w:pPr>
      <w:r>
        <w:rPr>
          <w:noProof/>
        </w:rPr>
        <w:drawing>
          <wp:inline distT="0" distB="0" distL="0" distR="0" wp14:anchorId="5F7309E3" wp14:editId="60DD1A2C">
            <wp:extent cx="6194425" cy="553720"/>
            <wp:effectExtent l="19050" t="19050" r="15875" b="177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4425" cy="553720"/>
                    </a:xfrm>
                    <a:prstGeom prst="rect">
                      <a:avLst/>
                    </a:prstGeom>
                    <a:noFill/>
                    <a:ln>
                      <a:solidFill>
                        <a:schemeClr val="tx1"/>
                      </a:solidFill>
                    </a:ln>
                  </pic:spPr>
                </pic:pic>
              </a:graphicData>
            </a:graphic>
          </wp:inline>
        </w:drawing>
      </w:r>
    </w:p>
    <w:p w14:paraId="76E31B75" w14:textId="43425911" w:rsidR="00AA6173" w:rsidRDefault="00AA6173" w:rsidP="00AA6173">
      <w:pPr>
        <w:pStyle w:val="LabStepNumbered"/>
      </w:pPr>
      <w:r>
        <w:t xml:space="preserve">Add a new </w:t>
      </w:r>
      <w:r w:rsidR="00950E70">
        <w:t>stacked bar chart visual.</w:t>
      </w:r>
    </w:p>
    <w:p w14:paraId="33C6EC03" w14:textId="4618AC4F" w:rsidR="00AA6173" w:rsidRDefault="00950E70" w:rsidP="00AA6173">
      <w:pPr>
        <w:pStyle w:val="LabStepNumberedLevel2"/>
      </w:pPr>
      <w:r>
        <w:t xml:space="preserve">Click the </w:t>
      </w:r>
      <w:r w:rsidRPr="00BE609C">
        <w:rPr>
          <w:b/>
        </w:rPr>
        <w:t>Stacked Bar Chart</w:t>
      </w:r>
      <w:r>
        <w:t xml:space="preserve"> button on the </w:t>
      </w:r>
      <w:r w:rsidRPr="00BE609C">
        <w:rPr>
          <w:b/>
        </w:rPr>
        <w:t>Visualizations</w:t>
      </w:r>
      <w:r>
        <w:t xml:space="preserve"> list to create a new bar chart visual.</w:t>
      </w:r>
    </w:p>
    <w:p w14:paraId="0049F746" w14:textId="61F2D8E6" w:rsidR="00AA6173" w:rsidRDefault="0078600A" w:rsidP="00AA6173">
      <w:pPr>
        <w:pStyle w:val="LabStepScreenshotLevel2"/>
        <w:pBdr>
          <w:bottom w:val="single" w:sz="4" w:space="3" w:color="FFFFFF" w:themeColor="background1"/>
        </w:pBdr>
      </w:pPr>
      <w:r>
        <w:lastRenderedPageBreak/>
        <w:drawing>
          <wp:inline distT="0" distB="0" distL="0" distR="0" wp14:anchorId="01AC7969" wp14:editId="4D71A92C">
            <wp:extent cx="1577819" cy="1202148"/>
            <wp:effectExtent l="19050" t="19050" r="22860" b="171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5808" cy="1215854"/>
                    </a:xfrm>
                    <a:prstGeom prst="rect">
                      <a:avLst/>
                    </a:prstGeom>
                    <a:noFill/>
                    <a:ln>
                      <a:solidFill>
                        <a:schemeClr val="tx1"/>
                      </a:solidFill>
                    </a:ln>
                  </pic:spPr>
                </pic:pic>
              </a:graphicData>
            </a:graphic>
          </wp:inline>
        </w:drawing>
      </w:r>
    </w:p>
    <w:p w14:paraId="3C77DBD4" w14:textId="11C41E78" w:rsidR="00950E70" w:rsidRDefault="00950E70" w:rsidP="00950E70">
      <w:pPr>
        <w:pStyle w:val="LabStepNumberedLevel2"/>
      </w:pPr>
      <w:r>
        <w:t>Resize the bar chart visual so it takes up the entire height and width of the report page.</w:t>
      </w:r>
    </w:p>
    <w:p w14:paraId="2BD1AC60" w14:textId="71C34181" w:rsidR="00950E70" w:rsidRDefault="00950E70" w:rsidP="00950E70">
      <w:pPr>
        <w:pStyle w:val="LabStepNumberedLevel2"/>
      </w:pPr>
      <w:r>
        <w:t xml:space="preserve">Drag and drop the </w:t>
      </w:r>
      <w:r w:rsidRPr="00950E70">
        <w:rPr>
          <w:b/>
        </w:rPr>
        <w:t>Customer Geography</w:t>
      </w:r>
      <w:r>
        <w:t xml:space="preserve"> hierarchy from the </w:t>
      </w:r>
      <w:r w:rsidRPr="00950E70">
        <w:rPr>
          <w:b/>
        </w:rPr>
        <w:t>Customers</w:t>
      </w:r>
      <w:r>
        <w:t xml:space="preserve"> table into the </w:t>
      </w:r>
      <w:r w:rsidRPr="00950E70">
        <w:rPr>
          <w:b/>
        </w:rPr>
        <w:t>Axis</w:t>
      </w:r>
      <w:r>
        <w:t xml:space="preserve"> well.</w:t>
      </w:r>
    </w:p>
    <w:p w14:paraId="6AB4E15B" w14:textId="7479CD9D" w:rsidR="00950E70" w:rsidRDefault="00950E70" w:rsidP="00950E70">
      <w:pPr>
        <w:pStyle w:val="LabStepNumberedLevel2"/>
      </w:pPr>
      <w:r>
        <w:t xml:space="preserve">Drag and drop the </w:t>
      </w:r>
      <w:r w:rsidRPr="00950E70">
        <w:rPr>
          <w:b/>
        </w:rPr>
        <w:t>Sales Revenue</w:t>
      </w:r>
      <w:r>
        <w:t xml:space="preserve"> field from </w:t>
      </w:r>
      <w:r w:rsidRPr="00950E70">
        <w:rPr>
          <w:b/>
        </w:rPr>
        <w:t>Sales</w:t>
      </w:r>
      <w:r>
        <w:t xml:space="preserve"> table into the </w:t>
      </w:r>
      <w:r w:rsidRPr="00950E70">
        <w:rPr>
          <w:b/>
        </w:rPr>
        <w:t>Value</w:t>
      </w:r>
      <w:r>
        <w:t xml:space="preserve"> well.</w:t>
      </w:r>
    </w:p>
    <w:p w14:paraId="7FD1F957" w14:textId="1BE9FF3B" w:rsidR="00950E70" w:rsidRDefault="00950E70" w:rsidP="00950E70">
      <w:pPr>
        <w:pStyle w:val="LabStepNumberedLevel2"/>
      </w:pPr>
      <w:r>
        <w:t>The bar chart should now appear like the one shown in the following screenshot.</w:t>
      </w:r>
    </w:p>
    <w:p w14:paraId="07C04D9F" w14:textId="0EA53736" w:rsidR="00A6026D" w:rsidRDefault="0078600A" w:rsidP="00AA6173">
      <w:pPr>
        <w:pStyle w:val="LabStepScreenshotLevel2"/>
        <w:pBdr>
          <w:bottom w:val="single" w:sz="4" w:space="3" w:color="FFFFFF" w:themeColor="background1"/>
        </w:pBdr>
      </w:pPr>
      <w:r>
        <w:drawing>
          <wp:inline distT="0" distB="0" distL="0" distR="0" wp14:anchorId="4C8C06B6" wp14:editId="1F720282">
            <wp:extent cx="5856592" cy="3005371"/>
            <wp:effectExtent l="19050" t="19050" r="11430" b="241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8652" cy="3016691"/>
                    </a:xfrm>
                    <a:prstGeom prst="rect">
                      <a:avLst/>
                    </a:prstGeom>
                    <a:noFill/>
                    <a:ln>
                      <a:solidFill>
                        <a:schemeClr val="tx1"/>
                      </a:solidFill>
                    </a:ln>
                  </pic:spPr>
                </pic:pic>
              </a:graphicData>
            </a:graphic>
          </wp:inline>
        </w:drawing>
      </w:r>
    </w:p>
    <w:p w14:paraId="7343C065" w14:textId="647F2445" w:rsidR="00950E70" w:rsidRDefault="00950E70" w:rsidP="00950E70">
      <w:pPr>
        <w:pStyle w:val="LabStepNumbered"/>
      </w:pPr>
      <w:r>
        <w:t xml:space="preserve">Configure </w:t>
      </w:r>
      <w:r w:rsidRPr="00950E70">
        <w:rPr>
          <w:b/>
        </w:rPr>
        <w:t>Tooltips</w:t>
      </w:r>
      <w:r>
        <w:t xml:space="preserve"> for the bar chart to additionally show </w:t>
      </w:r>
      <w:r w:rsidRPr="00950E70">
        <w:rPr>
          <w:b/>
        </w:rPr>
        <w:t>Unit Sold</w:t>
      </w:r>
      <w:r>
        <w:t xml:space="preserve"> and </w:t>
      </w:r>
      <w:r w:rsidRPr="00950E70">
        <w:rPr>
          <w:b/>
        </w:rPr>
        <w:t>Customer Count</w:t>
      </w:r>
      <w:r>
        <w:t>.</w:t>
      </w:r>
    </w:p>
    <w:p w14:paraId="7C9F589C" w14:textId="127D58F5" w:rsidR="00950E70" w:rsidRDefault="00950E70" w:rsidP="00950E70">
      <w:pPr>
        <w:pStyle w:val="LabStepNumberedLevel2"/>
      </w:pPr>
      <w:r>
        <w:t xml:space="preserve">Drag and drop the </w:t>
      </w:r>
      <w:r w:rsidRPr="00950E70">
        <w:rPr>
          <w:b/>
        </w:rPr>
        <w:t>Units Sold</w:t>
      </w:r>
      <w:r>
        <w:t xml:space="preserve"> field from the </w:t>
      </w:r>
      <w:r w:rsidRPr="00950E70">
        <w:rPr>
          <w:b/>
        </w:rPr>
        <w:t>Sales</w:t>
      </w:r>
      <w:r>
        <w:t xml:space="preserve"> table into the </w:t>
      </w:r>
      <w:r w:rsidRPr="00950E70">
        <w:rPr>
          <w:b/>
        </w:rPr>
        <w:t>Tooltips</w:t>
      </w:r>
      <w:r>
        <w:t xml:space="preserve"> well.</w:t>
      </w:r>
    </w:p>
    <w:p w14:paraId="39081BF7" w14:textId="555433A9" w:rsidR="00950E70" w:rsidRDefault="00950E70" w:rsidP="00950E70">
      <w:pPr>
        <w:pStyle w:val="LabStepNumberedLevel2"/>
      </w:pPr>
      <w:r>
        <w:t xml:space="preserve">Drag and drop the </w:t>
      </w:r>
      <w:r>
        <w:rPr>
          <w:b/>
        </w:rPr>
        <w:t>Customer Count</w:t>
      </w:r>
      <w:r>
        <w:t xml:space="preserve"> field from the </w:t>
      </w:r>
      <w:r w:rsidRPr="00950E70">
        <w:rPr>
          <w:b/>
        </w:rPr>
        <w:t>Sales</w:t>
      </w:r>
      <w:r>
        <w:t xml:space="preserve"> table into the </w:t>
      </w:r>
      <w:r w:rsidRPr="00950E70">
        <w:rPr>
          <w:b/>
        </w:rPr>
        <w:t>Tooltips</w:t>
      </w:r>
      <w:r>
        <w:t xml:space="preserve"> well.</w:t>
      </w:r>
    </w:p>
    <w:p w14:paraId="6DCA755C" w14:textId="616F7BD8" w:rsidR="00950E70" w:rsidRDefault="00950E70" w:rsidP="00950E70">
      <w:pPr>
        <w:pStyle w:val="LabStepNumberedLevel2"/>
      </w:pPr>
      <w:r>
        <w:t>Hover over a bar with the mouse to observe the effects of the new tooltip configuration.</w:t>
      </w:r>
    </w:p>
    <w:p w14:paraId="3FB71C47" w14:textId="6831DDD5" w:rsidR="0078600A" w:rsidRDefault="0078600A" w:rsidP="00AA6173">
      <w:pPr>
        <w:pStyle w:val="LabStepScreenshotLevel2"/>
        <w:pBdr>
          <w:bottom w:val="single" w:sz="4" w:space="3" w:color="FFFFFF" w:themeColor="background1"/>
        </w:pBdr>
      </w:pPr>
      <w:r>
        <w:lastRenderedPageBreak/>
        <w:drawing>
          <wp:inline distT="0" distB="0" distL="0" distR="0" wp14:anchorId="586131B3" wp14:editId="4A1548E6">
            <wp:extent cx="4449479" cy="1982266"/>
            <wp:effectExtent l="19050" t="19050" r="27305" b="184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3778" cy="1988636"/>
                    </a:xfrm>
                    <a:prstGeom prst="rect">
                      <a:avLst/>
                    </a:prstGeom>
                    <a:noFill/>
                    <a:ln>
                      <a:solidFill>
                        <a:schemeClr val="tx1"/>
                      </a:solidFill>
                    </a:ln>
                  </pic:spPr>
                </pic:pic>
              </a:graphicData>
            </a:graphic>
          </wp:inline>
        </w:drawing>
      </w:r>
    </w:p>
    <w:p w14:paraId="5C1823CC" w14:textId="62F21E6A" w:rsidR="00950E70" w:rsidRDefault="00950E70" w:rsidP="00950E70">
      <w:pPr>
        <w:pStyle w:val="LabStepNumbered"/>
      </w:pPr>
      <w:r>
        <w:t xml:space="preserve">Configure </w:t>
      </w:r>
      <w:r w:rsidRPr="00950E70">
        <w:rPr>
          <w:b/>
        </w:rPr>
        <w:t>Data labels</w:t>
      </w:r>
      <w:r>
        <w:t xml:space="preserve"> for bars inside the bar chart.</w:t>
      </w:r>
    </w:p>
    <w:p w14:paraId="54BBFB1C" w14:textId="63216B52" w:rsidR="00950E70" w:rsidRDefault="00950E70" w:rsidP="00950E70">
      <w:pPr>
        <w:pStyle w:val="LabStepNumberedLevel2"/>
      </w:pPr>
      <w:r>
        <w:t>Make sure the bar chart visual is selected.</w:t>
      </w:r>
    </w:p>
    <w:p w14:paraId="141F2732" w14:textId="50070DD6" w:rsidR="00950E70" w:rsidRDefault="00950E70" w:rsidP="00950E70">
      <w:pPr>
        <w:pStyle w:val="LabStepNumberedLevel2"/>
      </w:pPr>
      <w:r>
        <w:t xml:space="preserve">Navigate to the </w:t>
      </w:r>
      <w:r w:rsidRPr="00377DBD">
        <w:rPr>
          <w:b/>
        </w:rPr>
        <w:t>Format</w:t>
      </w:r>
      <w:r>
        <w:t xml:space="preserve"> properties pane and expand the </w:t>
      </w:r>
      <w:r w:rsidRPr="00950E70">
        <w:rPr>
          <w:b/>
        </w:rPr>
        <w:t>Data labels</w:t>
      </w:r>
      <w:r>
        <w:t xml:space="preserve"> section.</w:t>
      </w:r>
    </w:p>
    <w:p w14:paraId="39AAB01F" w14:textId="0B253900" w:rsidR="00352EE0" w:rsidRDefault="00352EE0" w:rsidP="00950E70">
      <w:pPr>
        <w:pStyle w:val="LabStepNumberedLevel2"/>
      </w:pPr>
      <w:r>
        <w:t xml:space="preserve">Set the primary </w:t>
      </w:r>
      <w:r w:rsidRPr="00352EE0">
        <w:rPr>
          <w:b/>
        </w:rPr>
        <w:t>Data labels</w:t>
      </w:r>
      <w:r>
        <w:t xml:space="preserve"> setting from </w:t>
      </w:r>
      <w:r w:rsidRPr="00352EE0">
        <w:rPr>
          <w:b/>
        </w:rPr>
        <w:t>Off</w:t>
      </w:r>
      <w:r>
        <w:t xml:space="preserve"> to </w:t>
      </w:r>
      <w:r w:rsidRPr="00352EE0">
        <w:rPr>
          <w:b/>
        </w:rPr>
        <w:t>On</w:t>
      </w:r>
      <w:r>
        <w:t>.</w:t>
      </w:r>
    </w:p>
    <w:p w14:paraId="1D122185" w14:textId="5877DE7A" w:rsidR="00352EE0" w:rsidRDefault="00352EE0" w:rsidP="00950E70">
      <w:pPr>
        <w:pStyle w:val="LabStepNumberedLevel2"/>
      </w:pPr>
      <w:r>
        <w:t xml:space="preserve">Update the </w:t>
      </w:r>
      <w:r w:rsidRPr="00352EE0">
        <w:rPr>
          <w:b/>
        </w:rPr>
        <w:t>Display Units</w:t>
      </w:r>
      <w:r>
        <w:t xml:space="preserve"> property to </w:t>
      </w:r>
      <w:r w:rsidRPr="00352EE0">
        <w:rPr>
          <w:b/>
        </w:rPr>
        <w:t>Thousands</w:t>
      </w:r>
      <w:r>
        <w:t>.</w:t>
      </w:r>
    </w:p>
    <w:p w14:paraId="099EC7CA" w14:textId="23E615EA" w:rsidR="00352EE0" w:rsidRDefault="00352EE0" w:rsidP="00950E70">
      <w:pPr>
        <w:pStyle w:val="LabStepNumberedLevel2"/>
      </w:pPr>
      <w:r>
        <w:t xml:space="preserve">Set the Text Size to </w:t>
      </w:r>
      <w:r w:rsidRPr="00352EE0">
        <w:rPr>
          <w:b/>
        </w:rPr>
        <w:t>14 pt</w:t>
      </w:r>
      <w:r>
        <w:t>.</w:t>
      </w:r>
    </w:p>
    <w:p w14:paraId="69D85B95" w14:textId="21B0954F" w:rsidR="0078600A" w:rsidRDefault="00352EE0" w:rsidP="00AA6173">
      <w:pPr>
        <w:pStyle w:val="LabStepScreenshotLevel2"/>
        <w:pBdr>
          <w:bottom w:val="single" w:sz="4" w:space="3" w:color="FFFFFF" w:themeColor="background1"/>
        </w:pBdr>
      </w:pPr>
      <w:r>
        <w:t>.</w:t>
      </w:r>
      <w:r>
        <w:drawing>
          <wp:inline distT="0" distB="0" distL="0" distR="0" wp14:anchorId="0BCD79CD" wp14:editId="2A977D2D">
            <wp:extent cx="1649756" cy="1300077"/>
            <wp:effectExtent l="19050" t="19050" r="26670" b="146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2308" cy="1302088"/>
                    </a:xfrm>
                    <a:prstGeom prst="rect">
                      <a:avLst/>
                    </a:prstGeom>
                    <a:noFill/>
                    <a:ln>
                      <a:solidFill>
                        <a:schemeClr val="bg1">
                          <a:lumMod val="50000"/>
                        </a:schemeClr>
                      </a:solidFill>
                    </a:ln>
                  </pic:spPr>
                </pic:pic>
              </a:graphicData>
            </a:graphic>
          </wp:inline>
        </w:drawing>
      </w:r>
    </w:p>
    <w:p w14:paraId="0E5CAEA0" w14:textId="4B274587" w:rsidR="00352EE0" w:rsidRDefault="00352EE0" w:rsidP="00352EE0">
      <w:pPr>
        <w:pStyle w:val="LabStepNumberedLevel2"/>
      </w:pPr>
      <w:r>
        <w:t>The bar chart should now display</w:t>
      </w:r>
      <w:r w:rsidR="00377DBD">
        <w:t xml:space="preserve"> a data label for each bar showing</w:t>
      </w:r>
      <w:r>
        <w:t xml:space="preserve"> total sales revenue.</w:t>
      </w:r>
    </w:p>
    <w:p w14:paraId="1BC90A48" w14:textId="67E0A187" w:rsidR="00352EE0" w:rsidRDefault="00352EE0" w:rsidP="00352EE0">
      <w:pPr>
        <w:pStyle w:val="LabStepScreenshotLevel2"/>
      </w:pPr>
      <w:r>
        <w:drawing>
          <wp:inline distT="0" distB="0" distL="0" distR="0" wp14:anchorId="4BA7329F" wp14:editId="479514CE">
            <wp:extent cx="4162245" cy="1774401"/>
            <wp:effectExtent l="19050" t="19050" r="10160"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89524" cy="1786030"/>
                    </a:xfrm>
                    <a:prstGeom prst="rect">
                      <a:avLst/>
                    </a:prstGeom>
                    <a:noFill/>
                    <a:ln>
                      <a:solidFill>
                        <a:schemeClr val="tx1"/>
                      </a:solidFill>
                    </a:ln>
                  </pic:spPr>
                </pic:pic>
              </a:graphicData>
            </a:graphic>
          </wp:inline>
        </w:drawing>
      </w:r>
    </w:p>
    <w:p w14:paraId="2FA1B64C" w14:textId="78296CFF" w:rsidR="00352EE0" w:rsidRDefault="00352EE0" w:rsidP="00352EE0">
      <w:pPr>
        <w:pStyle w:val="LabStepNumbered"/>
      </w:pPr>
      <w:r>
        <w:t>Turn on drill down mode for the bar chart visual.</w:t>
      </w:r>
    </w:p>
    <w:p w14:paraId="2C6CA419" w14:textId="009BE3B3" w:rsidR="00352EE0" w:rsidRDefault="00352EE0" w:rsidP="00352EE0">
      <w:pPr>
        <w:pStyle w:val="LabStepNumberedLevel2"/>
      </w:pPr>
      <w:r>
        <w:t xml:space="preserve">Locate the </w:t>
      </w:r>
      <w:r w:rsidRPr="00352EE0">
        <w:rPr>
          <w:b/>
        </w:rPr>
        <w:t>Drill Down</w:t>
      </w:r>
      <w:r>
        <w:t xml:space="preserve"> button with the downward pointing arrow </w:t>
      </w:r>
      <w:r w:rsidR="00BE609C">
        <w:t xml:space="preserve">and </w:t>
      </w:r>
      <w:r>
        <w:t>the circle around it in the top right corner of the visual.</w:t>
      </w:r>
    </w:p>
    <w:p w14:paraId="524A9AAD" w14:textId="16832FA2" w:rsidR="00352EE0" w:rsidRDefault="00352EE0" w:rsidP="00352EE0">
      <w:pPr>
        <w:pStyle w:val="LabStepNumberedLevel2"/>
      </w:pPr>
      <w:r>
        <w:t xml:space="preserve">Click on the </w:t>
      </w:r>
      <w:r w:rsidRPr="00352EE0">
        <w:rPr>
          <w:b/>
        </w:rPr>
        <w:t>Drill Down</w:t>
      </w:r>
      <w:r>
        <w:t xml:space="preserve"> button once to enable drill down mode.</w:t>
      </w:r>
    </w:p>
    <w:p w14:paraId="1CC4FBBA" w14:textId="17E68E77" w:rsidR="00A6026D" w:rsidRDefault="00781D44" w:rsidP="00AA6173">
      <w:pPr>
        <w:pStyle w:val="LabStepScreenshotLevel2"/>
        <w:pBdr>
          <w:bottom w:val="single" w:sz="4" w:space="3" w:color="FFFFFF" w:themeColor="background1"/>
        </w:pBdr>
      </w:pPr>
      <w:r>
        <w:lastRenderedPageBreak/>
        <w:drawing>
          <wp:inline distT="0" distB="0" distL="0" distR="0" wp14:anchorId="07C9DB97" wp14:editId="2DD00458">
            <wp:extent cx="2594664" cy="1186133"/>
            <wp:effectExtent l="19050" t="19050" r="15240" b="146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2123" cy="1212400"/>
                    </a:xfrm>
                    <a:prstGeom prst="rect">
                      <a:avLst/>
                    </a:prstGeom>
                    <a:noFill/>
                    <a:ln>
                      <a:solidFill>
                        <a:schemeClr val="tx1">
                          <a:lumMod val="65000"/>
                          <a:lumOff val="35000"/>
                        </a:schemeClr>
                      </a:solidFill>
                    </a:ln>
                  </pic:spPr>
                </pic:pic>
              </a:graphicData>
            </a:graphic>
          </wp:inline>
        </w:drawing>
      </w:r>
    </w:p>
    <w:p w14:paraId="02F422E8" w14:textId="32BB565D" w:rsidR="00352EE0" w:rsidRDefault="00352EE0" w:rsidP="00352EE0">
      <w:pPr>
        <w:pStyle w:val="LabStepNumberedLevel2"/>
      </w:pPr>
      <w:r>
        <w:t xml:space="preserve">Once you have enabled drill down mode, the Drill Down button appears </w:t>
      </w:r>
      <w:r w:rsidR="00D943E4">
        <w:t xml:space="preserve">as a </w:t>
      </w:r>
      <w:r>
        <w:t xml:space="preserve">dark </w:t>
      </w:r>
      <w:r w:rsidR="00D943E4">
        <w:t xml:space="preserve">circle </w:t>
      </w:r>
      <w:r>
        <w:t>with a white arrow.</w:t>
      </w:r>
    </w:p>
    <w:p w14:paraId="562EC6DB" w14:textId="6F390701" w:rsidR="00A6026D" w:rsidRDefault="00A6026D" w:rsidP="00AA6173">
      <w:pPr>
        <w:pStyle w:val="LabStepScreenshotLevel2"/>
        <w:pBdr>
          <w:bottom w:val="single" w:sz="4" w:space="3" w:color="FFFFFF" w:themeColor="background1"/>
        </w:pBdr>
      </w:pPr>
      <w:r>
        <w:drawing>
          <wp:inline distT="0" distB="0" distL="0" distR="0" wp14:anchorId="423D25EF" wp14:editId="14D418EB">
            <wp:extent cx="2035834" cy="957513"/>
            <wp:effectExtent l="19050" t="19050" r="21590" b="146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8940" cy="977787"/>
                    </a:xfrm>
                    <a:prstGeom prst="rect">
                      <a:avLst/>
                    </a:prstGeom>
                    <a:noFill/>
                    <a:ln>
                      <a:solidFill>
                        <a:schemeClr val="tx1">
                          <a:lumMod val="65000"/>
                          <a:lumOff val="35000"/>
                        </a:schemeClr>
                      </a:solidFill>
                    </a:ln>
                  </pic:spPr>
                </pic:pic>
              </a:graphicData>
            </a:graphic>
          </wp:inline>
        </w:drawing>
      </w:r>
    </w:p>
    <w:p w14:paraId="79CEA3ED" w14:textId="1C36AB86" w:rsidR="00F86BFF" w:rsidRDefault="00F86BFF" w:rsidP="00F86BFF">
      <w:pPr>
        <w:pStyle w:val="LabStepNumbered"/>
      </w:pPr>
      <w:r>
        <w:t xml:space="preserve">Experiment with drill down mode by drilling into the </w:t>
      </w:r>
      <w:r w:rsidRPr="00F86BFF">
        <w:rPr>
          <w:b/>
        </w:rPr>
        <w:t>Customer Geography</w:t>
      </w:r>
      <w:r>
        <w:t xml:space="preserve"> hierarchy.</w:t>
      </w:r>
    </w:p>
    <w:p w14:paraId="785EF889" w14:textId="19A53DF7" w:rsidR="00F86BFF" w:rsidRDefault="00F86BFF" w:rsidP="00F86BFF">
      <w:pPr>
        <w:pStyle w:val="LabStepNumberedLevel2"/>
      </w:pPr>
      <w:r>
        <w:t xml:space="preserve">Click on the bar for the </w:t>
      </w:r>
      <w:r w:rsidRPr="00F86BFF">
        <w:rPr>
          <w:b/>
        </w:rPr>
        <w:t>Western Region</w:t>
      </w:r>
      <w:r>
        <w:t xml:space="preserve"> to drill down into the states for that sales region.</w:t>
      </w:r>
    </w:p>
    <w:p w14:paraId="7890C3CE" w14:textId="78C8286F" w:rsidR="00781D44" w:rsidRDefault="00781D44" w:rsidP="00AA6173">
      <w:pPr>
        <w:pStyle w:val="LabStepScreenshotLevel2"/>
        <w:pBdr>
          <w:bottom w:val="single" w:sz="4" w:space="3" w:color="FFFFFF" w:themeColor="background1"/>
        </w:pBdr>
      </w:pPr>
      <w:r>
        <w:drawing>
          <wp:inline distT="0" distB="0" distL="0" distR="0" wp14:anchorId="414AC30F" wp14:editId="748C8E9A">
            <wp:extent cx="4036423" cy="2329078"/>
            <wp:effectExtent l="19050" t="19050" r="21590" b="146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2321" cy="2344021"/>
                    </a:xfrm>
                    <a:prstGeom prst="rect">
                      <a:avLst/>
                    </a:prstGeom>
                    <a:noFill/>
                    <a:ln>
                      <a:solidFill>
                        <a:schemeClr val="tx1">
                          <a:lumMod val="65000"/>
                          <a:lumOff val="35000"/>
                        </a:schemeClr>
                      </a:solidFill>
                    </a:ln>
                  </pic:spPr>
                </pic:pic>
              </a:graphicData>
            </a:graphic>
          </wp:inline>
        </w:drawing>
      </w:r>
    </w:p>
    <w:p w14:paraId="31C41BFE" w14:textId="79E22CB6" w:rsidR="00F86BFF" w:rsidRDefault="00F86BFF" w:rsidP="00BE609C">
      <w:pPr>
        <w:pStyle w:val="LabStepNumberedLevel2"/>
      </w:pPr>
      <w:r>
        <w:t xml:space="preserve">Click on the bar for the </w:t>
      </w:r>
      <w:r>
        <w:rPr>
          <w:b/>
        </w:rPr>
        <w:t>CA</w:t>
      </w:r>
      <w:r>
        <w:t xml:space="preserve"> to drill down into the cities in California.</w:t>
      </w:r>
    </w:p>
    <w:p w14:paraId="04B0AA23" w14:textId="24000B62" w:rsidR="00781D44" w:rsidRDefault="00781D44" w:rsidP="00AA6173">
      <w:pPr>
        <w:pStyle w:val="LabStepScreenshotLevel2"/>
        <w:pBdr>
          <w:bottom w:val="single" w:sz="4" w:space="3" w:color="FFFFFF" w:themeColor="background1"/>
        </w:pBdr>
      </w:pPr>
      <w:r>
        <w:lastRenderedPageBreak/>
        <w:drawing>
          <wp:inline distT="0" distB="0" distL="0" distR="0" wp14:anchorId="7F9FFAB9" wp14:editId="4B04184D">
            <wp:extent cx="3903323" cy="2259875"/>
            <wp:effectExtent l="19050" t="19050" r="21590" b="266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8381" cy="2274382"/>
                    </a:xfrm>
                    <a:prstGeom prst="rect">
                      <a:avLst/>
                    </a:prstGeom>
                    <a:noFill/>
                    <a:ln>
                      <a:solidFill>
                        <a:schemeClr val="tx1">
                          <a:lumMod val="65000"/>
                          <a:lumOff val="35000"/>
                        </a:schemeClr>
                      </a:solidFill>
                    </a:ln>
                  </pic:spPr>
                </pic:pic>
              </a:graphicData>
            </a:graphic>
          </wp:inline>
        </w:drawing>
      </w:r>
    </w:p>
    <w:p w14:paraId="57A159DA" w14:textId="5C88AD40" w:rsidR="00A6026D" w:rsidRDefault="00F86BFF" w:rsidP="00F86BFF">
      <w:pPr>
        <w:pStyle w:val="LabStepNumberedLevel2"/>
      </w:pPr>
      <w:r>
        <w:t xml:space="preserve">Click on the bar for a city such as </w:t>
      </w:r>
      <w:r w:rsidRPr="00F86BFF">
        <w:rPr>
          <w:b/>
        </w:rPr>
        <w:t>Los Angeles, CA</w:t>
      </w:r>
      <w:r>
        <w:t xml:space="preserve"> to drill down into the </w:t>
      </w:r>
      <w:proofErr w:type="spellStart"/>
      <w:r>
        <w:t>zipcodes</w:t>
      </w:r>
      <w:proofErr w:type="spellEnd"/>
      <w:r>
        <w:t xml:space="preserve"> for that city.</w:t>
      </w:r>
    </w:p>
    <w:p w14:paraId="3D445943" w14:textId="79F27B0B" w:rsidR="00781D44" w:rsidRDefault="00781D44" w:rsidP="00AA6173">
      <w:pPr>
        <w:pStyle w:val="LabStepScreenshotLevel2"/>
        <w:pBdr>
          <w:bottom w:val="single" w:sz="4" w:space="3" w:color="FFFFFF" w:themeColor="background1"/>
        </w:pBdr>
      </w:pPr>
      <w:r>
        <w:drawing>
          <wp:inline distT="0" distB="0" distL="0" distR="0" wp14:anchorId="4525F6F5" wp14:editId="49574544">
            <wp:extent cx="3869411" cy="2246812"/>
            <wp:effectExtent l="19050" t="19050" r="17145" b="203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95938" cy="2262215"/>
                    </a:xfrm>
                    <a:prstGeom prst="rect">
                      <a:avLst/>
                    </a:prstGeom>
                    <a:noFill/>
                    <a:ln>
                      <a:solidFill>
                        <a:schemeClr val="tx1"/>
                      </a:solidFill>
                    </a:ln>
                  </pic:spPr>
                </pic:pic>
              </a:graphicData>
            </a:graphic>
          </wp:inline>
        </w:drawing>
      </w:r>
    </w:p>
    <w:p w14:paraId="66675964" w14:textId="7D5EAE9F" w:rsidR="00F86BFF" w:rsidRDefault="00F86BFF" w:rsidP="00F86BFF">
      <w:pPr>
        <w:pStyle w:val="LabStepNumberedLevel2"/>
      </w:pPr>
      <w:r>
        <w:t xml:space="preserve">In the top left corner is a </w:t>
      </w:r>
      <w:r w:rsidRPr="00F86BFF">
        <w:rPr>
          <w:b/>
        </w:rPr>
        <w:t>Drill Up</w:t>
      </w:r>
      <w:r>
        <w:t xml:space="preserve"> button. Click on this button three times to return to the top level of the hierarchy.</w:t>
      </w:r>
    </w:p>
    <w:p w14:paraId="0545B387" w14:textId="4FEFEE2A" w:rsidR="00781D44" w:rsidRDefault="00781D44" w:rsidP="00AA6173">
      <w:pPr>
        <w:pStyle w:val="LabStepScreenshotLevel2"/>
        <w:pBdr>
          <w:bottom w:val="single" w:sz="4" w:space="3" w:color="FFFFFF" w:themeColor="background1"/>
        </w:pBdr>
      </w:pPr>
      <w:r>
        <w:drawing>
          <wp:inline distT="0" distB="0" distL="0" distR="0" wp14:anchorId="026F5429" wp14:editId="38FBAFD8">
            <wp:extent cx="4024057" cy="1630017"/>
            <wp:effectExtent l="19050" t="19050" r="14605" b="279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6528" cy="1643170"/>
                    </a:xfrm>
                    <a:prstGeom prst="rect">
                      <a:avLst/>
                    </a:prstGeom>
                    <a:noFill/>
                    <a:ln>
                      <a:solidFill>
                        <a:schemeClr val="tx1">
                          <a:lumMod val="65000"/>
                          <a:lumOff val="35000"/>
                        </a:schemeClr>
                      </a:solidFill>
                    </a:ln>
                  </pic:spPr>
                </pic:pic>
              </a:graphicData>
            </a:graphic>
          </wp:inline>
        </w:drawing>
      </w:r>
    </w:p>
    <w:p w14:paraId="4E955B5E" w14:textId="63EA1492" w:rsidR="00AA6173" w:rsidRDefault="00F86BFF" w:rsidP="00F86BFF">
      <w:pPr>
        <w:pStyle w:val="LabExerciseCallout"/>
      </w:pPr>
      <w:r>
        <w:t xml:space="preserve">You have now seen how you can set up a visual to drill into and out of a dimensional </w:t>
      </w:r>
      <w:r w:rsidR="00BE609C">
        <w:t>hierarchy.</w:t>
      </w:r>
    </w:p>
    <w:p w14:paraId="4A1DBA3F" w14:textId="20630E8F" w:rsidR="00EB1ADF" w:rsidRPr="00AB0146" w:rsidRDefault="00AA6173" w:rsidP="00EB1ADF">
      <w:pPr>
        <w:pStyle w:val="Heading3"/>
      </w:pPr>
      <w:r>
        <w:lastRenderedPageBreak/>
        <w:t>Exercise 3</w:t>
      </w:r>
      <w:r w:rsidR="00EB1ADF">
        <w:t xml:space="preserve">: </w:t>
      </w:r>
      <w:r>
        <w:t xml:space="preserve">Extend the Data Model by </w:t>
      </w:r>
      <w:r w:rsidR="00806874">
        <w:t xml:space="preserve">Adding a </w:t>
      </w:r>
      <w:r w:rsidR="00693CF4">
        <w:t xml:space="preserve">Calendar </w:t>
      </w:r>
      <w:r w:rsidR="00B132A4">
        <w:t xml:space="preserve">Dimension </w:t>
      </w:r>
      <w:r w:rsidR="00806874">
        <w:t>Table</w:t>
      </w:r>
    </w:p>
    <w:p w14:paraId="707EA7F1" w14:textId="5434528C" w:rsidR="00EA77D4" w:rsidRDefault="00EA77D4" w:rsidP="0061366A">
      <w:pPr>
        <w:pStyle w:val="LabExerciseLeadIn"/>
      </w:pPr>
      <w:r>
        <w:t>In this exercise you will</w:t>
      </w:r>
      <w:r w:rsidR="007A005D">
        <w:t xml:space="preserve"> </w:t>
      </w:r>
      <w:r w:rsidR="00693CF4">
        <w:t xml:space="preserve">create a calculated table named </w:t>
      </w:r>
      <w:r w:rsidR="00693CF4" w:rsidRPr="00D110D9">
        <w:rPr>
          <w:b/>
        </w:rPr>
        <w:t>Calendar</w:t>
      </w:r>
      <w:r w:rsidR="00693CF4">
        <w:t xml:space="preserve"> </w:t>
      </w:r>
      <w:r w:rsidR="00D110D9">
        <w:t xml:space="preserve">which will play the role of a </w:t>
      </w:r>
      <w:r w:rsidR="009D4F49">
        <w:t>time</w:t>
      </w:r>
      <w:r w:rsidR="00693CF4">
        <w:t xml:space="preserve"> </w:t>
      </w:r>
      <w:r w:rsidR="006D10D3">
        <w:t xml:space="preserve">dimension </w:t>
      </w:r>
      <w:r w:rsidR="00693CF4">
        <w:t xml:space="preserve">table </w:t>
      </w:r>
      <w:r w:rsidR="009D4F49">
        <w:t>in the data model</w:t>
      </w:r>
      <w:r w:rsidR="006D10D3">
        <w:t xml:space="preserve">. The motivation for adding a time dimension table to your data model is that it will allow you to take advantage of the </w:t>
      </w:r>
      <w:r w:rsidR="00D110D9">
        <w:t>t</w:t>
      </w:r>
      <w:r w:rsidR="00693CF4">
        <w:t xml:space="preserve">ime </w:t>
      </w:r>
      <w:r w:rsidR="00D110D9">
        <w:t>i</w:t>
      </w:r>
      <w:r w:rsidR="00693CF4">
        <w:t xml:space="preserve">ntelligence support </w:t>
      </w:r>
      <w:r w:rsidR="009D4F49">
        <w:t xml:space="preserve">that is built into </w:t>
      </w:r>
      <w:r w:rsidR="00693CF4">
        <w:t>Power Pivot and DAX</w:t>
      </w:r>
      <w:r w:rsidR="007A005D">
        <w:t>.</w:t>
      </w:r>
    </w:p>
    <w:p w14:paraId="40C2D805" w14:textId="5CC5FFDE" w:rsidR="001479C5" w:rsidRDefault="00FE1321" w:rsidP="00276D37">
      <w:pPr>
        <w:pStyle w:val="LabStepNumbered"/>
        <w:numPr>
          <w:ilvl w:val="0"/>
          <w:numId w:val="23"/>
        </w:numPr>
      </w:pPr>
      <w:r>
        <w:t xml:space="preserve">Create a new calculated table named </w:t>
      </w:r>
      <w:r w:rsidRPr="00276D37">
        <w:rPr>
          <w:b/>
        </w:rPr>
        <w:t>Calendar</w:t>
      </w:r>
      <w:r>
        <w:t>.</w:t>
      </w:r>
    </w:p>
    <w:p w14:paraId="2AC0ADB1" w14:textId="46ABB11A" w:rsidR="00FA630D" w:rsidRDefault="00FA630D" w:rsidP="00FE1321">
      <w:pPr>
        <w:pStyle w:val="LabStepNumberedLevel2"/>
      </w:pPr>
      <w:r>
        <w:t xml:space="preserve">Navigate to the </w:t>
      </w:r>
      <w:r w:rsidRPr="00FA630D">
        <w:rPr>
          <w:b/>
        </w:rPr>
        <w:t>Modeling</w:t>
      </w:r>
      <w:r>
        <w:t xml:space="preserve"> tab in the ribbon.</w:t>
      </w:r>
    </w:p>
    <w:p w14:paraId="32F5DB90" w14:textId="406CD8A9" w:rsidR="00FE1321" w:rsidRDefault="00FE1321" w:rsidP="00FE1321">
      <w:pPr>
        <w:pStyle w:val="LabStepNumberedLevel2"/>
      </w:pPr>
      <w:r>
        <w:t xml:space="preserve">Click the </w:t>
      </w:r>
      <w:r w:rsidRPr="00FE1321">
        <w:rPr>
          <w:b/>
        </w:rPr>
        <w:t>New Table</w:t>
      </w:r>
      <w:r>
        <w:t xml:space="preserve"> button in the ribbon.</w:t>
      </w:r>
    </w:p>
    <w:p w14:paraId="518E24F0" w14:textId="3A5DFAD9" w:rsidR="00FE1321" w:rsidRDefault="00FE1321" w:rsidP="00FE1321">
      <w:pPr>
        <w:pStyle w:val="LabStepScreenshotLevel2"/>
      </w:pPr>
      <w:r>
        <w:drawing>
          <wp:inline distT="0" distB="0" distL="0" distR="0" wp14:anchorId="1626EA10" wp14:editId="0C2ED236">
            <wp:extent cx="2444097" cy="771099"/>
            <wp:effectExtent l="19050" t="19050" r="1397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7210" cy="781546"/>
                    </a:xfrm>
                    <a:prstGeom prst="rect">
                      <a:avLst/>
                    </a:prstGeom>
                    <a:noFill/>
                    <a:ln>
                      <a:solidFill>
                        <a:schemeClr val="bg1">
                          <a:lumMod val="50000"/>
                        </a:schemeClr>
                      </a:solidFill>
                    </a:ln>
                  </pic:spPr>
                </pic:pic>
              </a:graphicData>
            </a:graphic>
          </wp:inline>
        </w:drawing>
      </w:r>
    </w:p>
    <w:p w14:paraId="5D4F783E" w14:textId="35C48B51" w:rsidR="00D110D9" w:rsidRPr="00D110D9" w:rsidRDefault="00C24690" w:rsidP="00C24690">
      <w:pPr>
        <w:pStyle w:val="LabStepNumberedLevel2"/>
      </w:pPr>
      <w:r>
        <w:t xml:space="preserve">Type the following DAX formula into the formula bar and press the </w:t>
      </w:r>
      <w:r w:rsidRPr="00C24690">
        <w:rPr>
          <w:b/>
        </w:rPr>
        <w:t>Enter</w:t>
      </w:r>
      <w:r>
        <w:t xml:space="preserve"> key to create the </w:t>
      </w:r>
      <w:r w:rsidRPr="00C24690">
        <w:rPr>
          <w:b/>
        </w:rPr>
        <w:t>Calendar</w:t>
      </w:r>
      <w:r>
        <w:t xml:space="preserve"> table.</w:t>
      </w:r>
    </w:p>
    <w:p w14:paraId="37A1BD1B" w14:textId="77777777" w:rsidR="009D4F49" w:rsidRDefault="009D4F49" w:rsidP="009D4F49">
      <w:pPr>
        <w:pStyle w:val="LabStepCodeBlockLevel2"/>
      </w:pPr>
      <w:r>
        <w:t xml:space="preserve">Calendar = </w:t>
      </w:r>
    </w:p>
    <w:p w14:paraId="52E0747F" w14:textId="77777777" w:rsidR="009D4F49" w:rsidRDefault="009D4F49" w:rsidP="009D4F49">
      <w:pPr>
        <w:pStyle w:val="LabStepCodeBlockLevel2"/>
      </w:pPr>
      <w:r>
        <w:t xml:space="preserve">  CALENDAR(</w:t>
      </w:r>
    </w:p>
    <w:p w14:paraId="07E2151D" w14:textId="77777777" w:rsidR="009D4F49" w:rsidRDefault="009D4F49" w:rsidP="009D4F49">
      <w:pPr>
        <w:pStyle w:val="LabStepCodeBlockLevel2"/>
      </w:pPr>
      <w:r>
        <w:t xml:space="preserve">    DATE( 2012, 1, 1),</w:t>
      </w:r>
    </w:p>
    <w:p w14:paraId="0750BF5F" w14:textId="77777777" w:rsidR="009D4F49" w:rsidRDefault="009D4F49" w:rsidP="009D4F49">
      <w:pPr>
        <w:pStyle w:val="LabStepCodeBlockLevel2"/>
      </w:pPr>
      <w:r>
        <w:t xml:space="preserve">    Date( 2015, 12, 31)</w:t>
      </w:r>
    </w:p>
    <w:p w14:paraId="75B28485" w14:textId="3FCA5E14" w:rsidR="009D4F49" w:rsidRDefault="009D4F49" w:rsidP="009D4F49">
      <w:pPr>
        <w:pStyle w:val="LabStepCodeBlockLevel2"/>
      </w:pPr>
      <w:r>
        <w:t xml:space="preserve">  )</w:t>
      </w:r>
    </w:p>
    <w:p w14:paraId="2D35F170" w14:textId="3B20D5B0" w:rsidR="00C24690" w:rsidRDefault="00C24690" w:rsidP="00C24690">
      <w:pPr>
        <w:pStyle w:val="LabStepNumberedLevel2"/>
      </w:pPr>
      <w:r>
        <w:t xml:space="preserve">You should be able to verify that the </w:t>
      </w:r>
      <w:r w:rsidRPr="00C24690">
        <w:rPr>
          <w:b/>
        </w:rPr>
        <w:t>Calendar</w:t>
      </w:r>
      <w:r>
        <w:t xml:space="preserve"> table has been created with a single column named </w:t>
      </w:r>
      <w:r w:rsidRPr="00C24690">
        <w:rPr>
          <w:b/>
        </w:rPr>
        <w:t>Date</w:t>
      </w:r>
      <w:r>
        <w:t xml:space="preserve">. You should also be and to verify that there is one row in the </w:t>
      </w:r>
      <w:r w:rsidRPr="00C24690">
        <w:rPr>
          <w:b/>
        </w:rPr>
        <w:t>Calendar</w:t>
      </w:r>
      <w:r>
        <w:t xml:space="preserve"> table for each day in the calendar years of 2012, 2013, 2014 and 2015.</w:t>
      </w:r>
    </w:p>
    <w:p w14:paraId="6B2BAC9D" w14:textId="347675FA" w:rsidR="00FE1321" w:rsidRDefault="00FA630D" w:rsidP="00FE1321">
      <w:pPr>
        <w:pStyle w:val="LabStepScreenshotLevel2"/>
      </w:pPr>
      <w:r>
        <w:drawing>
          <wp:inline distT="0" distB="0" distL="0" distR="0" wp14:anchorId="1830708A" wp14:editId="7540F351">
            <wp:extent cx="5016270" cy="2078966"/>
            <wp:effectExtent l="19050" t="19050" r="1333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3995" cy="2098746"/>
                    </a:xfrm>
                    <a:prstGeom prst="rect">
                      <a:avLst/>
                    </a:prstGeom>
                    <a:noFill/>
                    <a:ln>
                      <a:solidFill>
                        <a:schemeClr val="tx1"/>
                      </a:solidFill>
                    </a:ln>
                  </pic:spPr>
                </pic:pic>
              </a:graphicData>
            </a:graphic>
          </wp:inline>
        </w:drawing>
      </w:r>
    </w:p>
    <w:p w14:paraId="53DC348F" w14:textId="102A33F3" w:rsidR="00FE1321" w:rsidRDefault="009D4F49" w:rsidP="00FE1321">
      <w:pPr>
        <w:pStyle w:val="LabStepNumberedLevel2"/>
      </w:pPr>
      <w:r>
        <w:t>M</w:t>
      </w:r>
      <w:r w:rsidR="00FE1321">
        <w:t xml:space="preserve">odify the </w:t>
      </w:r>
      <w:r w:rsidR="00C24690">
        <w:t xml:space="preserve">DAX expression for this calculated table </w:t>
      </w:r>
      <w:r w:rsidR="00FE1321">
        <w:t xml:space="preserve">so you do not have to hardcode </w:t>
      </w:r>
      <w:r w:rsidR="00C24690">
        <w:t xml:space="preserve">literal </w:t>
      </w:r>
      <w:r w:rsidR="00FE1321">
        <w:t>value</w:t>
      </w:r>
      <w:r>
        <w:t>s</w:t>
      </w:r>
      <w:r w:rsidR="00FE1321">
        <w:t xml:space="preserve"> for the starting year or the ending year.</w:t>
      </w:r>
      <w:r w:rsidR="00C24690">
        <w:t xml:space="preserve"> First, replace the literal value for the starting year 2012 with the following DAX expression.</w:t>
      </w:r>
    </w:p>
    <w:p w14:paraId="355DDFDF" w14:textId="0B2E6B87" w:rsidR="00C24690" w:rsidRDefault="00C24690" w:rsidP="00C24690">
      <w:pPr>
        <w:pStyle w:val="LabStepCodeBlockLevel2"/>
      </w:pPr>
      <w:r>
        <w:t>YEAR( MIN(Sales[PurchaseDate]) )</w:t>
      </w:r>
    </w:p>
    <w:p w14:paraId="2C72BB84" w14:textId="1D70CE17" w:rsidR="00C24690" w:rsidRDefault="00C24690" w:rsidP="00C24690">
      <w:pPr>
        <w:pStyle w:val="LabStepNumberedLevel2"/>
      </w:pPr>
      <w:r>
        <w:t>Next, replace the literal value for the ending year 2015 with the following DAX expressions.</w:t>
      </w:r>
    </w:p>
    <w:p w14:paraId="2CE97B15" w14:textId="44D82BFE" w:rsidR="00C24690" w:rsidRDefault="00C24690" w:rsidP="00C24690">
      <w:pPr>
        <w:pStyle w:val="LabStepCodeBlockLevel2"/>
      </w:pPr>
      <w:r>
        <w:t>YEAR( MAX(Sales[PurchaseDate]) )</w:t>
      </w:r>
    </w:p>
    <w:p w14:paraId="2A093D57" w14:textId="179F9613" w:rsidR="00C24690" w:rsidRDefault="00C24690" w:rsidP="00C24690">
      <w:pPr>
        <w:pStyle w:val="LabStepNumberedLevel2"/>
      </w:pPr>
      <w:r>
        <w:t xml:space="preserve">At this point, your DAX expression to create the </w:t>
      </w:r>
      <w:r w:rsidRPr="00C24690">
        <w:rPr>
          <w:b/>
        </w:rPr>
        <w:t>Calendar</w:t>
      </w:r>
      <w:r>
        <w:t xml:space="preserve"> table should now match the following code listing.</w:t>
      </w:r>
    </w:p>
    <w:p w14:paraId="5FAC8396" w14:textId="77777777" w:rsidR="00FE1321" w:rsidRDefault="00FE1321" w:rsidP="00FE1321">
      <w:pPr>
        <w:pStyle w:val="LabStepCodeBlockLevel2"/>
      </w:pPr>
      <w:r>
        <w:t xml:space="preserve">Calendar = </w:t>
      </w:r>
    </w:p>
    <w:p w14:paraId="7840F2BF" w14:textId="77777777" w:rsidR="00FE1321" w:rsidRDefault="00FE1321" w:rsidP="00FE1321">
      <w:pPr>
        <w:pStyle w:val="LabStepCodeBlockLevel2"/>
      </w:pPr>
      <w:r>
        <w:t xml:space="preserve">  CALENDAR(</w:t>
      </w:r>
    </w:p>
    <w:p w14:paraId="6EAD80BF" w14:textId="014201E4" w:rsidR="00FE1321" w:rsidRDefault="00FE1321" w:rsidP="00FE1321">
      <w:pPr>
        <w:pStyle w:val="LabStepCodeBlockLevel2"/>
      </w:pPr>
      <w:r>
        <w:t xml:space="preserve">    DATE( YEAR(</w:t>
      </w:r>
      <w:r w:rsidR="00C24690">
        <w:t xml:space="preserve"> </w:t>
      </w:r>
      <w:r>
        <w:t>MIN(Sales[PurchaseDate])</w:t>
      </w:r>
      <w:r w:rsidR="00C24690">
        <w:t xml:space="preserve"> )</w:t>
      </w:r>
      <w:r>
        <w:t>, 1, 1),</w:t>
      </w:r>
    </w:p>
    <w:p w14:paraId="113106DE" w14:textId="24B06A3C" w:rsidR="00FE1321" w:rsidRDefault="00FE1321" w:rsidP="00FE1321">
      <w:pPr>
        <w:pStyle w:val="LabStepCodeBlockLevel2"/>
      </w:pPr>
      <w:r>
        <w:t xml:space="preserve">    Date( YEAR(</w:t>
      </w:r>
      <w:r w:rsidR="00C24690">
        <w:t xml:space="preserve"> </w:t>
      </w:r>
      <w:r>
        <w:t>MAX(Sales[PurchaseDate])</w:t>
      </w:r>
      <w:r w:rsidR="00C24690">
        <w:t xml:space="preserve"> </w:t>
      </w:r>
      <w:r>
        <w:t>), 12, 31)</w:t>
      </w:r>
    </w:p>
    <w:p w14:paraId="261C5B5D" w14:textId="20E12048" w:rsidR="00FE1321" w:rsidRDefault="00FE1321" w:rsidP="00FE1321">
      <w:pPr>
        <w:pStyle w:val="LabStepCodeBlockLevel2"/>
      </w:pPr>
      <w:r>
        <w:t xml:space="preserve">  )</w:t>
      </w:r>
    </w:p>
    <w:p w14:paraId="163F9F29" w14:textId="41D2FDF4" w:rsidR="00B146C5" w:rsidRDefault="00B146C5" w:rsidP="00575D99">
      <w:pPr>
        <w:pStyle w:val="LabStepNumberedLevel2"/>
      </w:pPr>
      <w:r>
        <w:t xml:space="preserve">The </w:t>
      </w:r>
      <w:r w:rsidRPr="00B146C5">
        <w:rPr>
          <w:b/>
        </w:rPr>
        <w:t>Calendar</w:t>
      </w:r>
      <w:r>
        <w:t xml:space="preserve"> table should continue to look as it did before starting at </w:t>
      </w:r>
      <w:r w:rsidRPr="00B146C5">
        <w:rPr>
          <w:b/>
        </w:rPr>
        <w:t>1/1/20012</w:t>
      </w:r>
      <w:r>
        <w:t xml:space="preserve"> and running to </w:t>
      </w:r>
      <w:r w:rsidRPr="00B146C5">
        <w:rPr>
          <w:b/>
        </w:rPr>
        <w:t>12/31/2015</w:t>
      </w:r>
      <w:r>
        <w:t>.</w:t>
      </w:r>
    </w:p>
    <w:p w14:paraId="65467E16" w14:textId="273A19C3" w:rsidR="00B146C5" w:rsidRDefault="00645C23" w:rsidP="00B146C5">
      <w:pPr>
        <w:pStyle w:val="LabStepScreenshotLevel2"/>
      </w:pPr>
      <w:r>
        <w:lastRenderedPageBreak/>
        <w:drawing>
          <wp:inline distT="0" distB="0" distL="0" distR="0" wp14:anchorId="23C6C6DF" wp14:editId="790AEC36">
            <wp:extent cx="5020444" cy="2204049"/>
            <wp:effectExtent l="19050" t="19050" r="889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8517" cy="2225154"/>
                    </a:xfrm>
                    <a:prstGeom prst="rect">
                      <a:avLst/>
                    </a:prstGeom>
                    <a:noFill/>
                    <a:ln>
                      <a:solidFill>
                        <a:schemeClr val="tx1"/>
                      </a:solidFill>
                    </a:ln>
                  </pic:spPr>
                </pic:pic>
              </a:graphicData>
            </a:graphic>
          </wp:inline>
        </w:drawing>
      </w:r>
    </w:p>
    <w:p w14:paraId="23C0E676" w14:textId="324428D9" w:rsidR="00575D99" w:rsidRDefault="00575D99" w:rsidP="00B146C5">
      <w:pPr>
        <w:pStyle w:val="LabExerciseCallout"/>
      </w:pPr>
      <w:r>
        <w:t xml:space="preserve">The </w:t>
      </w:r>
      <w:r w:rsidR="00B146C5">
        <w:t xml:space="preserve">modification to the </w:t>
      </w:r>
      <w:r>
        <w:t xml:space="preserve">DAX expression </w:t>
      </w:r>
      <w:r w:rsidR="00B146C5">
        <w:t xml:space="preserve">to calculate the start date and end date dynamically provides flexibility. The new expression </w:t>
      </w:r>
      <w:r>
        <w:t xml:space="preserve">will now automatically add new rows for complete years if the </w:t>
      </w:r>
      <w:r w:rsidRPr="00575D99">
        <w:rPr>
          <w:b/>
        </w:rPr>
        <w:t>Sales</w:t>
      </w:r>
      <w:r>
        <w:t xml:space="preserve"> table is </w:t>
      </w:r>
      <w:r w:rsidR="00B146C5">
        <w:t>ever updated</w:t>
      </w:r>
      <w:r>
        <w:t xml:space="preserve"> with purchases that occurred either before </w:t>
      </w:r>
      <w:r w:rsidR="00B146C5">
        <w:t xml:space="preserve">the start of </w:t>
      </w:r>
      <w:r>
        <w:t xml:space="preserve">2012 or after </w:t>
      </w:r>
      <w:r w:rsidR="00B146C5">
        <w:t xml:space="preserve">the end of </w:t>
      </w:r>
      <w:r>
        <w:t>2015.</w:t>
      </w:r>
    </w:p>
    <w:p w14:paraId="11D0FE1D" w14:textId="6226EEB6" w:rsidR="00645C23" w:rsidRDefault="00645C23" w:rsidP="004E0B16">
      <w:pPr>
        <w:pStyle w:val="LabStepNumbered"/>
      </w:pPr>
      <w:r>
        <w:t xml:space="preserve">Change the </w:t>
      </w:r>
      <w:r w:rsidR="007A113E">
        <w:t xml:space="preserve">type and </w:t>
      </w:r>
      <w:r>
        <w:t xml:space="preserve">format of the </w:t>
      </w:r>
      <w:r w:rsidRPr="007A113E">
        <w:rPr>
          <w:b/>
        </w:rPr>
        <w:t>Date</w:t>
      </w:r>
      <w:r>
        <w:t xml:space="preserve"> column.</w:t>
      </w:r>
    </w:p>
    <w:p w14:paraId="575A0191" w14:textId="75A9E971" w:rsidR="00645C23" w:rsidRDefault="007A113E" w:rsidP="00645C23">
      <w:pPr>
        <w:pStyle w:val="LabStepNumberedLevel2"/>
      </w:pPr>
      <w:r>
        <w:t xml:space="preserve">Select the </w:t>
      </w:r>
      <w:r w:rsidRPr="007A113E">
        <w:rPr>
          <w:b/>
        </w:rPr>
        <w:t>Date</w:t>
      </w:r>
      <w:r>
        <w:t xml:space="preserve"> column by clicking its column header.</w:t>
      </w:r>
    </w:p>
    <w:p w14:paraId="403C2D6F" w14:textId="27E99DA0" w:rsidR="007A113E" w:rsidRDefault="007A113E" w:rsidP="00645C23">
      <w:pPr>
        <w:pStyle w:val="LabStepNumberedLevel2"/>
      </w:pPr>
      <w:r>
        <w:t xml:space="preserve">Activate the </w:t>
      </w:r>
      <w:r w:rsidRPr="007A113E">
        <w:rPr>
          <w:b/>
        </w:rPr>
        <w:t>Modeling</w:t>
      </w:r>
      <w:r>
        <w:t xml:space="preserve"> tab of the ribbon.</w:t>
      </w:r>
    </w:p>
    <w:p w14:paraId="126D9814" w14:textId="6C8EF005" w:rsidR="007A113E" w:rsidRDefault="007A113E" w:rsidP="00645C23">
      <w:pPr>
        <w:pStyle w:val="LabStepNumberedLevel2"/>
      </w:pPr>
      <w:r>
        <w:t xml:space="preserve">Set the </w:t>
      </w:r>
      <w:r w:rsidRPr="007A113E">
        <w:rPr>
          <w:b/>
        </w:rPr>
        <w:t>Data Type</w:t>
      </w:r>
      <w:r>
        <w:t xml:space="preserve"> property to </w:t>
      </w:r>
      <w:r w:rsidRPr="007A113E">
        <w:rPr>
          <w:b/>
        </w:rPr>
        <w:t>Date</w:t>
      </w:r>
      <w:r>
        <w:t>.</w:t>
      </w:r>
    </w:p>
    <w:p w14:paraId="233C6787" w14:textId="4D9DDE7A" w:rsidR="007A113E" w:rsidRDefault="007A113E" w:rsidP="00645C23">
      <w:pPr>
        <w:pStyle w:val="LabStepNumberedLevel2"/>
      </w:pPr>
      <w:r>
        <w:t xml:space="preserve">Set the </w:t>
      </w:r>
      <w:r w:rsidRPr="007A113E">
        <w:rPr>
          <w:b/>
        </w:rPr>
        <w:t>Format</w:t>
      </w:r>
      <w:r>
        <w:t xml:space="preserve"> property to </w:t>
      </w:r>
      <w:r w:rsidRPr="007A113E">
        <w:rPr>
          <w:b/>
        </w:rPr>
        <w:t>03/14/2001 (MM/</w:t>
      </w:r>
      <w:proofErr w:type="spellStart"/>
      <w:r w:rsidRPr="007A113E">
        <w:rPr>
          <w:b/>
        </w:rPr>
        <w:t>dd</w:t>
      </w:r>
      <w:proofErr w:type="spellEnd"/>
      <w:r w:rsidRPr="007A113E">
        <w:rPr>
          <w:b/>
        </w:rPr>
        <w:t>/</w:t>
      </w:r>
      <w:proofErr w:type="spellStart"/>
      <w:r w:rsidRPr="007A113E">
        <w:rPr>
          <w:b/>
        </w:rPr>
        <w:t>yyyy</w:t>
      </w:r>
      <w:proofErr w:type="spellEnd"/>
      <w:r w:rsidRPr="007A113E">
        <w:rPr>
          <w:b/>
        </w:rPr>
        <w:t>)</w:t>
      </w:r>
      <w:r>
        <w:t>.</w:t>
      </w:r>
    </w:p>
    <w:p w14:paraId="2B52D5C4" w14:textId="73A935C1" w:rsidR="00645C23" w:rsidRDefault="007A113E" w:rsidP="00645C23">
      <w:pPr>
        <w:pStyle w:val="LabStepScreenshotLevel2"/>
      </w:pPr>
      <w:r>
        <w:drawing>
          <wp:inline distT="0" distB="0" distL="0" distR="0" wp14:anchorId="57698A8C" wp14:editId="42330899">
            <wp:extent cx="3743561" cy="1854679"/>
            <wp:effectExtent l="19050" t="19050" r="952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1901" cy="1868720"/>
                    </a:xfrm>
                    <a:prstGeom prst="rect">
                      <a:avLst/>
                    </a:prstGeom>
                    <a:noFill/>
                    <a:ln>
                      <a:solidFill>
                        <a:schemeClr val="tx1"/>
                      </a:solidFill>
                    </a:ln>
                  </pic:spPr>
                </pic:pic>
              </a:graphicData>
            </a:graphic>
          </wp:inline>
        </w:drawing>
      </w:r>
    </w:p>
    <w:p w14:paraId="69F410CF" w14:textId="5B78D0C7" w:rsidR="004E0B16" w:rsidRDefault="004E0B16" w:rsidP="004E0B16">
      <w:pPr>
        <w:pStyle w:val="LabStepNumbered"/>
      </w:pPr>
      <w:r>
        <w:t xml:space="preserve">Add </w:t>
      </w:r>
      <w:r w:rsidR="009D4F49">
        <w:t xml:space="preserve">a </w:t>
      </w:r>
      <w:r>
        <w:t xml:space="preserve">new column to the </w:t>
      </w:r>
      <w:r w:rsidRPr="00575D99">
        <w:rPr>
          <w:b/>
        </w:rPr>
        <w:t>Calendar</w:t>
      </w:r>
      <w:r>
        <w:t xml:space="preserve"> table named </w:t>
      </w:r>
      <w:r>
        <w:rPr>
          <w:b/>
        </w:rPr>
        <w:t>Year</w:t>
      </w:r>
      <w:r>
        <w:t xml:space="preserve"> which display</w:t>
      </w:r>
      <w:r w:rsidR="00D943E4">
        <w:t>s</w:t>
      </w:r>
      <w:r>
        <w:t xml:space="preserve"> the financial year.</w:t>
      </w:r>
    </w:p>
    <w:p w14:paraId="5335B3D5" w14:textId="6F3926EA" w:rsidR="004E0B16" w:rsidRDefault="004E0B16" w:rsidP="004E0B16">
      <w:pPr>
        <w:pStyle w:val="LabStepNumberedLevel2"/>
      </w:pPr>
      <w:r>
        <w:t xml:space="preserve">Create a new calculated column by clicking the </w:t>
      </w:r>
      <w:r w:rsidRPr="005D3776">
        <w:rPr>
          <w:b/>
        </w:rPr>
        <w:t>New Column</w:t>
      </w:r>
      <w:r>
        <w:t xml:space="preserve"> button in the ribbon.</w:t>
      </w:r>
    </w:p>
    <w:p w14:paraId="7E96D83D" w14:textId="52A0FC04" w:rsidR="009D4F49" w:rsidRDefault="009D4F49" w:rsidP="009D4F49">
      <w:pPr>
        <w:pStyle w:val="LabStepScreenshotLevel2"/>
      </w:pPr>
      <w:r>
        <w:drawing>
          <wp:inline distT="0" distB="0" distL="0" distR="0" wp14:anchorId="4C7EF497" wp14:editId="2EC13D2F">
            <wp:extent cx="2851030" cy="1198331"/>
            <wp:effectExtent l="19050" t="19050" r="2603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9726"/>
                    <a:stretch/>
                  </pic:blipFill>
                  <pic:spPr bwMode="auto">
                    <a:xfrm>
                      <a:off x="0" y="0"/>
                      <a:ext cx="2888011" cy="1213875"/>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40DC07" w14:textId="77777777" w:rsidR="004E0B16" w:rsidRDefault="004E0B16" w:rsidP="004E0B16">
      <w:pPr>
        <w:pStyle w:val="LabStepNumberedLevel2"/>
      </w:pPr>
      <w:r>
        <w:t>Type in the following DAX expression and press the Enter key.</w:t>
      </w:r>
    </w:p>
    <w:p w14:paraId="2945D6BB" w14:textId="2628C8A9" w:rsidR="004E0B16" w:rsidRDefault="004E0B16" w:rsidP="004E0B16">
      <w:pPr>
        <w:pStyle w:val="LabStepCodeBlockLevel2"/>
      </w:pPr>
      <w:r w:rsidRPr="004E0B16">
        <w:lastRenderedPageBreak/>
        <w:t>Year = YEAR('Calendar'[Date])</w:t>
      </w:r>
    </w:p>
    <w:p w14:paraId="774B83C5" w14:textId="2AC01EC0" w:rsidR="004E0B16" w:rsidRDefault="004E0B16" w:rsidP="004E0B16">
      <w:pPr>
        <w:pStyle w:val="LabStepNumberedLevel2"/>
      </w:pPr>
      <w:r>
        <w:t xml:space="preserve">You should see that the </w:t>
      </w:r>
      <w:r w:rsidRPr="006A06B5">
        <w:rPr>
          <w:b/>
        </w:rPr>
        <w:t>Calendar</w:t>
      </w:r>
      <w:r>
        <w:t xml:space="preserve"> table now contains a </w:t>
      </w:r>
      <w:r w:rsidRPr="004E0B16">
        <w:rPr>
          <w:b/>
        </w:rPr>
        <w:t>Year</w:t>
      </w:r>
      <w:r>
        <w:t xml:space="preserve"> column displaying the year.</w:t>
      </w:r>
    </w:p>
    <w:p w14:paraId="270B137B" w14:textId="6FE689AE" w:rsidR="004E0B16" w:rsidRDefault="004E0B16" w:rsidP="004E0B16">
      <w:pPr>
        <w:pStyle w:val="LabStepScreenshotLevel2"/>
      </w:pPr>
      <w:r>
        <w:drawing>
          <wp:inline distT="0" distB="0" distL="0" distR="0" wp14:anchorId="771EC541" wp14:editId="6509D395">
            <wp:extent cx="1972918" cy="827353"/>
            <wp:effectExtent l="19050" t="19050" r="8890" b="1143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3815" cy="836116"/>
                    </a:xfrm>
                    <a:prstGeom prst="rect">
                      <a:avLst/>
                    </a:prstGeom>
                    <a:noFill/>
                    <a:ln>
                      <a:solidFill>
                        <a:schemeClr val="bg1">
                          <a:lumMod val="50000"/>
                        </a:schemeClr>
                      </a:solidFill>
                    </a:ln>
                  </pic:spPr>
                </pic:pic>
              </a:graphicData>
            </a:graphic>
          </wp:inline>
        </w:drawing>
      </w:r>
    </w:p>
    <w:p w14:paraId="6EF71359" w14:textId="0E7C9F3D" w:rsidR="004E0B16" w:rsidRDefault="0055733D" w:rsidP="004E0B16">
      <w:pPr>
        <w:pStyle w:val="LabStepNumberedLevel2"/>
      </w:pPr>
      <w:r>
        <w:t xml:space="preserve">Modify the </w:t>
      </w:r>
      <w:r w:rsidRPr="0055733D">
        <w:rPr>
          <w:b/>
        </w:rPr>
        <w:t>Default Summarization</w:t>
      </w:r>
      <w:r>
        <w:t xml:space="preserve"> property of the </w:t>
      </w:r>
      <w:r w:rsidR="004E0B16" w:rsidRPr="004E0B16">
        <w:rPr>
          <w:b/>
        </w:rPr>
        <w:t>Year</w:t>
      </w:r>
      <w:r w:rsidR="004E0B16">
        <w:t xml:space="preserve"> column to </w:t>
      </w:r>
      <w:r w:rsidR="001A741C">
        <w:rPr>
          <w:b/>
        </w:rPr>
        <w:t>Don'</w:t>
      </w:r>
      <w:r w:rsidRPr="0055733D">
        <w:rPr>
          <w:b/>
        </w:rPr>
        <w:t>t Summarize</w:t>
      </w:r>
      <w:r w:rsidR="004E0B16">
        <w:t>.</w:t>
      </w:r>
    </w:p>
    <w:p w14:paraId="2293B7A5" w14:textId="7825E16C" w:rsidR="004E0B16" w:rsidRDefault="001A741C" w:rsidP="004E0B16">
      <w:pPr>
        <w:pStyle w:val="LabStepScreenshotLevel2"/>
      </w:pPr>
      <w:r>
        <w:drawing>
          <wp:inline distT="0" distB="0" distL="0" distR="0" wp14:anchorId="50050167" wp14:editId="2EDCDF58">
            <wp:extent cx="4035287" cy="1217466"/>
            <wp:effectExtent l="19050" t="19050" r="22860" b="209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61180" cy="1225278"/>
                    </a:xfrm>
                    <a:prstGeom prst="rect">
                      <a:avLst/>
                    </a:prstGeom>
                    <a:noFill/>
                    <a:ln>
                      <a:solidFill>
                        <a:schemeClr val="tx1"/>
                      </a:solidFill>
                    </a:ln>
                  </pic:spPr>
                </pic:pic>
              </a:graphicData>
            </a:graphic>
          </wp:inline>
        </w:drawing>
      </w:r>
    </w:p>
    <w:p w14:paraId="3F854CEC" w14:textId="3AC1F693" w:rsidR="00FA630D" w:rsidRDefault="00FA630D" w:rsidP="00FA630D">
      <w:pPr>
        <w:pStyle w:val="LabExerciseCallout"/>
      </w:pPr>
      <w:r>
        <w:t xml:space="preserve">While the </w:t>
      </w:r>
      <w:r w:rsidRPr="00FA630D">
        <w:rPr>
          <w:b/>
        </w:rPr>
        <w:t>Year</w:t>
      </w:r>
      <w:r>
        <w:t xml:space="preserve"> column contains numeric values, it doesn’t make sense to perform standard aggregations on this column such as </w:t>
      </w:r>
      <w:r w:rsidRPr="00FA630D">
        <w:rPr>
          <w:b/>
        </w:rPr>
        <w:t>Sum</w:t>
      </w:r>
      <w:r>
        <w:t xml:space="preserve">, </w:t>
      </w:r>
      <w:r w:rsidRPr="00FA630D">
        <w:rPr>
          <w:b/>
        </w:rPr>
        <w:t>Average</w:t>
      </w:r>
      <w:r>
        <w:t xml:space="preserve"> or </w:t>
      </w:r>
      <w:r w:rsidRPr="00FA630D">
        <w:rPr>
          <w:b/>
        </w:rPr>
        <w:t>Count</w:t>
      </w:r>
      <w:r>
        <w:t xml:space="preserve">. Setting the column’s </w:t>
      </w:r>
      <w:r w:rsidRPr="00FA630D">
        <w:rPr>
          <w:b/>
        </w:rPr>
        <w:t>Default Summarization</w:t>
      </w:r>
      <w:r>
        <w:t xml:space="preserve"> to </w:t>
      </w:r>
      <w:r w:rsidRPr="00FA630D">
        <w:rPr>
          <w:b/>
        </w:rPr>
        <w:t>Do Not Summarize</w:t>
      </w:r>
      <w:r>
        <w:t xml:space="preserve"> will prevent Power BI Desktop from automatically assigning aggregate operations when this field is added to a visual in a report.</w:t>
      </w:r>
    </w:p>
    <w:p w14:paraId="5B9C2798" w14:textId="0D721BC7" w:rsidR="00575D99" w:rsidRDefault="00FD5196" w:rsidP="00575D99">
      <w:pPr>
        <w:pStyle w:val="LabStepNumbered"/>
      </w:pPr>
      <w:r>
        <w:t xml:space="preserve">Add </w:t>
      </w:r>
      <w:r w:rsidR="006A06B5">
        <w:t xml:space="preserve">a </w:t>
      </w:r>
      <w:r>
        <w:t>new column</w:t>
      </w:r>
      <w:r w:rsidR="00575D99">
        <w:t xml:space="preserve"> to the </w:t>
      </w:r>
      <w:r w:rsidR="00575D99" w:rsidRPr="00575D99">
        <w:rPr>
          <w:b/>
        </w:rPr>
        <w:t>Calendar</w:t>
      </w:r>
      <w:r w:rsidR="00575D99">
        <w:t xml:space="preserve"> table</w:t>
      </w:r>
      <w:r>
        <w:t xml:space="preserve"> named </w:t>
      </w:r>
      <w:r w:rsidRPr="00FD5196">
        <w:rPr>
          <w:b/>
        </w:rPr>
        <w:t>Quarter</w:t>
      </w:r>
      <w:r>
        <w:t xml:space="preserve"> which display the financial year and quarter</w:t>
      </w:r>
      <w:r w:rsidR="00575D99">
        <w:t>.</w:t>
      </w:r>
    </w:p>
    <w:p w14:paraId="779E7C16" w14:textId="77777777" w:rsidR="00B146C5" w:rsidRDefault="00B146C5" w:rsidP="00B146C5">
      <w:pPr>
        <w:pStyle w:val="LabStepNumberedLevel2"/>
      </w:pPr>
      <w:r>
        <w:t xml:space="preserve">Create a new calculated column by clicking the </w:t>
      </w:r>
      <w:r w:rsidRPr="005D3776">
        <w:rPr>
          <w:b/>
        </w:rPr>
        <w:t>New Column</w:t>
      </w:r>
      <w:r>
        <w:t xml:space="preserve"> button in the ribbon.</w:t>
      </w:r>
    </w:p>
    <w:p w14:paraId="734AFA8E" w14:textId="1F6C7E7F" w:rsidR="00B146C5" w:rsidRDefault="00FD5196" w:rsidP="00B146C5">
      <w:pPr>
        <w:pStyle w:val="LabStepNumberedLevel2"/>
      </w:pPr>
      <w:r>
        <w:t>Type in the following DAX expression and press the Enter key.</w:t>
      </w:r>
    </w:p>
    <w:p w14:paraId="7B96C4F3" w14:textId="4F80518B" w:rsidR="00FD5196" w:rsidRDefault="00DE587F" w:rsidP="00FD5196">
      <w:pPr>
        <w:pStyle w:val="LabStepCodeBlockLevel2"/>
      </w:pPr>
      <w:r w:rsidRPr="00DE587F">
        <w:t>Quarter = YEAR('Calendar'[Date]) &amp; "-Q" &amp; FORMAT('Calendar'[Date], "q")</w:t>
      </w:r>
    </w:p>
    <w:p w14:paraId="6BA1208D" w14:textId="1C595A29" w:rsidR="00B146C5" w:rsidRDefault="00A72D76" w:rsidP="00B146C5">
      <w:pPr>
        <w:pStyle w:val="LabStepNumberedLevel2"/>
      </w:pPr>
      <w:r>
        <w:t xml:space="preserve">The </w:t>
      </w:r>
      <w:r w:rsidR="004E0B16" w:rsidRPr="00A72D76">
        <w:rPr>
          <w:b/>
        </w:rPr>
        <w:t>Quarter</w:t>
      </w:r>
      <w:r w:rsidR="004E0B16">
        <w:t xml:space="preserve"> column </w:t>
      </w:r>
      <w:r>
        <w:t>now</w:t>
      </w:r>
      <w:r w:rsidR="00D943E4">
        <w:t xml:space="preserve"> displays</w:t>
      </w:r>
      <w:r>
        <w:t xml:space="preserve"> </w:t>
      </w:r>
      <w:r w:rsidR="00DE587F">
        <w:t>a value with the year and quarter which can be used in visuals and reports</w:t>
      </w:r>
      <w:r w:rsidR="004E0B16">
        <w:t>.</w:t>
      </w:r>
    </w:p>
    <w:p w14:paraId="1D4AFD30" w14:textId="30665428" w:rsidR="00FD5196" w:rsidRDefault="00DE587F" w:rsidP="00FD5196">
      <w:pPr>
        <w:pStyle w:val="LabStepScreenshotLevel2"/>
      </w:pPr>
      <w:r>
        <w:drawing>
          <wp:inline distT="0" distB="0" distL="0" distR="0" wp14:anchorId="34C09B82" wp14:editId="1E91C35C">
            <wp:extent cx="3523422" cy="915175"/>
            <wp:effectExtent l="19050" t="19050" r="2032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2802" cy="928001"/>
                    </a:xfrm>
                    <a:prstGeom prst="rect">
                      <a:avLst/>
                    </a:prstGeom>
                    <a:noFill/>
                    <a:ln>
                      <a:solidFill>
                        <a:schemeClr val="tx1"/>
                      </a:solidFill>
                    </a:ln>
                  </pic:spPr>
                </pic:pic>
              </a:graphicData>
            </a:graphic>
          </wp:inline>
        </w:drawing>
      </w:r>
    </w:p>
    <w:p w14:paraId="69E6B5F1" w14:textId="36F1E8EC" w:rsidR="00D613A8" w:rsidRDefault="00D613A8" w:rsidP="00D613A8">
      <w:pPr>
        <w:pStyle w:val="LabStepNumbered"/>
      </w:pPr>
      <w:r>
        <w:t xml:space="preserve">Add a new column to the </w:t>
      </w:r>
      <w:r w:rsidRPr="00575D99">
        <w:rPr>
          <w:b/>
        </w:rPr>
        <w:t>Calendar</w:t>
      </w:r>
      <w:r>
        <w:t xml:space="preserve"> table named </w:t>
      </w:r>
      <w:r w:rsidRPr="00D613A8">
        <w:rPr>
          <w:b/>
        </w:rPr>
        <w:t>Month</w:t>
      </w:r>
      <w:r>
        <w:t xml:space="preserve"> which display</w:t>
      </w:r>
      <w:r w:rsidR="003D6947">
        <w:t>s</w:t>
      </w:r>
      <w:r>
        <w:t xml:space="preserve"> the financial year and month.</w:t>
      </w:r>
    </w:p>
    <w:p w14:paraId="52DEBF95" w14:textId="77777777" w:rsidR="00D613A8" w:rsidRDefault="00D613A8" w:rsidP="00D613A8">
      <w:pPr>
        <w:pStyle w:val="LabStepNumberedLevel2"/>
      </w:pPr>
      <w:r>
        <w:t xml:space="preserve">Create a new calculated column by clicking the </w:t>
      </w:r>
      <w:r w:rsidRPr="005D3776">
        <w:rPr>
          <w:b/>
        </w:rPr>
        <w:t>New Column</w:t>
      </w:r>
      <w:r>
        <w:t xml:space="preserve"> button in the ribbon.</w:t>
      </w:r>
    </w:p>
    <w:p w14:paraId="46689996" w14:textId="77777777" w:rsidR="00D613A8" w:rsidRDefault="00D613A8" w:rsidP="00D613A8">
      <w:pPr>
        <w:pStyle w:val="LabStepNumberedLevel2"/>
      </w:pPr>
      <w:r>
        <w:t>Type in the following DAX expression and press the Enter key.</w:t>
      </w:r>
    </w:p>
    <w:p w14:paraId="35D8DCE5" w14:textId="06EF722A" w:rsidR="00D613A8" w:rsidRDefault="00D613A8" w:rsidP="00D613A8">
      <w:pPr>
        <w:pStyle w:val="LabStepCodeBlockLevel2"/>
      </w:pPr>
      <w:r w:rsidRPr="00D613A8">
        <w:t xml:space="preserve">Month </w:t>
      </w:r>
      <w:r w:rsidR="00DF01AD">
        <w:t>= FORMAT('Calendar'[Date], "MMM</w:t>
      </w:r>
      <w:r w:rsidRPr="00D613A8">
        <w:t xml:space="preserve"> yyyy")</w:t>
      </w:r>
    </w:p>
    <w:p w14:paraId="0BE20215" w14:textId="53CDB9C3" w:rsidR="00D613A8" w:rsidRDefault="00D613A8" w:rsidP="00D613A8">
      <w:pPr>
        <w:pStyle w:val="LabStepNumberedLevel2"/>
      </w:pPr>
      <w:r>
        <w:t xml:space="preserve">The column should now display </w:t>
      </w:r>
      <w:r w:rsidR="003D6947">
        <w:t>a month for each date as shown in the following screenshot.</w:t>
      </w:r>
    </w:p>
    <w:p w14:paraId="4EC5E9B4" w14:textId="0159CF6A" w:rsidR="00D613A8" w:rsidRDefault="00DF01AD" w:rsidP="00D613A8">
      <w:pPr>
        <w:pStyle w:val="LabStepScreenshotLevel2"/>
      </w:pPr>
      <w:r>
        <w:drawing>
          <wp:inline distT="0" distB="0" distL="0" distR="0" wp14:anchorId="5DE1397A" wp14:editId="25794859">
            <wp:extent cx="3176138" cy="869674"/>
            <wp:effectExtent l="19050" t="19050" r="24765" b="26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2166" cy="874063"/>
                    </a:xfrm>
                    <a:prstGeom prst="rect">
                      <a:avLst/>
                    </a:prstGeom>
                    <a:noFill/>
                    <a:ln>
                      <a:solidFill>
                        <a:schemeClr val="tx1"/>
                      </a:solidFill>
                    </a:ln>
                  </pic:spPr>
                </pic:pic>
              </a:graphicData>
            </a:graphic>
          </wp:inline>
        </w:drawing>
      </w:r>
    </w:p>
    <w:p w14:paraId="39AA48D7" w14:textId="68496A11" w:rsidR="006A06B5" w:rsidRDefault="006A06B5" w:rsidP="006A06B5">
      <w:pPr>
        <w:pStyle w:val="LabExerciseCallout"/>
      </w:pPr>
      <w:r>
        <w:lastRenderedPageBreak/>
        <w:t xml:space="preserve">The </w:t>
      </w:r>
      <w:r w:rsidRPr="006A06B5">
        <w:rPr>
          <w:b/>
        </w:rPr>
        <w:t>Month</w:t>
      </w:r>
      <w:r>
        <w:t xml:space="preserve"> column is a good example of a column whose value will not automatically be sorted in the chronological sort order. The default sort order of a text column like </w:t>
      </w:r>
      <w:r w:rsidRPr="006A06B5">
        <w:rPr>
          <w:b/>
        </w:rPr>
        <w:t>Month</w:t>
      </w:r>
      <w:r>
        <w:t xml:space="preserve"> is to sort month names alphabetically so that April will sort before February, and February will sort before January. Therefore, you will now create an addition column named </w:t>
      </w:r>
      <w:proofErr w:type="spellStart"/>
      <w:r w:rsidRPr="006A06B5">
        <w:rPr>
          <w:b/>
        </w:rPr>
        <w:t>MonthSort</w:t>
      </w:r>
      <w:proofErr w:type="spellEnd"/>
      <w:r>
        <w:t xml:space="preserve"> </w:t>
      </w:r>
      <w:r w:rsidR="006D10D3">
        <w:t>whose</w:t>
      </w:r>
      <w:r>
        <w:t xml:space="preserve"> sole purpose will be to provide assistance to the </w:t>
      </w:r>
      <w:r w:rsidRPr="006A06B5">
        <w:rPr>
          <w:b/>
        </w:rPr>
        <w:t>Month</w:t>
      </w:r>
      <w:r>
        <w:t xml:space="preserve"> column to sort its values chronologically.</w:t>
      </w:r>
    </w:p>
    <w:p w14:paraId="276F2DFB" w14:textId="391B6C70" w:rsidR="00D613A8" w:rsidRDefault="00D613A8" w:rsidP="00D613A8">
      <w:pPr>
        <w:pStyle w:val="LabStepNumbered"/>
      </w:pPr>
      <w:r>
        <w:t xml:space="preserve">Add a new sort column to the </w:t>
      </w:r>
      <w:r w:rsidRPr="00575D99">
        <w:rPr>
          <w:b/>
        </w:rPr>
        <w:t>Calendar</w:t>
      </w:r>
      <w:r>
        <w:t xml:space="preserve"> table named </w:t>
      </w:r>
      <w:proofErr w:type="spellStart"/>
      <w:r w:rsidRPr="00D613A8">
        <w:rPr>
          <w:b/>
        </w:rPr>
        <w:t>Month</w:t>
      </w:r>
      <w:r>
        <w:rPr>
          <w:b/>
        </w:rPr>
        <w:t>Sort</w:t>
      </w:r>
      <w:proofErr w:type="spellEnd"/>
      <w:r>
        <w:t xml:space="preserve"> to control the sort order of the </w:t>
      </w:r>
      <w:r w:rsidRPr="00D613A8">
        <w:rPr>
          <w:b/>
        </w:rPr>
        <w:t>Month</w:t>
      </w:r>
      <w:r>
        <w:t xml:space="preserve"> column.</w:t>
      </w:r>
    </w:p>
    <w:p w14:paraId="5B7CB3B2" w14:textId="77777777" w:rsidR="00D613A8" w:rsidRDefault="00D613A8" w:rsidP="00D613A8">
      <w:pPr>
        <w:pStyle w:val="LabStepNumberedLevel2"/>
      </w:pPr>
      <w:r>
        <w:t xml:space="preserve">Create a new calculated column by clicking the </w:t>
      </w:r>
      <w:r w:rsidRPr="005D3776">
        <w:rPr>
          <w:b/>
        </w:rPr>
        <w:t>New Column</w:t>
      </w:r>
      <w:r>
        <w:t xml:space="preserve"> button in the ribbon.</w:t>
      </w:r>
    </w:p>
    <w:p w14:paraId="5A069645" w14:textId="77777777" w:rsidR="00D613A8" w:rsidRDefault="00D613A8" w:rsidP="00D613A8">
      <w:pPr>
        <w:pStyle w:val="LabStepNumberedLevel2"/>
      </w:pPr>
      <w:r>
        <w:t>Type in the following DAX expression and press the Enter key.</w:t>
      </w:r>
    </w:p>
    <w:p w14:paraId="49BFB067" w14:textId="484B5D3F" w:rsidR="00D613A8" w:rsidRDefault="00D613A8" w:rsidP="00D613A8">
      <w:pPr>
        <w:pStyle w:val="LabStepCodeBlockLevel2"/>
      </w:pPr>
      <w:r w:rsidRPr="00D613A8">
        <w:t>MonthSort = FORMAT('Calendar'[Date], "yyyy-MM")</w:t>
      </w:r>
    </w:p>
    <w:p w14:paraId="632F3957" w14:textId="3994772F" w:rsidR="00D613A8" w:rsidRDefault="00B97D87" w:rsidP="00D613A8">
      <w:pPr>
        <w:pStyle w:val="LabStepNumberedLevel2"/>
      </w:pPr>
      <w:r>
        <w:t xml:space="preserve">You should be able to see that the </w:t>
      </w:r>
      <w:proofErr w:type="spellStart"/>
      <w:r w:rsidRPr="00B97D87">
        <w:rPr>
          <w:b/>
        </w:rPr>
        <w:t>MonthSort</w:t>
      </w:r>
      <w:proofErr w:type="spellEnd"/>
      <w:r>
        <w:t xml:space="preserve"> column produces </w:t>
      </w:r>
      <w:r w:rsidR="000D23D0">
        <w:t xml:space="preserve">a </w:t>
      </w:r>
      <w:r>
        <w:t xml:space="preserve">text </w:t>
      </w:r>
      <w:r w:rsidR="000D23D0">
        <w:t>value</w:t>
      </w:r>
      <w:r>
        <w:t xml:space="preserve"> </w:t>
      </w:r>
      <w:r w:rsidR="000D23D0">
        <w:t xml:space="preserve">for each date </w:t>
      </w:r>
      <w:r>
        <w:t xml:space="preserve">in the format of </w:t>
      </w:r>
      <w:r w:rsidRPr="00B97D87">
        <w:rPr>
          <w:b/>
        </w:rPr>
        <w:t>2012-01</w:t>
      </w:r>
      <w:r>
        <w:t>.</w:t>
      </w:r>
      <w:r w:rsidR="000D23D0">
        <w:t xml:space="preserve"> The key aspect of </w:t>
      </w:r>
      <w:r>
        <w:t xml:space="preserve">this format is that </w:t>
      </w:r>
      <w:proofErr w:type="spellStart"/>
      <w:r w:rsidRPr="00B97D87">
        <w:rPr>
          <w:b/>
        </w:rPr>
        <w:t>MonthSort</w:t>
      </w:r>
      <w:proofErr w:type="spellEnd"/>
      <w:r>
        <w:t xml:space="preserve"> values are sorted </w:t>
      </w:r>
      <w:r w:rsidR="000D23D0">
        <w:t xml:space="preserve">chronologically when they are sorted </w:t>
      </w:r>
      <w:r>
        <w:t>alphabetically.</w:t>
      </w:r>
    </w:p>
    <w:p w14:paraId="79E0AA6C" w14:textId="4A7E5645" w:rsidR="00D613A8" w:rsidRDefault="00DF01AD" w:rsidP="00D613A8">
      <w:pPr>
        <w:pStyle w:val="LabStepScreenshotLevel2"/>
      </w:pPr>
      <w:r>
        <w:drawing>
          <wp:inline distT="0" distB="0" distL="0" distR="0" wp14:anchorId="2E57AE27" wp14:editId="432ADF5F">
            <wp:extent cx="4650377" cy="1370708"/>
            <wp:effectExtent l="19050" t="19050" r="17145"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3296" cy="1383358"/>
                    </a:xfrm>
                    <a:prstGeom prst="rect">
                      <a:avLst/>
                    </a:prstGeom>
                    <a:noFill/>
                    <a:ln>
                      <a:solidFill>
                        <a:schemeClr val="bg1">
                          <a:lumMod val="50000"/>
                        </a:schemeClr>
                      </a:solidFill>
                    </a:ln>
                  </pic:spPr>
                </pic:pic>
              </a:graphicData>
            </a:graphic>
          </wp:inline>
        </w:drawing>
      </w:r>
    </w:p>
    <w:p w14:paraId="20C25AB9" w14:textId="1A709BB7" w:rsidR="00D613A8" w:rsidRDefault="00D613A8" w:rsidP="00D613A8">
      <w:pPr>
        <w:pStyle w:val="LabStepNumberedLevel2"/>
      </w:pPr>
      <w:r>
        <w:t xml:space="preserve">Configure </w:t>
      </w:r>
      <w:r w:rsidR="00B97D87">
        <w:t xml:space="preserve">the </w:t>
      </w:r>
      <w:r w:rsidR="00B97D87" w:rsidRPr="00B97D87">
        <w:rPr>
          <w:b/>
        </w:rPr>
        <w:t>Month</w:t>
      </w:r>
      <w:r w:rsidR="00B97D87">
        <w:t xml:space="preserve"> column to use the </w:t>
      </w:r>
      <w:proofErr w:type="spellStart"/>
      <w:r w:rsidR="00B97D87" w:rsidRPr="00B97D87">
        <w:rPr>
          <w:b/>
        </w:rPr>
        <w:t>MonthSort</w:t>
      </w:r>
      <w:proofErr w:type="spellEnd"/>
      <w:r w:rsidR="00B97D87">
        <w:t xml:space="preserve"> column as its </w:t>
      </w:r>
      <w:r>
        <w:t>sort column.</w:t>
      </w:r>
      <w:r w:rsidR="00B97D87">
        <w:t xml:space="preserve"> Accomplish this by clicking the column header of the </w:t>
      </w:r>
      <w:r w:rsidR="00B97D87" w:rsidRPr="00B97D87">
        <w:rPr>
          <w:b/>
        </w:rPr>
        <w:t>Month</w:t>
      </w:r>
      <w:r w:rsidR="00B97D87">
        <w:t xml:space="preserve"> column to select it and then by dropping down the </w:t>
      </w:r>
      <w:r w:rsidR="00B97D87" w:rsidRPr="00B97D87">
        <w:rPr>
          <w:b/>
        </w:rPr>
        <w:t>Sort By Column</w:t>
      </w:r>
      <w:r w:rsidR="00B97D87">
        <w:t xml:space="preserve"> menu button in the ribbon and selecting the </w:t>
      </w:r>
      <w:proofErr w:type="spellStart"/>
      <w:r w:rsidR="00B97D87" w:rsidRPr="00B97D87">
        <w:rPr>
          <w:b/>
        </w:rPr>
        <w:t>MonthSort</w:t>
      </w:r>
      <w:proofErr w:type="spellEnd"/>
      <w:r w:rsidR="00B97D87">
        <w:t xml:space="preserve"> column.</w:t>
      </w:r>
    </w:p>
    <w:p w14:paraId="21437AB5" w14:textId="2E66DF3E" w:rsidR="00D613A8" w:rsidRDefault="00DF01AD" w:rsidP="00D613A8">
      <w:pPr>
        <w:pStyle w:val="LabStepScreenshotLevel2"/>
      </w:pPr>
      <w:r>
        <w:drawing>
          <wp:inline distT="0" distB="0" distL="0" distR="0" wp14:anchorId="366F4B5C" wp14:editId="5B33D69E">
            <wp:extent cx="3456430" cy="1280160"/>
            <wp:effectExtent l="19050" t="19050" r="1079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3675" cy="1301362"/>
                    </a:xfrm>
                    <a:prstGeom prst="rect">
                      <a:avLst/>
                    </a:prstGeom>
                    <a:noFill/>
                    <a:ln>
                      <a:solidFill>
                        <a:schemeClr val="bg1">
                          <a:lumMod val="50000"/>
                        </a:schemeClr>
                      </a:solidFill>
                    </a:ln>
                  </pic:spPr>
                </pic:pic>
              </a:graphicData>
            </a:graphic>
          </wp:inline>
        </w:drawing>
      </w:r>
    </w:p>
    <w:p w14:paraId="787FA578" w14:textId="61B82595" w:rsidR="00D613A8" w:rsidRDefault="00B97D87" w:rsidP="00D613A8">
      <w:pPr>
        <w:pStyle w:val="LabStepNumberedLevel2"/>
      </w:pPr>
      <w:r>
        <w:t xml:space="preserve">Hide the </w:t>
      </w:r>
      <w:proofErr w:type="spellStart"/>
      <w:r w:rsidRPr="00B97D87">
        <w:rPr>
          <w:b/>
        </w:rPr>
        <w:t>MonthSort</w:t>
      </w:r>
      <w:proofErr w:type="spellEnd"/>
      <w:r>
        <w:t xml:space="preserve"> column by right-clicking it on the </w:t>
      </w:r>
      <w:r w:rsidRPr="00B97D87">
        <w:rPr>
          <w:b/>
        </w:rPr>
        <w:t>Fields</w:t>
      </w:r>
      <w:r>
        <w:t xml:space="preserve"> list and selecting the </w:t>
      </w:r>
      <w:r w:rsidRPr="00966466">
        <w:rPr>
          <w:b/>
        </w:rPr>
        <w:t>Hide in Report View</w:t>
      </w:r>
      <w:r>
        <w:t xml:space="preserve"> </w:t>
      </w:r>
      <w:r w:rsidR="00966466">
        <w:t xml:space="preserve">menu </w:t>
      </w:r>
      <w:r>
        <w:t>command.</w:t>
      </w:r>
    </w:p>
    <w:p w14:paraId="51447635" w14:textId="4E3CE1E9" w:rsidR="005762BA" w:rsidRDefault="00A72D76" w:rsidP="00966466">
      <w:pPr>
        <w:pStyle w:val="LabStepScreenshotLevel2"/>
      </w:pPr>
      <w:r>
        <w:drawing>
          <wp:inline distT="0" distB="0" distL="0" distR="0" wp14:anchorId="2B123D59" wp14:editId="27A345BA">
            <wp:extent cx="1436913" cy="1293223"/>
            <wp:effectExtent l="19050" t="19050" r="11430" b="215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2524" cy="1325273"/>
                    </a:xfrm>
                    <a:prstGeom prst="rect">
                      <a:avLst/>
                    </a:prstGeom>
                    <a:noFill/>
                    <a:ln>
                      <a:solidFill>
                        <a:schemeClr val="bg1">
                          <a:lumMod val="75000"/>
                        </a:schemeClr>
                      </a:solidFill>
                    </a:ln>
                  </pic:spPr>
                </pic:pic>
              </a:graphicData>
            </a:graphic>
          </wp:inline>
        </w:drawing>
      </w:r>
    </w:p>
    <w:p w14:paraId="7D3A2F32" w14:textId="03A0705B" w:rsidR="005762BA" w:rsidRDefault="005762BA" w:rsidP="005762BA">
      <w:pPr>
        <w:pStyle w:val="LabStepNumbered"/>
      </w:pPr>
      <w:r>
        <w:t xml:space="preserve">Add a new column to the </w:t>
      </w:r>
      <w:r w:rsidRPr="00575D99">
        <w:rPr>
          <w:b/>
        </w:rPr>
        <w:t>Calendar</w:t>
      </w:r>
      <w:r>
        <w:t xml:space="preserve"> table named </w:t>
      </w:r>
      <w:r w:rsidRPr="00D613A8">
        <w:rPr>
          <w:b/>
        </w:rPr>
        <w:t>Month</w:t>
      </w:r>
      <w:r>
        <w:rPr>
          <w:b/>
        </w:rPr>
        <w:t xml:space="preserve"> in Year</w:t>
      </w:r>
      <w:r>
        <w:t xml:space="preserve"> </w:t>
      </w:r>
      <w:r w:rsidR="00966466">
        <w:t xml:space="preserve">to </w:t>
      </w:r>
      <w:r>
        <w:t>display the financial month without the year.</w:t>
      </w:r>
    </w:p>
    <w:p w14:paraId="3C318D8C" w14:textId="77777777" w:rsidR="005762BA" w:rsidRDefault="005762BA" w:rsidP="005762BA">
      <w:pPr>
        <w:pStyle w:val="LabStepNumberedLevel2"/>
      </w:pPr>
      <w:r>
        <w:t xml:space="preserve">Create a new calculated column by clicking the </w:t>
      </w:r>
      <w:r w:rsidRPr="005D3776">
        <w:rPr>
          <w:b/>
        </w:rPr>
        <w:t>New Column</w:t>
      </w:r>
      <w:r>
        <w:t xml:space="preserve"> button in the ribbon.</w:t>
      </w:r>
    </w:p>
    <w:p w14:paraId="540FFB6A" w14:textId="77777777" w:rsidR="005762BA" w:rsidRDefault="005762BA" w:rsidP="005762BA">
      <w:pPr>
        <w:pStyle w:val="LabStepNumberedLevel2"/>
      </w:pPr>
      <w:r>
        <w:t>Type in the following DAX expression and press the Enter key.</w:t>
      </w:r>
    </w:p>
    <w:p w14:paraId="042CFD42" w14:textId="353360CC" w:rsidR="005762BA" w:rsidRDefault="005762BA" w:rsidP="005762BA">
      <w:pPr>
        <w:pStyle w:val="LabStepCodeBlockLevel2"/>
      </w:pPr>
      <w:r w:rsidRPr="005762BA">
        <w:t>Month in Year</w:t>
      </w:r>
      <w:r w:rsidR="00DE587F">
        <w:t xml:space="preserve"> = FORMAT('Calendar'[Date], "MM</w:t>
      </w:r>
      <w:r w:rsidRPr="005762BA">
        <w:t>M")</w:t>
      </w:r>
    </w:p>
    <w:p w14:paraId="4CFC8818" w14:textId="0AAC104E" w:rsidR="005762BA" w:rsidRDefault="005762BA" w:rsidP="005762BA">
      <w:pPr>
        <w:pStyle w:val="LabStepNumberedLevel2"/>
      </w:pPr>
      <w:r>
        <w:lastRenderedPageBreak/>
        <w:t xml:space="preserve">The </w:t>
      </w:r>
      <w:r w:rsidR="000D23D0" w:rsidRPr="000D23D0">
        <w:rPr>
          <w:b/>
        </w:rPr>
        <w:t>Month in Year</w:t>
      </w:r>
      <w:r w:rsidR="000D23D0">
        <w:t xml:space="preserve"> </w:t>
      </w:r>
      <w:r>
        <w:t xml:space="preserve">column should now display </w:t>
      </w:r>
      <w:r w:rsidR="00966466">
        <w:t xml:space="preserve">the </w:t>
      </w:r>
      <w:r w:rsidR="00DE587F">
        <w:t xml:space="preserve">abbreviated </w:t>
      </w:r>
      <w:r w:rsidR="00966466">
        <w:t>month name</w:t>
      </w:r>
      <w:r w:rsidR="000D23D0">
        <w:t xml:space="preserve"> for each date</w:t>
      </w:r>
      <w:r w:rsidR="00966466">
        <w:t>.</w:t>
      </w:r>
    </w:p>
    <w:p w14:paraId="0EFDE6A0" w14:textId="1C5B0168" w:rsidR="005762BA" w:rsidRDefault="00DE587F" w:rsidP="005762BA">
      <w:pPr>
        <w:pStyle w:val="LabStepScreenshotLevel2"/>
      </w:pPr>
      <w:r>
        <w:drawing>
          <wp:inline distT="0" distB="0" distL="0" distR="0" wp14:anchorId="353FF482" wp14:editId="219991E1">
            <wp:extent cx="3095897" cy="962239"/>
            <wp:effectExtent l="19050" t="19050" r="952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2415" cy="976697"/>
                    </a:xfrm>
                    <a:prstGeom prst="rect">
                      <a:avLst/>
                    </a:prstGeom>
                    <a:noFill/>
                    <a:ln>
                      <a:solidFill>
                        <a:schemeClr val="tx1"/>
                      </a:solidFill>
                    </a:ln>
                  </pic:spPr>
                </pic:pic>
              </a:graphicData>
            </a:graphic>
          </wp:inline>
        </w:drawing>
      </w:r>
    </w:p>
    <w:p w14:paraId="27EF64CB" w14:textId="4B3276E3" w:rsidR="00966466" w:rsidRDefault="00966466" w:rsidP="00966466">
      <w:pPr>
        <w:pStyle w:val="LabExerciseCallout"/>
      </w:pPr>
      <w:r>
        <w:t xml:space="preserve">Just like the </w:t>
      </w:r>
      <w:r w:rsidRPr="00966466">
        <w:rPr>
          <w:b/>
        </w:rPr>
        <w:t>Month</w:t>
      </w:r>
      <w:r>
        <w:t xml:space="preserve"> column, the </w:t>
      </w:r>
      <w:r w:rsidRPr="00966466">
        <w:rPr>
          <w:b/>
        </w:rPr>
        <w:t>Month in Year</w:t>
      </w:r>
      <w:r>
        <w:t xml:space="preserve"> column will need the assistance of a sort column.</w:t>
      </w:r>
    </w:p>
    <w:p w14:paraId="3D853CCD" w14:textId="25D41263" w:rsidR="005762BA" w:rsidRDefault="005762BA" w:rsidP="005762BA">
      <w:pPr>
        <w:pStyle w:val="LabStepNumbered"/>
      </w:pPr>
      <w:r>
        <w:t xml:space="preserve">Add a new sort column to the </w:t>
      </w:r>
      <w:r w:rsidRPr="00575D99">
        <w:rPr>
          <w:b/>
        </w:rPr>
        <w:t>Calendar</w:t>
      </w:r>
      <w:r>
        <w:t xml:space="preserve"> table named </w:t>
      </w:r>
      <w:proofErr w:type="spellStart"/>
      <w:r w:rsidRPr="00D613A8">
        <w:rPr>
          <w:b/>
        </w:rPr>
        <w:t>Month</w:t>
      </w:r>
      <w:r>
        <w:rPr>
          <w:b/>
        </w:rPr>
        <w:t>InYearSort</w:t>
      </w:r>
      <w:proofErr w:type="spellEnd"/>
      <w:r>
        <w:t xml:space="preserve"> to control the sort order of the </w:t>
      </w:r>
      <w:r w:rsidRPr="00D613A8">
        <w:rPr>
          <w:b/>
        </w:rPr>
        <w:t>Month</w:t>
      </w:r>
      <w:r>
        <w:rPr>
          <w:b/>
        </w:rPr>
        <w:t xml:space="preserve"> in Year</w:t>
      </w:r>
      <w:r>
        <w:t xml:space="preserve"> column.</w:t>
      </w:r>
    </w:p>
    <w:p w14:paraId="3B7A528C" w14:textId="77777777" w:rsidR="005762BA" w:rsidRDefault="005762BA" w:rsidP="005762BA">
      <w:pPr>
        <w:pStyle w:val="LabStepNumberedLevel2"/>
      </w:pPr>
      <w:r>
        <w:t xml:space="preserve">Create a new calculated column by clicking the </w:t>
      </w:r>
      <w:r w:rsidRPr="005D3776">
        <w:rPr>
          <w:b/>
        </w:rPr>
        <w:t>New Column</w:t>
      </w:r>
      <w:r>
        <w:t xml:space="preserve"> button in the ribbon.</w:t>
      </w:r>
    </w:p>
    <w:p w14:paraId="5EBDA909" w14:textId="77777777" w:rsidR="005762BA" w:rsidRDefault="005762BA" w:rsidP="005762BA">
      <w:pPr>
        <w:pStyle w:val="LabStepNumberedLevel2"/>
      </w:pPr>
      <w:r>
        <w:t>Type in the following DAX expression and press the Enter key.</w:t>
      </w:r>
    </w:p>
    <w:p w14:paraId="2D0AB8DB" w14:textId="463A99DC" w:rsidR="005762BA" w:rsidRDefault="005762BA" w:rsidP="005762BA">
      <w:pPr>
        <w:pStyle w:val="LabStepCodeBlockLevel2"/>
      </w:pPr>
      <w:r w:rsidRPr="005762BA">
        <w:t>MonthInYearSort = MONTH('Calendar'[Date])</w:t>
      </w:r>
    </w:p>
    <w:p w14:paraId="0F626355" w14:textId="2A592DD6" w:rsidR="005762BA" w:rsidRDefault="00966466" w:rsidP="005762BA">
      <w:pPr>
        <w:pStyle w:val="LabStepNumberedLevel2"/>
      </w:pPr>
      <w:r>
        <w:t xml:space="preserve">As you can see, the </w:t>
      </w:r>
      <w:proofErr w:type="spellStart"/>
      <w:r w:rsidRPr="00966466">
        <w:rPr>
          <w:b/>
        </w:rPr>
        <w:t>MonthInYearSort</w:t>
      </w:r>
      <w:proofErr w:type="spellEnd"/>
      <w:r>
        <w:t xml:space="preserve"> column displays an integer value between 1 and 12 to indicate the month.</w:t>
      </w:r>
    </w:p>
    <w:p w14:paraId="4C896914" w14:textId="05D0506E" w:rsidR="005762BA" w:rsidRDefault="005B435A" w:rsidP="005762BA">
      <w:pPr>
        <w:pStyle w:val="LabStepScreenshotLevel2"/>
      </w:pPr>
      <w:r>
        <w:drawing>
          <wp:inline distT="0" distB="0" distL="0" distR="0" wp14:anchorId="20D1E442" wp14:editId="1B1AB165">
            <wp:extent cx="4620985" cy="938638"/>
            <wp:effectExtent l="19050" t="19050" r="27305"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2663" cy="953198"/>
                    </a:xfrm>
                    <a:prstGeom prst="rect">
                      <a:avLst/>
                    </a:prstGeom>
                    <a:noFill/>
                    <a:ln>
                      <a:solidFill>
                        <a:schemeClr val="bg1">
                          <a:lumMod val="50000"/>
                        </a:schemeClr>
                      </a:solidFill>
                    </a:ln>
                  </pic:spPr>
                </pic:pic>
              </a:graphicData>
            </a:graphic>
          </wp:inline>
        </w:drawing>
      </w:r>
    </w:p>
    <w:p w14:paraId="4E90FCC1" w14:textId="4C38E593" w:rsidR="005762BA" w:rsidRDefault="00966466" w:rsidP="00D0463C">
      <w:pPr>
        <w:pStyle w:val="LabStepNumberedLevel2"/>
      </w:pPr>
      <w:r>
        <w:t xml:space="preserve">Configure the </w:t>
      </w:r>
      <w:r w:rsidRPr="00966466">
        <w:rPr>
          <w:b/>
        </w:rPr>
        <w:t>Month in Year</w:t>
      </w:r>
      <w:r>
        <w:t xml:space="preserve"> column to use the </w:t>
      </w:r>
      <w:proofErr w:type="spellStart"/>
      <w:r w:rsidRPr="00966466">
        <w:rPr>
          <w:b/>
        </w:rPr>
        <w:t>MonthInYearSort</w:t>
      </w:r>
      <w:proofErr w:type="spellEnd"/>
      <w:r>
        <w:t xml:space="preserve"> column as its sort column. Accomplish this by clicking the column header of the </w:t>
      </w:r>
      <w:r w:rsidRPr="00966466">
        <w:rPr>
          <w:b/>
        </w:rPr>
        <w:t>Month in Year</w:t>
      </w:r>
      <w:r>
        <w:t xml:space="preserve"> column to select it and then by dropping down the </w:t>
      </w:r>
      <w:r w:rsidRPr="00966466">
        <w:rPr>
          <w:b/>
        </w:rPr>
        <w:t>Sort By Column</w:t>
      </w:r>
      <w:r>
        <w:t xml:space="preserve"> menu button in the ribbon and selecting the </w:t>
      </w:r>
      <w:proofErr w:type="spellStart"/>
      <w:r w:rsidRPr="00966466">
        <w:rPr>
          <w:b/>
        </w:rPr>
        <w:t>MonthInYearSort</w:t>
      </w:r>
      <w:proofErr w:type="spellEnd"/>
      <w:r>
        <w:t xml:space="preserve"> column.</w:t>
      </w:r>
    </w:p>
    <w:p w14:paraId="2B3D65CF" w14:textId="2CDD7B42" w:rsidR="005762BA" w:rsidRDefault="00DF76DF" w:rsidP="005762BA">
      <w:pPr>
        <w:pStyle w:val="LabStepScreenshotLevel2"/>
      </w:pPr>
      <w:r>
        <w:drawing>
          <wp:inline distT="0" distB="0" distL="0" distR="0" wp14:anchorId="5BA9584A" wp14:editId="6AC4C122">
            <wp:extent cx="2821577" cy="1133645"/>
            <wp:effectExtent l="19050" t="19050" r="17145" b="285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8">
                      <a:extLst>
                        <a:ext uri="{28A0092B-C50C-407E-A947-70E740481C1C}">
                          <a14:useLocalDpi xmlns:a14="http://schemas.microsoft.com/office/drawing/2010/main" val="0"/>
                        </a:ext>
                      </a:extLst>
                    </a:blip>
                    <a:srcRect b="7980"/>
                    <a:stretch/>
                  </pic:blipFill>
                  <pic:spPr bwMode="auto">
                    <a:xfrm>
                      <a:off x="0" y="0"/>
                      <a:ext cx="2854388" cy="114682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9216BB" w14:textId="54117561" w:rsidR="00966466" w:rsidRDefault="00966466" w:rsidP="00966466">
      <w:pPr>
        <w:pStyle w:val="LabStepNumberedLevel2"/>
      </w:pPr>
      <w:r>
        <w:t xml:space="preserve">Hide the </w:t>
      </w:r>
      <w:proofErr w:type="spellStart"/>
      <w:r w:rsidRPr="00B97D87">
        <w:rPr>
          <w:b/>
        </w:rPr>
        <w:t>Month</w:t>
      </w:r>
      <w:r>
        <w:rPr>
          <w:b/>
        </w:rPr>
        <w:t>InYear</w:t>
      </w:r>
      <w:r w:rsidRPr="00B97D87">
        <w:rPr>
          <w:b/>
        </w:rPr>
        <w:t>Sort</w:t>
      </w:r>
      <w:proofErr w:type="spellEnd"/>
      <w:r>
        <w:t xml:space="preserve"> column by right-clicking it in the </w:t>
      </w:r>
      <w:r w:rsidRPr="00B97D87">
        <w:rPr>
          <w:b/>
        </w:rPr>
        <w:t>Fields</w:t>
      </w:r>
      <w:r>
        <w:t xml:space="preserve"> list and selecting the </w:t>
      </w:r>
      <w:r w:rsidRPr="00966466">
        <w:rPr>
          <w:b/>
        </w:rPr>
        <w:t>Hide in Report View</w:t>
      </w:r>
      <w:r>
        <w:t xml:space="preserve"> command.</w:t>
      </w:r>
    </w:p>
    <w:p w14:paraId="5AC10E2E" w14:textId="5C08379B" w:rsidR="00D12B9B" w:rsidRDefault="00D12B9B" w:rsidP="00D12B9B">
      <w:pPr>
        <w:pStyle w:val="LabStepNumbered"/>
      </w:pPr>
      <w:r>
        <w:t xml:space="preserve">Add a new column to the </w:t>
      </w:r>
      <w:r w:rsidRPr="00575D99">
        <w:rPr>
          <w:b/>
        </w:rPr>
        <w:t>Calendar</w:t>
      </w:r>
      <w:r>
        <w:t xml:space="preserve"> table named </w:t>
      </w:r>
      <w:r>
        <w:rPr>
          <w:b/>
        </w:rPr>
        <w:t>Day of Week</w:t>
      </w:r>
      <w:r>
        <w:t xml:space="preserve"> which display the day of the week.</w:t>
      </w:r>
    </w:p>
    <w:p w14:paraId="3B49D1A1" w14:textId="77777777" w:rsidR="00D12B9B" w:rsidRDefault="00D12B9B" w:rsidP="00D12B9B">
      <w:pPr>
        <w:pStyle w:val="LabStepNumberedLevel2"/>
      </w:pPr>
      <w:r>
        <w:t xml:space="preserve">Create a new calculated column by clicking the </w:t>
      </w:r>
      <w:r w:rsidRPr="005D3776">
        <w:rPr>
          <w:b/>
        </w:rPr>
        <w:t>New Column</w:t>
      </w:r>
      <w:r>
        <w:t xml:space="preserve"> button in the ribbon.</w:t>
      </w:r>
    </w:p>
    <w:p w14:paraId="19FBDBF1" w14:textId="77777777" w:rsidR="00D12B9B" w:rsidRDefault="00D12B9B" w:rsidP="00D12B9B">
      <w:pPr>
        <w:pStyle w:val="LabStepNumberedLevel2"/>
      </w:pPr>
      <w:r>
        <w:t>Type in the following DAX expression and press the Enter key.</w:t>
      </w:r>
    </w:p>
    <w:p w14:paraId="6E3166D8" w14:textId="57B5C164" w:rsidR="00D12B9B" w:rsidRDefault="00D12B9B" w:rsidP="00D12B9B">
      <w:pPr>
        <w:pStyle w:val="LabStepCodeBlockLevel2"/>
      </w:pPr>
      <w:r w:rsidRPr="00D12B9B">
        <w:t>Day of Wee</w:t>
      </w:r>
      <w:r w:rsidR="00DE587F">
        <w:t>k = FORMAT('Calendar'[Date], "d</w:t>
      </w:r>
      <w:r w:rsidRPr="00D12B9B">
        <w:t>dd")</w:t>
      </w:r>
    </w:p>
    <w:p w14:paraId="78435271" w14:textId="3521EEC8" w:rsidR="00D12B9B" w:rsidRDefault="00D12B9B" w:rsidP="00D12B9B">
      <w:pPr>
        <w:pStyle w:val="LabStepNumberedLevel2"/>
      </w:pPr>
      <w:r>
        <w:t xml:space="preserve">The </w:t>
      </w:r>
      <w:r w:rsidR="000D23D0" w:rsidRPr="000D23D0">
        <w:rPr>
          <w:b/>
        </w:rPr>
        <w:t>Day of Week</w:t>
      </w:r>
      <w:r w:rsidR="000D23D0">
        <w:t xml:space="preserve"> </w:t>
      </w:r>
      <w:r>
        <w:t xml:space="preserve">column should now display </w:t>
      </w:r>
      <w:r w:rsidR="000D23D0">
        <w:t>the name of the day (e.g. Monday) for each date.</w:t>
      </w:r>
    </w:p>
    <w:p w14:paraId="49BEC17F" w14:textId="23B897D5" w:rsidR="00D12B9B" w:rsidRDefault="00DE587F" w:rsidP="00D12B9B">
      <w:pPr>
        <w:pStyle w:val="LabStepScreenshotLevel2"/>
      </w:pPr>
      <w:r>
        <w:lastRenderedPageBreak/>
        <w:drawing>
          <wp:inline distT="0" distB="0" distL="0" distR="0" wp14:anchorId="25DFF80B" wp14:editId="6D7769DC">
            <wp:extent cx="4909705" cy="1254702"/>
            <wp:effectExtent l="19050" t="19050" r="2476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2036" cy="1262964"/>
                    </a:xfrm>
                    <a:prstGeom prst="rect">
                      <a:avLst/>
                    </a:prstGeom>
                    <a:noFill/>
                    <a:ln>
                      <a:solidFill>
                        <a:schemeClr val="tx1"/>
                      </a:solidFill>
                    </a:ln>
                  </pic:spPr>
                </pic:pic>
              </a:graphicData>
            </a:graphic>
          </wp:inline>
        </w:drawing>
      </w:r>
    </w:p>
    <w:p w14:paraId="3611F623" w14:textId="1CC86725" w:rsidR="00D12B9B" w:rsidRDefault="00D12B9B" w:rsidP="00D12B9B">
      <w:pPr>
        <w:pStyle w:val="LabStepNumbered"/>
      </w:pPr>
      <w:r>
        <w:t xml:space="preserve">Add a new sort column to the </w:t>
      </w:r>
      <w:r w:rsidRPr="00575D99">
        <w:rPr>
          <w:b/>
        </w:rPr>
        <w:t>Calendar</w:t>
      </w:r>
      <w:r>
        <w:t xml:space="preserve"> table named </w:t>
      </w:r>
      <w:proofErr w:type="spellStart"/>
      <w:r>
        <w:rPr>
          <w:b/>
        </w:rPr>
        <w:t>DayOfWeekSort</w:t>
      </w:r>
      <w:proofErr w:type="spellEnd"/>
      <w:r>
        <w:t xml:space="preserve"> to control the sort order of the </w:t>
      </w:r>
      <w:r>
        <w:rPr>
          <w:b/>
        </w:rPr>
        <w:t>Day of Week</w:t>
      </w:r>
      <w:r>
        <w:t xml:space="preserve"> column.</w:t>
      </w:r>
    </w:p>
    <w:p w14:paraId="6A1C5DC0" w14:textId="77777777" w:rsidR="00D12B9B" w:rsidRDefault="00D12B9B" w:rsidP="00D12B9B">
      <w:pPr>
        <w:pStyle w:val="LabStepNumberedLevel2"/>
      </w:pPr>
      <w:r>
        <w:t xml:space="preserve">Create a new calculated column by clicking the </w:t>
      </w:r>
      <w:r w:rsidRPr="005D3776">
        <w:rPr>
          <w:b/>
        </w:rPr>
        <w:t>New Column</w:t>
      </w:r>
      <w:r>
        <w:t xml:space="preserve"> button in the ribbon.</w:t>
      </w:r>
    </w:p>
    <w:p w14:paraId="5D458210" w14:textId="77777777" w:rsidR="00D12B9B" w:rsidRDefault="00D12B9B" w:rsidP="00D12B9B">
      <w:pPr>
        <w:pStyle w:val="LabStepNumberedLevel2"/>
      </w:pPr>
      <w:r>
        <w:t>Type in the following DAX expression and press the Enter key.</w:t>
      </w:r>
    </w:p>
    <w:p w14:paraId="4E9B8E8E" w14:textId="3ABE336E" w:rsidR="00D12B9B" w:rsidRDefault="00D12B9B" w:rsidP="00D12B9B">
      <w:pPr>
        <w:pStyle w:val="LabStepCodeBlockLevel2"/>
      </w:pPr>
      <w:r w:rsidRPr="00D12B9B">
        <w:t>DayOfWeekSort = WEEKDAY('Calendar'[Date], 2)</w:t>
      </w:r>
    </w:p>
    <w:p w14:paraId="45BCBEF4" w14:textId="71AB5E46" w:rsidR="000D23D0" w:rsidRDefault="000D23D0" w:rsidP="000D23D0">
      <w:pPr>
        <w:pStyle w:val="LabExerciseCallout"/>
      </w:pPr>
      <w:r>
        <w:t xml:space="preserve">The second argument passes to </w:t>
      </w:r>
      <w:r w:rsidRPr="000D23D0">
        <w:rPr>
          <w:b/>
        </w:rPr>
        <w:t>WEEKDAY</w:t>
      </w:r>
      <w:r>
        <w:t xml:space="preserve"> function determines the starting day for the week. If you pass a value of 1, the starting day for the week will be Sunday. In this case you have passed a value of 2 which will make Monday the first day of the week.</w:t>
      </w:r>
    </w:p>
    <w:p w14:paraId="40B8C942" w14:textId="6EB1C995" w:rsidR="00D12B9B" w:rsidRDefault="00D12B9B" w:rsidP="008A6C14">
      <w:pPr>
        <w:pStyle w:val="LabStepNumberedLevel2"/>
        <w:numPr>
          <w:ilvl w:val="1"/>
          <w:numId w:val="5"/>
        </w:numPr>
      </w:pPr>
      <w:r>
        <w:t xml:space="preserve">Now </w:t>
      </w:r>
      <w:r w:rsidR="000D23D0">
        <w:t xml:space="preserve">the </w:t>
      </w:r>
      <w:proofErr w:type="spellStart"/>
      <w:r w:rsidR="000D23D0" w:rsidRPr="000D23D0">
        <w:rPr>
          <w:b/>
        </w:rPr>
        <w:t>DayOfWeekSort</w:t>
      </w:r>
      <w:proofErr w:type="spellEnd"/>
      <w:r w:rsidR="000D23D0">
        <w:t xml:space="preserve"> column should return an integer value for each date indicating the day of the week. As you can see, each date that is a Monday has a value of 1.</w:t>
      </w:r>
    </w:p>
    <w:p w14:paraId="0C0DC37E" w14:textId="420B6AB6" w:rsidR="00D12B9B" w:rsidRDefault="005B435A" w:rsidP="00D12B9B">
      <w:pPr>
        <w:pStyle w:val="LabStepScreenshotLevel2"/>
      </w:pPr>
      <w:r>
        <w:drawing>
          <wp:inline distT="0" distB="0" distL="0" distR="0" wp14:anchorId="5E39B0E8" wp14:editId="2887AC8C">
            <wp:extent cx="5269424" cy="1334921"/>
            <wp:effectExtent l="19050" t="19050" r="26670" b="177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1670" cy="1338023"/>
                    </a:xfrm>
                    <a:prstGeom prst="rect">
                      <a:avLst/>
                    </a:prstGeom>
                    <a:noFill/>
                    <a:ln>
                      <a:solidFill>
                        <a:schemeClr val="bg1">
                          <a:lumMod val="50000"/>
                        </a:schemeClr>
                      </a:solidFill>
                    </a:ln>
                  </pic:spPr>
                </pic:pic>
              </a:graphicData>
            </a:graphic>
          </wp:inline>
        </w:drawing>
      </w:r>
    </w:p>
    <w:p w14:paraId="35F3F320" w14:textId="72EAE69E" w:rsidR="000D23D0" w:rsidRDefault="000D23D0" w:rsidP="000D23D0">
      <w:pPr>
        <w:pStyle w:val="LabStepNumberedLevel2"/>
      </w:pPr>
      <w:r>
        <w:t xml:space="preserve">Configure the </w:t>
      </w:r>
      <w:r>
        <w:rPr>
          <w:b/>
        </w:rPr>
        <w:t>Day of Week</w:t>
      </w:r>
      <w:r>
        <w:t xml:space="preserve"> column to use the </w:t>
      </w:r>
      <w:proofErr w:type="spellStart"/>
      <w:r>
        <w:rPr>
          <w:b/>
        </w:rPr>
        <w:t>DayInWeek</w:t>
      </w:r>
      <w:r w:rsidRPr="00966466">
        <w:rPr>
          <w:b/>
        </w:rPr>
        <w:t>Sort</w:t>
      </w:r>
      <w:proofErr w:type="spellEnd"/>
      <w:r>
        <w:t xml:space="preserve"> column as its sort column. Accomplish this by clicking the column header of the </w:t>
      </w:r>
      <w:r w:rsidR="005C42D8">
        <w:rPr>
          <w:b/>
        </w:rPr>
        <w:t>Day of Week</w:t>
      </w:r>
      <w:r>
        <w:t xml:space="preserve"> column to select it and then by dropping down the </w:t>
      </w:r>
      <w:r w:rsidRPr="00966466">
        <w:rPr>
          <w:b/>
        </w:rPr>
        <w:t>Sort By Column</w:t>
      </w:r>
      <w:r>
        <w:t xml:space="preserve"> menu button in the ribbon and selecting the </w:t>
      </w:r>
      <w:proofErr w:type="spellStart"/>
      <w:r w:rsidR="005C42D8">
        <w:rPr>
          <w:b/>
        </w:rPr>
        <w:t>DayInWeek</w:t>
      </w:r>
      <w:r w:rsidRPr="00966466">
        <w:rPr>
          <w:b/>
        </w:rPr>
        <w:t>Sort</w:t>
      </w:r>
      <w:proofErr w:type="spellEnd"/>
      <w:r>
        <w:t xml:space="preserve"> column.</w:t>
      </w:r>
    </w:p>
    <w:p w14:paraId="44DF88FD" w14:textId="748C8FEA" w:rsidR="00D12B9B" w:rsidRDefault="005B435A" w:rsidP="00D12B9B">
      <w:pPr>
        <w:pStyle w:val="LabStepScreenshotLevel2"/>
      </w:pPr>
      <w:r>
        <w:drawing>
          <wp:inline distT="0" distB="0" distL="0" distR="0" wp14:anchorId="4103FE96" wp14:editId="67387D95">
            <wp:extent cx="3940567" cy="1580605"/>
            <wp:effectExtent l="19050" t="19050" r="22225"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0561" cy="1592636"/>
                    </a:xfrm>
                    <a:prstGeom prst="rect">
                      <a:avLst/>
                    </a:prstGeom>
                    <a:noFill/>
                    <a:ln>
                      <a:solidFill>
                        <a:schemeClr val="bg1">
                          <a:lumMod val="65000"/>
                        </a:schemeClr>
                      </a:solidFill>
                    </a:ln>
                  </pic:spPr>
                </pic:pic>
              </a:graphicData>
            </a:graphic>
          </wp:inline>
        </w:drawing>
      </w:r>
    </w:p>
    <w:p w14:paraId="4F79EC9B" w14:textId="4E727B36" w:rsidR="006D10D3" w:rsidRDefault="006D10D3" w:rsidP="00A40711">
      <w:pPr>
        <w:pStyle w:val="LabStepNumberedLevel2"/>
      </w:pPr>
      <w:r>
        <w:t xml:space="preserve">Hide the </w:t>
      </w:r>
      <w:proofErr w:type="spellStart"/>
      <w:r w:rsidRPr="006D10D3">
        <w:rPr>
          <w:b/>
        </w:rPr>
        <w:t>DayInWeekSort</w:t>
      </w:r>
      <w:proofErr w:type="spellEnd"/>
      <w:r>
        <w:t xml:space="preserve"> column by right-clicking it in the </w:t>
      </w:r>
      <w:r w:rsidRPr="006D10D3">
        <w:rPr>
          <w:b/>
        </w:rPr>
        <w:t>Fields</w:t>
      </w:r>
      <w:r>
        <w:t xml:space="preserve"> list and selecting the </w:t>
      </w:r>
      <w:r w:rsidRPr="006D10D3">
        <w:rPr>
          <w:b/>
        </w:rPr>
        <w:t>Hide in Report View</w:t>
      </w:r>
      <w:r>
        <w:t xml:space="preserve"> command.</w:t>
      </w:r>
    </w:p>
    <w:p w14:paraId="6BA540AB" w14:textId="3DDF35DA" w:rsidR="005C42D8" w:rsidRDefault="005C42D8" w:rsidP="005C42D8">
      <w:pPr>
        <w:pStyle w:val="LabExerciseCallout"/>
      </w:pPr>
      <w:r>
        <w:t xml:space="preserve">At this point, you have created the </w:t>
      </w:r>
      <w:r w:rsidRPr="005C42D8">
        <w:rPr>
          <w:b/>
        </w:rPr>
        <w:t>Calendar</w:t>
      </w:r>
      <w:r>
        <w:t xml:space="preserve"> table and added all the columns that it requires. The next step to integrate the </w:t>
      </w:r>
      <w:r w:rsidRPr="005C42D8">
        <w:rPr>
          <w:b/>
        </w:rPr>
        <w:t>Calendar</w:t>
      </w:r>
      <w:r>
        <w:t xml:space="preserve"> table into the data model will be to create a relationship between the </w:t>
      </w:r>
      <w:r w:rsidRPr="005C42D8">
        <w:rPr>
          <w:b/>
        </w:rPr>
        <w:t>Calendar</w:t>
      </w:r>
      <w:r>
        <w:t xml:space="preserve"> table and the </w:t>
      </w:r>
      <w:r w:rsidRPr="005C42D8">
        <w:rPr>
          <w:b/>
        </w:rPr>
        <w:t>Sales</w:t>
      </w:r>
      <w:r>
        <w:t xml:space="preserve"> table.</w:t>
      </w:r>
    </w:p>
    <w:p w14:paraId="4E972382" w14:textId="1644F317" w:rsidR="00D12B9B" w:rsidRDefault="00E42E17" w:rsidP="00E42E17">
      <w:pPr>
        <w:pStyle w:val="LabStepNumbered"/>
      </w:pPr>
      <w:r>
        <w:t xml:space="preserve">Create </w:t>
      </w:r>
      <w:r w:rsidR="005C42D8">
        <w:t xml:space="preserve">a </w:t>
      </w:r>
      <w:r>
        <w:t>relationship</w:t>
      </w:r>
      <w:r w:rsidR="005C42D8">
        <w:t xml:space="preserve"> between the </w:t>
      </w:r>
      <w:r w:rsidR="005C42D8" w:rsidRPr="005C42D8">
        <w:rPr>
          <w:b/>
        </w:rPr>
        <w:t>Calendar</w:t>
      </w:r>
      <w:r w:rsidR="005C42D8">
        <w:t xml:space="preserve"> table and the </w:t>
      </w:r>
      <w:r w:rsidR="005C42D8" w:rsidRPr="005C42D8">
        <w:rPr>
          <w:b/>
        </w:rPr>
        <w:t>Sales</w:t>
      </w:r>
      <w:r w:rsidR="005C42D8">
        <w:t xml:space="preserve"> table.</w:t>
      </w:r>
    </w:p>
    <w:p w14:paraId="6E2E7FC9" w14:textId="655CD4FA" w:rsidR="005C42D8" w:rsidRDefault="005C42D8" w:rsidP="005C42D8">
      <w:pPr>
        <w:pStyle w:val="LabStepNumberedLevel2"/>
      </w:pPr>
      <w:r>
        <w:t xml:space="preserve">Navigate to relationship view. You should be able to see that the </w:t>
      </w:r>
      <w:r w:rsidRPr="005C42D8">
        <w:rPr>
          <w:b/>
        </w:rPr>
        <w:t>Calendar</w:t>
      </w:r>
      <w:r>
        <w:t xml:space="preserve"> table is present. You should also be able to verify that the </w:t>
      </w:r>
      <w:r w:rsidRPr="005C42D8">
        <w:rPr>
          <w:b/>
        </w:rPr>
        <w:t>Calendar</w:t>
      </w:r>
      <w:r>
        <w:t xml:space="preserve"> table does not have any existing relationships.</w:t>
      </w:r>
    </w:p>
    <w:p w14:paraId="070ED891" w14:textId="0038BB56" w:rsidR="005C42D8" w:rsidRDefault="005C42D8" w:rsidP="005C42D8">
      <w:pPr>
        <w:pStyle w:val="LabStepNumberedLevel2"/>
      </w:pPr>
      <w:r>
        <w:lastRenderedPageBreak/>
        <w:t xml:space="preserve">Using the mouse, rearrange the tables in relationship view to match the following screenshot </w:t>
      </w:r>
      <w:r w:rsidR="006D10D3">
        <w:t>where</w:t>
      </w:r>
      <w:r>
        <w:t xml:space="preserve"> the </w:t>
      </w:r>
      <w:r w:rsidRPr="005C42D8">
        <w:rPr>
          <w:b/>
        </w:rPr>
        <w:t>Calendar</w:t>
      </w:r>
      <w:r>
        <w:t xml:space="preserve"> table </w:t>
      </w:r>
      <w:r w:rsidR="006D10D3">
        <w:t xml:space="preserve">is </w:t>
      </w:r>
      <w:r>
        <w:t xml:space="preserve">positioned </w:t>
      </w:r>
      <w:r w:rsidR="006D10D3">
        <w:t xml:space="preserve">directly </w:t>
      </w:r>
      <w:r>
        <w:t xml:space="preserve">below the </w:t>
      </w:r>
      <w:r w:rsidRPr="005C42D8">
        <w:rPr>
          <w:b/>
        </w:rPr>
        <w:t>Products</w:t>
      </w:r>
      <w:r>
        <w:t xml:space="preserve"> table and to the immediate right of the </w:t>
      </w:r>
      <w:r w:rsidRPr="005C42D8">
        <w:rPr>
          <w:b/>
        </w:rPr>
        <w:t>Sales</w:t>
      </w:r>
      <w:r>
        <w:t xml:space="preserve"> table.</w:t>
      </w:r>
    </w:p>
    <w:p w14:paraId="1E6AA67B" w14:textId="538CF469" w:rsidR="005762BA" w:rsidRDefault="00095BD6" w:rsidP="005762BA">
      <w:pPr>
        <w:pStyle w:val="LabStepScreenshotLevel2"/>
      </w:pPr>
      <w:r>
        <w:drawing>
          <wp:inline distT="0" distB="0" distL="0" distR="0" wp14:anchorId="2596EAB3" wp14:editId="39DCAA48">
            <wp:extent cx="5076571" cy="2939143"/>
            <wp:effectExtent l="19050" t="19050" r="10160" b="139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01657" cy="2953667"/>
                    </a:xfrm>
                    <a:prstGeom prst="rect">
                      <a:avLst/>
                    </a:prstGeom>
                    <a:noFill/>
                    <a:ln>
                      <a:solidFill>
                        <a:schemeClr val="tx1"/>
                      </a:solidFill>
                    </a:ln>
                  </pic:spPr>
                </pic:pic>
              </a:graphicData>
            </a:graphic>
          </wp:inline>
        </w:drawing>
      </w:r>
    </w:p>
    <w:p w14:paraId="7C817B3F" w14:textId="1E90D514" w:rsidR="005762BA" w:rsidRDefault="005C42D8" w:rsidP="005762BA">
      <w:pPr>
        <w:pStyle w:val="LabStepNumberedLevel2"/>
      </w:pPr>
      <w:r>
        <w:t xml:space="preserve">Create a new relationship by performing a drag and drop operation with the mouse to drag the </w:t>
      </w:r>
      <w:proofErr w:type="spellStart"/>
      <w:r w:rsidRPr="005C42D8">
        <w:rPr>
          <w:b/>
        </w:rPr>
        <w:t>PurchaseDate</w:t>
      </w:r>
      <w:proofErr w:type="spellEnd"/>
      <w:r>
        <w:t xml:space="preserve"> column from the </w:t>
      </w:r>
      <w:r w:rsidRPr="005C42D8">
        <w:rPr>
          <w:b/>
        </w:rPr>
        <w:t>Sales</w:t>
      </w:r>
      <w:r>
        <w:t xml:space="preserve"> table and dropping it on the </w:t>
      </w:r>
      <w:r w:rsidRPr="005C42D8">
        <w:rPr>
          <w:b/>
        </w:rPr>
        <w:t>Date</w:t>
      </w:r>
      <w:r>
        <w:t xml:space="preserve"> column of the </w:t>
      </w:r>
      <w:r w:rsidRPr="005C42D8">
        <w:rPr>
          <w:b/>
        </w:rPr>
        <w:t>Calendar</w:t>
      </w:r>
      <w:r>
        <w:t xml:space="preserve"> table.</w:t>
      </w:r>
    </w:p>
    <w:p w14:paraId="271AA9B5" w14:textId="1978E2ED" w:rsidR="00E42E17" w:rsidRDefault="00095BD6" w:rsidP="00E42E17">
      <w:pPr>
        <w:pStyle w:val="LabStepScreenshotLevel2"/>
      </w:pPr>
      <w:r>
        <w:drawing>
          <wp:inline distT="0" distB="0" distL="0" distR="0" wp14:anchorId="1A66E4FB" wp14:editId="6E11D27D">
            <wp:extent cx="2638697" cy="2601532"/>
            <wp:effectExtent l="19050" t="19050" r="9525" b="279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45168" cy="2607912"/>
                    </a:xfrm>
                    <a:prstGeom prst="rect">
                      <a:avLst/>
                    </a:prstGeom>
                    <a:noFill/>
                    <a:ln>
                      <a:solidFill>
                        <a:schemeClr val="tx1"/>
                      </a:solidFill>
                    </a:ln>
                  </pic:spPr>
                </pic:pic>
              </a:graphicData>
            </a:graphic>
          </wp:inline>
        </w:drawing>
      </w:r>
    </w:p>
    <w:p w14:paraId="3920E8B3" w14:textId="4AA69411" w:rsidR="00276D37" w:rsidRDefault="003E1D9B" w:rsidP="00AA6173">
      <w:pPr>
        <w:pStyle w:val="LabExerciseCallout"/>
      </w:pPr>
      <w:r>
        <w:t xml:space="preserve">You have now completed the work of adding the </w:t>
      </w:r>
      <w:r w:rsidRPr="006D10D3">
        <w:rPr>
          <w:b/>
        </w:rPr>
        <w:t>Calendar</w:t>
      </w:r>
      <w:r>
        <w:t xml:space="preserve"> table to the data model.</w:t>
      </w:r>
      <w:r w:rsidR="00AA6173">
        <w:t xml:space="preserve"> Now, you </w:t>
      </w:r>
      <w:r w:rsidR="00276D37">
        <w:t xml:space="preserve">will modify the </w:t>
      </w:r>
      <w:r w:rsidR="00095BD6">
        <w:rPr>
          <w:b/>
        </w:rPr>
        <w:t xml:space="preserve">Calendar </w:t>
      </w:r>
      <w:r w:rsidR="00276D37">
        <w:t xml:space="preserve">table to add a new dimension hierarchy named </w:t>
      </w:r>
      <w:r w:rsidR="00095BD6">
        <w:rPr>
          <w:b/>
        </w:rPr>
        <w:t>Calendar Drilldown</w:t>
      </w:r>
      <w:r w:rsidR="00095BD6">
        <w:t>.</w:t>
      </w:r>
    </w:p>
    <w:p w14:paraId="3E8BF1DF" w14:textId="591306BB" w:rsidR="00276D37" w:rsidRDefault="00276D37" w:rsidP="00276D37">
      <w:pPr>
        <w:pStyle w:val="LabStepNumbered"/>
        <w:numPr>
          <w:ilvl w:val="0"/>
          <w:numId w:val="3"/>
        </w:numPr>
      </w:pPr>
      <w:r>
        <w:t xml:space="preserve">Add a new dimensional hierarchy to the </w:t>
      </w:r>
      <w:r w:rsidR="00095BD6">
        <w:rPr>
          <w:b/>
        </w:rPr>
        <w:t>Calendar</w:t>
      </w:r>
      <w:r>
        <w:t xml:space="preserve"> table.</w:t>
      </w:r>
    </w:p>
    <w:p w14:paraId="19CABF7F" w14:textId="77777777" w:rsidR="00276D37" w:rsidRDefault="00276D37" w:rsidP="00276D37">
      <w:pPr>
        <w:pStyle w:val="LabStepNumberedLevel2"/>
        <w:numPr>
          <w:ilvl w:val="1"/>
          <w:numId w:val="3"/>
        </w:numPr>
      </w:pPr>
      <w:r>
        <w:t>Use the left navigation to switch to Report View.</w:t>
      </w:r>
    </w:p>
    <w:p w14:paraId="1221298E" w14:textId="15689F57" w:rsidR="00276D37" w:rsidRDefault="00276D37" w:rsidP="00276D37">
      <w:pPr>
        <w:pStyle w:val="LabStepNumberedLevel2"/>
        <w:numPr>
          <w:ilvl w:val="1"/>
          <w:numId w:val="3"/>
        </w:numPr>
      </w:pPr>
      <w:r>
        <w:t xml:space="preserve">Inspect the </w:t>
      </w:r>
      <w:r w:rsidR="00095BD6" w:rsidRPr="00095BD6">
        <w:rPr>
          <w:b/>
        </w:rPr>
        <w:t>Calendar</w:t>
      </w:r>
      <w:r w:rsidR="00095BD6">
        <w:t xml:space="preserve"> </w:t>
      </w:r>
      <w:r>
        <w:t>table in the fields list. It should appear as the one shown in the following screenshot.</w:t>
      </w:r>
    </w:p>
    <w:p w14:paraId="1D43EBD4" w14:textId="7F07400B" w:rsidR="00276D37" w:rsidRDefault="00095BD6" w:rsidP="00276D37">
      <w:pPr>
        <w:pStyle w:val="LabStepScreenshotLevel2"/>
      </w:pPr>
      <w:r>
        <w:lastRenderedPageBreak/>
        <w:drawing>
          <wp:inline distT="0" distB="0" distL="0" distR="0" wp14:anchorId="5CD85A2F" wp14:editId="4CA36C39">
            <wp:extent cx="1112519" cy="1430382"/>
            <wp:effectExtent l="19050" t="19050" r="12065" b="177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16259" cy="1435191"/>
                    </a:xfrm>
                    <a:prstGeom prst="rect">
                      <a:avLst/>
                    </a:prstGeom>
                    <a:noFill/>
                    <a:ln>
                      <a:solidFill>
                        <a:schemeClr val="tx1"/>
                      </a:solidFill>
                    </a:ln>
                  </pic:spPr>
                </pic:pic>
              </a:graphicData>
            </a:graphic>
          </wp:inline>
        </w:drawing>
      </w:r>
    </w:p>
    <w:p w14:paraId="51BAE32E" w14:textId="53F2D449" w:rsidR="00276D37" w:rsidRDefault="00276D37" w:rsidP="00276D37">
      <w:pPr>
        <w:pStyle w:val="LabStepNumberedLevel2"/>
      </w:pPr>
      <w:r>
        <w:t xml:space="preserve">Right-click on the </w:t>
      </w:r>
      <w:r w:rsidR="00095BD6">
        <w:rPr>
          <w:b/>
        </w:rPr>
        <w:t>Year</w:t>
      </w:r>
      <w:r>
        <w:t xml:space="preserve"> field and then select the </w:t>
      </w:r>
      <w:r w:rsidRPr="00E24C64">
        <w:rPr>
          <w:b/>
        </w:rPr>
        <w:t>New Hierarchy</w:t>
      </w:r>
      <w:r>
        <w:t xml:space="preserve"> menu command.</w:t>
      </w:r>
    </w:p>
    <w:p w14:paraId="09AA3A46" w14:textId="5A29854F" w:rsidR="00276D37" w:rsidRDefault="00095BD6" w:rsidP="00276D37">
      <w:pPr>
        <w:pStyle w:val="LabStepScreenshotLevel2"/>
      </w:pPr>
      <w:r>
        <w:drawing>
          <wp:inline distT="0" distB="0" distL="0" distR="0" wp14:anchorId="1E59307E" wp14:editId="1F2D42C4">
            <wp:extent cx="1854926" cy="1391195"/>
            <wp:effectExtent l="19050" t="19050" r="12065" b="190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64278" cy="1398209"/>
                    </a:xfrm>
                    <a:prstGeom prst="rect">
                      <a:avLst/>
                    </a:prstGeom>
                    <a:noFill/>
                    <a:ln>
                      <a:solidFill>
                        <a:schemeClr val="tx1"/>
                      </a:solidFill>
                    </a:ln>
                  </pic:spPr>
                </pic:pic>
              </a:graphicData>
            </a:graphic>
          </wp:inline>
        </w:drawing>
      </w:r>
    </w:p>
    <w:p w14:paraId="628A4BBF" w14:textId="6D54136C" w:rsidR="00276D37" w:rsidRDefault="00276D37" w:rsidP="00276D37">
      <w:pPr>
        <w:pStyle w:val="LabStepNumberedLevel2"/>
      </w:pPr>
      <w:r>
        <w:t xml:space="preserve">You should now see a new dimensional hierarchy in the fields list named </w:t>
      </w:r>
      <w:r w:rsidR="00095BD6">
        <w:rPr>
          <w:b/>
        </w:rPr>
        <w:t>Year</w:t>
      </w:r>
      <w:r w:rsidRPr="00E24C64">
        <w:rPr>
          <w:b/>
        </w:rPr>
        <w:t xml:space="preserve"> Hierarchy</w:t>
      </w:r>
      <w:r>
        <w:t>.</w:t>
      </w:r>
    </w:p>
    <w:p w14:paraId="0F552C22" w14:textId="462158F6" w:rsidR="00276D37" w:rsidRDefault="00276D37" w:rsidP="00276D37">
      <w:pPr>
        <w:pStyle w:val="LabStepNumberedLevel2"/>
      </w:pPr>
      <w:r>
        <w:t xml:space="preserve">Right-click </w:t>
      </w:r>
      <w:r w:rsidR="00095BD6">
        <w:rPr>
          <w:b/>
        </w:rPr>
        <w:t xml:space="preserve">Year </w:t>
      </w:r>
      <w:r w:rsidRPr="00E24C64">
        <w:rPr>
          <w:b/>
        </w:rPr>
        <w:t>Hierarchy</w:t>
      </w:r>
      <w:r>
        <w:t xml:space="preserve"> and select the </w:t>
      </w:r>
      <w:r w:rsidRPr="00E24C64">
        <w:rPr>
          <w:b/>
        </w:rPr>
        <w:t>Rename</w:t>
      </w:r>
      <w:r>
        <w:t xml:space="preserve"> menu command.</w:t>
      </w:r>
    </w:p>
    <w:p w14:paraId="53466B84" w14:textId="05988C30" w:rsidR="00276D37" w:rsidRDefault="00276D37" w:rsidP="00276D37">
      <w:pPr>
        <w:pStyle w:val="LabStepNumberedLevel2"/>
      </w:pPr>
      <w:r>
        <w:t xml:space="preserve">Rename the new hierarchy </w:t>
      </w:r>
      <w:r w:rsidR="00095BD6">
        <w:rPr>
          <w:b/>
        </w:rPr>
        <w:t>Calendar Drilldown</w:t>
      </w:r>
      <w:r>
        <w:t>.</w:t>
      </w:r>
    </w:p>
    <w:p w14:paraId="4F9786A3" w14:textId="536115A2" w:rsidR="00276D37" w:rsidRDefault="00360843" w:rsidP="00276D37">
      <w:pPr>
        <w:pStyle w:val="LabStepScreenshotLevel2"/>
      </w:pPr>
      <w:r>
        <w:drawing>
          <wp:inline distT="0" distB="0" distL="0" distR="0" wp14:anchorId="79E406C6" wp14:editId="2D58E5EE">
            <wp:extent cx="1084217" cy="1217518"/>
            <wp:effectExtent l="19050" t="19050" r="20955" b="209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8280" cy="1222081"/>
                    </a:xfrm>
                    <a:prstGeom prst="rect">
                      <a:avLst/>
                    </a:prstGeom>
                    <a:noFill/>
                    <a:ln>
                      <a:solidFill>
                        <a:schemeClr val="tx1"/>
                      </a:solidFill>
                    </a:ln>
                  </pic:spPr>
                </pic:pic>
              </a:graphicData>
            </a:graphic>
          </wp:inline>
        </w:drawing>
      </w:r>
    </w:p>
    <w:p w14:paraId="0314F356" w14:textId="2BFDAC96" w:rsidR="00276D37" w:rsidRDefault="00276D37" w:rsidP="00276D37">
      <w:pPr>
        <w:pStyle w:val="LabStepNumberedLevel2"/>
      </w:pPr>
      <w:r>
        <w:t xml:space="preserve">Right-click on the </w:t>
      </w:r>
      <w:r w:rsidR="00360843">
        <w:rPr>
          <w:b/>
        </w:rPr>
        <w:t xml:space="preserve">Quarter </w:t>
      </w:r>
      <w:r>
        <w:t xml:space="preserve">field and select the </w:t>
      </w:r>
      <w:r w:rsidRPr="0085493B">
        <w:rPr>
          <w:b/>
        </w:rPr>
        <w:t xml:space="preserve">Add to </w:t>
      </w:r>
      <w:r w:rsidR="00360843">
        <w:rPr>
          <w:b/>
        </w:rPr>
        <w:t>Calendar Drilldown</w:t>
      </w:r>
      <w:r>
        <w:t xml:space="preserve"> menu command.</w:t>
      </w:r>
    </w:p>
    <w:p w14:paraId="6D52C761" w14:textId="2ACB6FFF" w:rsidR="00276D37" w:rsidRDefault="00276D37" w:rsidP="00276D37">
      <w:pPr>
        <w:pStyle w:val="LabStepNumberedLevel2"/>
      </w:pPr>
      <w:r>
        <w:t xml:space="preserve">Right-click on the </w:t>
      </w:r>
      <w:r w:rsidR="00360843">
        <w:rPr>
          <w:b/>
        </w:rPr>
        <w:t>Month</w:t>
      </w:r>
      <w:r>
        <w:rPr>
          <w:b/>
        </w:rPr>
        <w:t xml:space="preserve"> </w:t>
      </w:r>
      <w:r>
        <w:t xml:space="preserve">field and select the </w:t>
      </w:r>
      <w:r w:rsidRPr="0085493B">
        <w:rPr>
          <w:b/>
        </w:rPr>
        <w:t xml:space="preserve">Add to </w:t>
      </w:r>
      <w:r w:rsidR="00360843">
        <w:rPr>
          <w:b/>
        </w:rPr>
        <w:t>Calendar Drilldown</w:t>
      </w:r>
      <w:r>
        <w:t xml:space="preserve"> menu command.</w:t>
      </w:r>
    </w:p>
    <w:p w14:paraId="1BB7D737" w14:textId="198B30E2" w:rsidR="00276D37" w:rsidRDefault="00276D37" w:rsidP="00276D37">
      <w:pPr>
        <w:pStyle w:val="LabStepNumberedLevel2"/>
      </w:pPr>
      <w:r>
        <w:t xml:space="preserve">The </w:t>
      </w:r>
      <w:r w:rsidR="00360843">
        <w:rPr>
          <w:b/>
        </w:rPr>
        <w:t>Calendar Drilldown</w:t>
      </w:r>
      <w:r>
        <w:t xml:space="preserve"> hierarchy should now contain three fields as shown in the following screenshot.</w:t>
      </w:r>
    </w:p>
    <w:p w14:paraId="76C81FEF" w14:textId="211C8071" w:rsidR="00276D37" w:rsidRDefault="00E826C9" w:rsidP="00276D37">
      <w:pPr>
        <w:pStyle w:val="LabStepScreenshotLevel2"/>
      </w:pPr>
      <w:r>
        <w:drawing>
          <wp:inline distT="0" distB="0" distL="0" distR="0" wp14:anchorId="21F584DC" wp14:editId="53520255">
            <wp:extent cx="1667897" cy="959126"/>
            <wp:effectExtent l="19050" t="19050" r="2794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69877" cy="960264"/>
                    </a:xfrm>
                    <a:prstGeom prst="rect">
                      <a:avLst/>
                    </a:prstGeom>
                    <a:noFill/>
                    <a:ln>
                      <a:solidFill>
                        <a:schemeClr val="tx1"/>
                      </a:solidFill>
                    </a:ln>
                  </pic:spPr>
                </pic:pic>
              </a:graphicData>
            </a:graphic>
          </wp:inline>
        </w:drawing>
      </w:r>
    </w:p>
    <w:p w14:paraId="767E148C" w14:textId="45D69C78" w:rsidR="00276D37" w:rsidRDefault="00E826C9" w:rsidP="00E826C9">
      <w:pPr>
        <w:pStyle w:val="LabExerciseCallout"/>
      </w:pPr>
      <w:r>
        <w:t xml:space="preserve">Now you have finished </w:t>
      </w:r>
      <w:r w:rsidR="003D6947">
        <w:t>creating</w:t>
      </w:r>
      <w:r>
        <w:t xml:space="preserve"> the </w:t>
      </w:r>
      <w:r w:rsidRPr="00E826C9">
        <w:rPr>
          <w:b/>
        </w:rPr>
        <w:t>Calendar</w:t>
      </w:r>
      <w:r>
        <w:t xml:space="preserve"> table and you can use it to create reports and to call DAX time intelligence functions</w:t>
      </w:r>
      <w:r w:rsidR="00276D37">
        <w:t>.</w:t>
      </w:r>
    </w:p>
    <w:p w14:paraId="0CB423EC" w14:textId="5FD2A4CD" w:rsidR="00A370C4" w:rsidRPr="00AB0146" w:rsidRDefault="00AA6173" w:rsidP="00A370C4">
      <w:pPr>
        <w:pStyle w:val="Heading3"/>
      </w:pPr>
      <w:r>
        <w:lastRenderedPageBreak/>
        <w:t>Exercise 4</w:t>
      </w:r>
      <w:r w:rsidR="00A370C4">
        <w:t xml:space="preserve">: </w:t>
      </w:r>
      <w:r w:rsidR="00DF6ABD">
        <w:t>Design</w:t>
      </w:r>
      <w:r>
        <w:t xml:space="preserve"> Reports and </w:t>
      </w:r>
      <w:r w:rsidR="000E67D1">
        <w:t>Visual</w:t>
      </w:r>
      <w:r w:rsidR="00A370C4">
        <w:t>s using the Calendar Table</w:t>
      </w:r>
    </w:p>
    <w:p w14:paraId="188A4873" w14:textId="4709EBD7" w:rsidR="00A370C4" w:rsidRDefault="00A370C4" w:rsidP="00A370C4">
      <w:pPr>
        <w:pStyle w:val="LabExerciseLeadIn"/>
      </w:pPr>
      <w:r>
        <w:t xml:space="preserve">In this exercise, you will leverage </w:t>
      </w:r>
      <w:r w:rsidR="003E1D9B">
        <w:t xml:space="preserve">the </w:t>
      </w:r>
      <w:r w:rsidR="003E1D9B" w:rsidRPr="006D10D3">
        <w:rPr>
          <w:b/>
        </w:rPr>
        <w:t>Calendar</w:t>
      </w:r>
      <w:r w:rsidR="003E1D9B">
        <w:t xml:space="preserve"> table </w:t>
      </w:r>
      <w:r w:rsidR="006D10D3">
        <w:t xml:space="preserve">that </w:t>
      </w:r>
      <w:r w:rsidR="003E1D9B">
        <w:t xml:space="preserve">you created in the previous exercise by creating a few new </w:t>
      </w:r>
      <w:r w:rsidR="000E67D1">
        <w:t>visual</w:t>
      </w:r>
      <w:r w:rsidR="003E1D9B">
        <w:t xml:space="preserve">s to </w:t>
      </w:r>
      <w:r w:rsidR="006D10D3">
        <w:t xml:space="preserve">display </w:t>
      </w:r>
      <w:r w:rsidR="003E1D9B">
        <w:t xml:space="preserve">sales revenue </w:t>
      </w:r>
      <w:r w:rsidR="006D10D3">
        <w:t xml:space="preserve">totals aggregated </w:t>
      </w:r>
      <w:r w:rsidR="003E1D9B">
        <w:t xml:space="preserve">over </w:t>
      </w:r>
      <w:r w:rsidR="006D10D3">
        <w:t xml:space="preserve">various </w:t>
      </w:r>
      <w:r w:rsidR="003E1D9B">
        <w:t>time</w:t>
      </w:r>
      <w:r w:rsidR="006D10D3">
        <w:t xml:space="preserve"> intervals</w:t>
      </w:r>
      <w:r>
        <w:t>.</w:t>
      </w:r>
    </w:p>
    <w:p w14:paraId="063629C8" w14:textId="072E5B15" w:rsidR="00B35E11" w:rsidRDefault="00B35E11" w:rsidP="008A6C14">
      <w:pPr>
        <w:pStyle w:val="LabStepNumbered"/>
        <w:numPr>
          <w:ilvl w:val="0"/>
          <w:numId w:val="4"/>
        </w:numPr>
      </w:pPr>
      <w:r>
        <w:t>Create a new page in the project’s report.</w:t>
      </w:r>
    </w:p>
    <w:p w14:paraId="1868EFD3" w14:textId="787BBCDE" w:rsidR="00B35E11" w:rsidRDefault="00B35E11" w:rsidP="008A6C14">
      <w:pPr>
        <w:pStyle w:val="LabStepNumberedLevel2"/>
        <w:numPr>
          <w:ilvl w:val="1"/>
          <w:numId w:val="4"/>
        </w:numPr>
      </w:pPr>
      <w:r>
        <w:t>Navigate to report view.</w:t>
      </w:r>
    </w:p>
    <w:p w14:paraId="3E098670" w14:textId="5F590DDF" w:rsidR="00B35E11" w:rsidRDefault="00B35E11" w:rsidP="008A6C14">
      <w:pPr>
        <w:pStyle w:val="LabStepNumberedLevel2"/>
        <w:numPr>
          <w:ilvl w:val="1"/>
          <w:numId w:val="4"/>
        </w:numPr>
      </w:pPr>
      <w:r>
        <w:t>Add a new page by clicking the (</w:t>
      </w:r>
      <w:r w:rsidRPr="00B35E11">
        <w:rPr>
          <w:b/>
          <w:sz w:val="20"/>
        </w:rPr>
        <w:t>+</w:t>
      </w:r>
      <w:r>
        <w:t xml:space="preserve">) button </w:t>
      </w:r>
      <w:r w:rsidR="00DF6ABD">
        <w:t xml:space="preserve">on </w:t>
      </w:r>
      <w:r>
        <w:t xml:space="preserve">the right </w:t>
      </w:r>
      <w:r w:rsidR="00DF6ABD">
        <w:t>side of the page navigation menu</w:t>
      </w:r>
      <w:r>
        <w:t>.</w:t>
      </w:r>
    </w:p>
    <w:p w14:paraId="42466CAF" w14:textId="1028D1DA" w:rsidR="00B35E11" w:rsidRDefault="00B35E11" w:rsidP="00BB097A">
      <w:pPr>
        <w:pStyle w:val="LabStepNumberedLevel2"/>
        <w:numPr>
          <w:ilvl w:val="1"/>
          <w:numId w:val="4"/>
        </w:numPr>
      </w:pPr>
      <w:r>
        <w:t xml:space="preserve">Once the new page has been created, modify its title to </w:t>
      </w:r>
      <w:r w:rsidR="00BB097A">
        <w:rPr>
          <w:b/>
        </w:rPr>
        <w:t>Sales by Time Period</w:t>
      </w:r>
      <w:r>
        <w:t>.</w:t>
      </w:r>
    </w:p>
    <w:p w14:paraId="37481EC9" w14:textId="1A433F12" w:rsidR="00A370C4" w:rsidRDefault="00BB097A" w:rsidP="00B35E11">
      <w:pPr>
        <w:pStyle w:val="LabStepScreenshotLevel2"/>
      </w:pPr>
      <w:r>
        <w:drawing>
          <wp:inline distT="0" distB="0" distL="0" distR="0" wp14:anchorId="7C62D7D8" wp14:editId="4AAC8CE3">
            <wp:extent cx="4610367" cy="395479"/>
            <wp:effectExtent l="19050" t="19050" r="19050" b="241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1386" cy="405002"/>
                    </a:xfrm>
                    <a:prstGeom prst="rect">
                      <a:avLst/>
                    </a:prstGeom>
                    <a:noFill/>
                    <a:ln>
                      <a:solidFill>
                        <a:schemeClr val="tx1"/>
                      </a:solidFill>
                    </a:ln>
                  </pic:spPr>
                </pic:pic>
              </a:graphicData>
            </a:graphic>
          </wp:inline>
        </w:drawing>
      </w:r>
    </w:p>
    <w:p w14:paraId="5C5D4F2B" w14:textId="45EB0616" w:rsidR="002F78A0" w:rsidRDefault="002F78A0" w:rsidP="002F78A0">
      <w:pPr>
        <w:pStyle w:val="LabStepNumberedLevel2"/>
      </w:pPr>
      <w:r w:rsidRPr="002F78A0">
        <w:t>Now tha</w:t>
      </w:r>
      <w:r>
        <w:t>t</w:t>
      </w:r>
      <w:r w:rsidRPr="002F78A0">
        <w:t xml:space="preserve"> you have created a </w:t>
      </w:r>
      <w:r>
        <w:t xml:space="preserve">new page, you can now add a few new </w:t>
      </w:r>
      <w:r w:rsidR="000E67D1">
        <w:t>visual</w:t>
      </w:r>
      <w:r>
        <w:t>s.</w:t>
      </w:r>
    </w:p>
    <w:p w14:paraId="5843EFFA" w14:textId="2235F101" w:rsidR="006732AC" w:rsidRDefault="00B35E11" w:rsidP="006732AC">
      <w:pPr>
        <w:pStyle w:val="LabStepNumbered"/>
      </w:pPr>
      <w:r>
        <w:t xml:space="preserve">Create a new matrix </w:t>
      </w:r>
      <w:r w:rsidR="000E67D1">
        <w:t>visual</w:t>
      </w:r>
      <w:r>
        <w:t xml:space="preserve"> to show sales revenue for specific time periods.</w:t>
      </w:r>
    </w:p>
    <w:p w14:paraId="03ADA0B1" w14:textId="5D4E9641" w:rsidR="002F78A0" w:rsidRDefault="002F78A0" w:rsidP="00B35E11">
      <w:pPr>
        <w:pStyle w:val="LabStepNumberedLevel2"/>
      </w:pPr>
      <w:r>
        <w:t xml:space="preserve">Click the </w:t>
      </w:r>
      <w:r w:rsidRPr="00730486">
        <w:rPr>
          <w:b/>
        </w:rPr>
        <w:t>New Visual</w:t>
      </w:r>
      <w:r>
        <w:t xml:space="preserve"> button on the ribbon to add a new </w:t>
      </w:r>
      <w:r w:rsidR="000E67D1">
        <w:t>visual</w:t>
      </w:r>
      <w:r>
        <w:t xml:space="preserve"> to the page.</w:t>
      </w:r>
    </w:p>
    <w:p w14:paraId="293B790B" w14:textId="45679F49" w:rsidR="00B35E11" w:rsidRDefault="00B35E11" w:rsidP="00B35E11">
      <w:pPr>
        <w:pStyle w:val="LabStepScreenshotLevel2"/>
      </w:pPr>
      <w:r>
        <w:drawing>
          <wp:inline distT="0" distB="0" distL="0" distR="0" wp14:anchorId="7DB1E8F5" wp14:editId="5D556028">
            <wp:extent cx="1747319" cy="554731"/>
            <wp:effectExtent l="19050" t="19050" r="2476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94618" cy="569747"/>
                    </a:xfrm>
                    <a:prstGeom prst="rect">
                      <a:avLst/>
                    </a:prstGeom>
                    <a:noFill/>
                    <a:ln>
                      <a:solidFill>
                        <a:schemeClr val="bg1">
                          <a:lumMod val="50000"/>
                        </a:schemeClr>
                      </a:solidFill>
                    </a:ln>
                  </pic:spPr>
                </pic:pic>
              </a:graphicData>
            </a:graphic>
          </wp:inline>
        </w:drawing>
      </w:r>
    </w:p>
    <w:p w14:paraId="6AADDC7A" w14:textId="3FFC8246" w:rsidR="00B35E11" w:rsidRDefault="002F78A0" w:rsidP="00B35E11">
      <w:pPr>
        <w:pStyle w:val="LabStepNumberedLevel2"/>
      </w:pPr>
      <w:r>
        <w:t xml:space="preserve">Change the </w:t>
      </w:r>
      <w:r w:rsidR="000E67D1">
        <w:t>visual</w:t>
      </w:r>
      <w:r>
        <w:t xml:space="preserve"> to a matrix by clicking the </w:t>
      </w:r>
      <w:r w:rsidRPr="006D10D3">
        <w:rPr>
          <w:b/>
        </w:rPr>
        <w:t>Matrix</w:t>
      </w:r>
      <w:r>
        <w:t xml:space="preserve"> button in the </w:t>
      </w:r>
      <w:r w:rsidRPr="006D10D3">
        <w:rPr>
          <w:b/>
        </w:rPr>
        <w:t>Visualizations</w:t>
      </w:r>
      <w:r>
        <w:t xml:space="preserve"> list.</w:t>
      </w:r>
    </w:p>
    <w:p w14:paraId="4FC3378D" w14:textId="36F913B7" w:rsidR="00B35E11" w:rsidRDefault="00F3458F" w:rsidP="00B35E11">
      <w:pPr>
        <w:pStyle w:val="LabStepScreenshotLevel2"/>
      </w:pPr>
      <w:r>
        <w:drawing>
          <wp:inline distT="0" distB="0" distL="0" distR="0" wp14:anchorId="7FF98D95" wp14:editId="28FAF7B0">
            <wp:extent cx="912863" cy="862148"/>
            <wp:effectExtent l="19050" t="19050" r="20955" b="146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7699" cy="866715"/>
                    </a:xfrm>
                    <a:prstGeom prst="rect">
                      <a:avLst/>
                    </a:prstGeom>
                    <a:noFill/>
                    <a:ln>
                      <a:solidFill>
                        <a:schemeClr val="tx1"/>
                      </a:solidFill>
                    </a:ln>
                  </pic:spPr>
                </pic:pic>
              </a:graphicData>
            </a:graphic>
          </wp:inline>
        </w:drawing>
      </w:r>
    </w:p>
    <w:p w14:paraId="3B6CE000" w14:textId="70A8E78A" w:rsidR="00B35E11" w:rsidRDefault="002F78A0" w:rsidP="00B35E11">
      <w:pPr>
        <w:pStyle w:val="LabStepNumberedLevel2"/>
      </w:pPr>
      <w:r>
        <w:t xml:space="preserve">Select the checkbox next to the </w:t>
      </w:r>
      <w:r w:rsidRPr="002F78A0">
        <w:rPr>
          <w:b/>
        </w:rPr>
        <w:t>Sales Revenue</w:t>
      </w:r>
      <w:r>
        <w:t xml:space="preserve"> measure in the </w:t>
      </w:r>
      <w:r w:rsidRPr="002F78A0">
        <w:rPr>
          <w:b/>
        </w:rPr>
        <w:t>Fields</w:t>
      </w:r>
      <w:r>
        <w:t xml:space="preserve"> list. When you select the </w:t>
      </w:r>
      <w:r w:rsidRPr="002F78A0">
        <w:rPr>
          <w:b/>
        </w:rPr>
        <w:t>Sales Revenue</w:t>
      </w:r>
      <w:r>
        <w:t xml:space="preserve"> measure, the report designer will add it to the </w:t>
      </w:r>
      <w:r w:rsidRPr="00913C05">
        <w:rPr>
          <w:b/>
        </w:rPr>
        <w:t>Values</w:t>
      </w:r>
      <w:r>
        <w:t xml:space="preserve"> well and the </w:t>
      </w:r>
      <w:r w:rsidR="00913C05">
        <w:t xml:space="preserve">visual </w:t>
      </w:r>
      <w:r>
        <w:t xml:space="preserve">will show a single value for total sales revenue across the entire </w:t>
      </w:r>
      <w:r w:rsidRPr="002F78A0">
        <w:rPr>
          <w:b/>
        </w:rPr>
        <w:t>Sales</w:t>
      </w:r>
      <w:r>
        <w:t xml:space="preserve"> table.</w:t>
      </w:r>
    </w:p>
    <w:p w14:paraId="043F3108" w14:textId="1B969440" w:rsidR="00B35E11" w:rsidRDefault="00554B48" w:rsidP="00B35E11">
      <w:pPr>
        <w:pStyle w:val="LabStepScreenshotLevel2"/>
      </w:pPr>
      <w:r>
        <w:drawing>
          <wp:inline distT="0" distB="0" distL="0" distR="0" wp14:anchorId="22686891" wp14:editId="5D1C9370">
            <wp:extent cx="1746885" cy="557015"/>
            <wp:effectExtent l="19050" t="19050" r="2476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73151" cy="565390"/>
                    </a:xfrm>
                    <a:prstGeom prst="rect">
                      <a:avLst/>
                    </a:prstGeom>
                    <a:noFill/>
                    <a:ln>
                      <a:solidFill>
                        <a:schemeClr val="bg1">
                          <a:lumMod val="50000"/>
                        </a:schemeClr>
                      </a:solidFill>
                    </a:ln>
                  </pic:spPr>
                </pic:pic>
              </a:graphicData>
            </a:graphic>
          </wp:inline>
        </w:drawing>
      </w:r>
    </w:p>
    <w:p w14:paraId="7C5C5D18" w14:textId="02A1B3C5" w:rsidR="00F2445A" w:rsidRDefault="00F2445A" w:rsidP="00B35E11">
      <w:pPr>
        <w:pStyle w:val="LabStepNumberedLevel2"/>
      </w:pPr>
      <w:r>
        <w:t xml:space="preserve">Now it’s time to extend the matrix by adding row labels and column labels. First, drag and drop the </w:t>
      </w:r>
      <w:r w:rsidR="00153434">
        <w:rPr>
          <w:b/>
        </w:rPr>
        <w:t>Year</w:t>
      </w:r>
      <w:r>
        <w:t xml:space="preserve"> column from the </w:t>
      </w:r>
      <w:r w:rsidRPr="00F2445A">
        <w:rPr>
          <w:b/>
        </w:rPr>
        <w:t>Calendar</w:t>
      </w:r>
      <w:r>
        <w:t xml:space="preserve"> table in the </w:t>
      </w:r>
      <w:r w:rsidRPr="00F2445A">
        <w:rPr>
          <w:b/>
        </w:rPr>
        <w:t>Fields</w:t>
      </w:r>
      <w:r>
        <w:t xml:space="preserve"> list into the </w:t>
      </w:r>
      <w:r w:rsidRPr="00F2445A">
        <w:rPr>
          <w:b/>
        </w:rPr>
        <w:t>Rows</w:t>
      </w:r>
      <w:r>
        <w:t xml:space="preserve"> well in the </w:t>
      </w:r>
      <w:r w:rsidRPr="00F2445A">
        <w:rPr>
          <w:b/>
        </w:rPr>
        <w:t>Visualizations</w:t>
      </w:r>
      <w:r>
        <w:t xml:space="preserve"> pane.</w:t>
      </w:r>
    </w:p>
    <w:p w14:paraId="107A3747" w14:textId="0EC8C784" w:rsidR="00153434" w:rsidRDefault="00153434" w:rsidP="00D0463C">
      <w:pPr>
        <w:pStyle w:val="LabStepNumberedLevel2"/>
      </w:pPr>
      <w:r>
        <w:t xml:space="preserve">Now drag and drop the </w:t>
      </w:r>
      <w:r w:rsidRPr="00153434">
        <w:rPr>
          <w:b/>
        </w:rPr>
        <w:t xml:space="preserve">Month in Year </w:t>
      </w:r>
      <w:r>
        <w:t xml:space="preserve">column from the </w:t>
      </w:r>
      <w:r w:rsidRPr="00153434">
        <w:rPr>
          <w:b/>
        </w:rPr>
        <w:t>Calendar</w:t>
      </w:r>
      <w:r>
        <w:t xml:space="preserve"> table in the </w:t>
      </w:r>
      <w:r w:rsidRPr="00153434">
        <w:rPr>
          <w:b/>
        </w:rPr>
        <w:t>Fields</w:t>
      </w:r>
      <w:r>
        <w:t xml:space="preserve"> list into the </w:t>
      </w:r>
      <w:r w:rsidR="007B1FDF">
        <w:rPr>
          <w:b/>
        </w:rPr>
        <w:t>Columns</w:t>
      </w:r>
      <w:r>
        <w:t xml:space="preserve"> well in the </w:t>
      </w:r>
      <w:r w:rsidRPr="00153434">
        <w:rPr>
          <w:b/>
        </w:rPr>
        <w:t>Visualizations</w:t>
      </w:r>
      <w:r>
        <w:t xml:space="preserve"> pane.</w:t>
      </w:r>
    </w:p>
    <w:p w14:paraId="1297DEB2" w14:textId="72BE76BE" w:rsidR="00153434" w:rsidRDefault="00F3458F" w:rsidP="00153434">
      <w:pPr>
        <w:pStyle w:val="LabStepScreenshotLevel2"/>
      </w:pPr>
      <w:r>
        <w:lastRenderedPageBreak/>
        <w:drawing>
          <wp:inline distT="0" distB="0" distL="0" distR="0" wp14:anchorId="1B2586FD" wp14:editId="297F2E83">
            <wp:extent cx="1828800" cy="1487009"/>
            <wp:effectExtent l="19050" t="19050" r="19050" b="184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49276" cy="1503658"/>
                    </a:xfrm>
                    <a:prstGeom prst="rect">
                      <a:avLst/>
                    </a:prstGeom>
                    <a:noFill/>
                    <a:ln>
                      <a:solidFill>
                        <a:schemeClr val="tx1">
                          <a:lumMod val="50000"/>
                          <a:lumOff val="50000"/>
                        </a:schemeClr>
                      </a:solidFill>
                    </a:ln>
                  </pic:spPr>
                </pic:pic>
              </a:graphicData>
            </a:graphic>
          </wp:inline>
        </w:drawing>
      </w:r>
    </w:p>
    <w:p w14:paraId="6747137A" w14:textId="77777777" w:rsidR="00153434" w:rsidRDefault="00153434" w:rsidP="00153434">
      <w:pPr>
        <w:pStyle w:val="LabStepNumberedLevel2"/>
      </w:pPr>
      <w:r>
        <w:t>The matrix now has a column for each month and a row for each year.</w:t>
      </w:r>
    </w:p>
    <w:p w14:paraId="2CC30DBB" w14:textId="1EAB178D" w:rsidR="00153434" w:rsidRDefault="00153434" w:rsidP="00153434">
      <w:pPr>
        <w:pStyle w:val="LabStepNumberedLevel2"/>
      </w:pPr>
      <w:r>
        <w:t xml:space="preserve">Use your mouse to resize the matrix </w:t>
      </w:r>
      <w:r w:rsidR="000E67D1">
        <w:t>visual</w:t>
      </w:r>
      <w:r>
        <w:t xml:space="preserve"> so you can see all the columns.</w:t>
      </w:r>
    </w:p>
    <w:p w14:paraId="51F293AD" w14:textId="7756BFCA" w:rsidR="00153434" w:rsidRDefault="00CD6F69" w:rsidP="00153434">
      <w:pPr>
        <w:pStyle w:val="LabStepScreenshotLevel2"/>
      </w:pPr>
      <w:r>
        <w:drawing>
          <wp:inline distT="0" distB="0" distL="0" distR="0" wp14:anchorId="798EFD60" wp14:editId="461459F2">
            <wp:extent cx="5589142" cy="1041753"/>
            <wp:effectExtent l="19050" t="19050" r="1206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84094" cy="1059451"/>
                    </a:xfrm>
                    <a:prstGeom prst="rect">
                      <a:avLst/>
                    </a:prstGeom>
                    <a:noFill/>
                    <a:ln>
                      <a:solidFill>
                        <a:schemeClr val="bg1">
                          <a:lumMod val="50000"/>
                        </a:schemeClr>
                      </a:solidFill>
                    </a:ln>
                  </pic:spPr>
                </pic:pic>
              </a:graphicData>
            </a:graphic>
          </wp:inline>
        </w:drawing>
      </w:r>
    </w:p>
    <w:p w14:paraId="31B4DE33" w14:textId="3635AA11" w:rsidR="00153434" w:rsidRDefault="00153434" w:rsidP="00B35E11">
      <w:pPr>
        <w:pStyle w:val="LabStepNumberedLevel2"/>
      </w:pPr>
      <w:r>
        <w:t xml:space="preserve">Now experiment by pivoting the matrix </w:t>
      </w:r>
      <w:r w:rsidR="000E67D1">
        <w:t>visual</w:t>
      </w:r>
      <w:r>
        <w:t xml:space="preserve"> to display the exact same data using a different layout. Accomplish this by moving the </w:t>
      </w:r>
      <w:r w:rsidRPr="00F2445A">
        <w:rPr>
          <w:b/>
        </w:rPr>
        <w:t>Month in Year</w:t>
      </w:r>
      <w:r>
        <w:t xml:space="preserve"> field into the </w:t>
      </w:r>
      <w:r>
        <w:rPr>
          <w:b/>
        </w:rPr>
        <w:t>Rows</w:t>
      </w:r>
      <w:r>
        <w:t xml:space="preserve"> well and then moving the </w:t>
      </w:r>
      <w:r w:rsidRPr="00730486">
        <w:rPr>
          <w:b/>
        </w:rPr>
        <w:t>Year</w:t>
      </w:r>
      <w:r>
        <w:t xml:space="preserve"> field into the </w:t>
      </w:r>
      <w:r>
        <w:rPr>
          <w:b/>
        </w:rPr>
        <w:t xml:space="preserve">Columns </w:t>
      </w:r>
      <w:r>
        <w:t xml:space="preserve">well. In effect, the </w:t>
      </w:r>
      <w:r w:rsidRPr="00730486">
        <w:rPr>
          <w:b/>
        </w:rPr>
        <w:t>Month in Year</w:t>
      </w:r>
      <w:r>
        <w:t xml:space="preserve"> field and the </w:t>
      </w:r>
      <w:r w:rsidRPr="00730486">
        <w:rPr>
          <w:b/>
        </w:rPr>
        <w:t>Year</w:t>
      </w:r>
      <w:r>
        <w:t xml:space="preserve"> field have just switched places.</w:t>
      </w:r>
    </w:p>
    <w:p w14:paraId="19C514E0" w14:textId="25A1DC83" w:rsidR="006732AC" w:rsidRDefault="001B09F3" w:rsidP="002F176E">
      <w:pPr>
        <w:pStyle w:val="LabStepScreenshotLevel2"/>
      </w:pPr>
      <w:r>
        <w:drawing>
          <wp:inline distT="0" distB="0" distL="0" distR="0" wp14:anchorId="228796D8" wp14:editId="3D9A9B3D">
            <wp:extent cx="960634" cy="15121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37784" r="48649"/>
                    <a:stretch/>
                  </pic:blipFill>
                  <pic:spPr bwMode="auto">
                    <a:xfrm>
                      <a:off x="0" y="0"/>
                      <a:ext cx="982608" cy="1546702"/>
                    </a:xfrm>
                    <a:prstGeom prst="rect">
                      <a:avLst/>
                    </a:prstGeom>
                    <a:noFill/>
                    <a:ln>
                      <a:noFill/>
                    </a:ln>
                    <a:extLst>
                      <a:ext uri="{53640926-AAD7-44D8-BBD7-CCE9431645EC}">
                        <a14:shadowObscured xmlns:a14="http://schemas.microsoft.com/office/drawing/2010/main"/>
                      </a:ext>
                    </a:extLst>
                  </pic:spPr>
                </pic:pic>
              </a:graphicData>
            </a:graphic>
          </wp:inline>
        </w:drawing>
      </w:r>
    </w:p>
    <w:p w14:paraId="4BD9B72E" w14:textId="7473878D" w:rsidR="00F2445A" w:rsidRDefault="00730486" w:rsidP="00F2445A">
      <w:pPr>
        <w:pStyle w:val="LabStepNumberedLevel2"/>
      </w:pPr>
      <w:r>
        <w:t xml:space="preserve">The </w:t>
      </w:r>
      <w:r w:rsidR="00F2445A">
        <w:t xml:space="preserve">matrix should </w:t>
      </w:r>
      <w:r>
        <w:t>now display a row for each month and a column for each year</w:t>
      </w:r>
      <w:r w:rsidR="00F2445A">
        <w:t>.</w:t>
      </w:r>
    </w:p>
    <w:p w14:paraId="7BACE967" w14:textId="7491F6FF" w:rsidR="002F176E" w:rsidRDefault="00CD6F69" w:rsidP="002F176E">
      <w:pPr>
        <w:pStyle w:val="LabStepScreenshotLevel2"/>
      </w:pPr>
      <w:r>
        <w:drawing>
          <wp:inline distT="0" distB="0" distL="0" distR="0" wp14:anchorId="1CA26113" wp14:editId="65597333">
            <wp:extent cx="2553128" cy="1269465"/>
            <wp:effectExtent l="19050" t="19050" r="19050"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6937" cy="1311136"/>
                    </a:xfrm>
                    <a:prstGeom prst="rect">
                      <a:avLst/>
                    </a:prstGeom>
                    <a:noFill/>
                    <a:ln>
                      <a:solidFill>
                        <a:schemeClr val="bg1">
                          <a:lumMod val="50000"/>
                        </a:schemeClr>
                      </a:solidFill>
                    </a:ln>
                  </pic:spPr>
                </pic:pic>
              </a:graphicData>
            </a:graphic>
          </wp:inline>
        </w:drawing>
      </w:r>
    </w:p>
    <w:p w14:paraId="031A09E4" w14:textId="4DA9B685" w:rsidR="00730486" w:rsidRDefault="00730486" w:rsidP="00730486">
      <w:pPr>
        <w:pStyle w:val="LabStepNumbered"/>
      </w:pPr>
      <w:r>
        <w:t xml:space="preserve">Create a new matrix </w:t>
      </w:r>
      <w:r w:rsidR="000E67D1">
        <w:t>visual</w:t>
      </w:r>
      <w:r>
        <w:t xml:space="preserve"> to show sales revenue for specific time periods.</w:t>
      </w:r>
    </w:p>
    <w:p w14:paraId="18FA2135" w14:textId="068F6D73" w:rsidR="00730486" w:rsidRDefault="00730486" w:rsidP="00730486">
      <w:pPr>
        <w:pStyle w:val="LabStepNumberedLevel2"/>
      </w:pPr>
      <w:r>
        <w:t xml:space="preserve">Click the </w:t>
      </w:r>
      <w:r w:rsidRPr="00730486">
        <w:rPr>
          <w:b/>
        </w:rPr>
        <w:t>New Visual</w:t>
      </w:r>
      <w:r>
        <w:t xml:space="preserve"> button on the ribbon to add a new </w:t>
      </w:r>
      <w:r w:rsidR="000E67D1">
        <w:t>visual</w:t>
      </w:r>
      <w:r>
        <w:t xml:space="preserve"> to the page.</w:t>
      </w:r>
    </w:p>
    <w:p w14:paraId="263B132B" w14:textId="1D6D02F7" w:rsidR="004D1BD5" w:rsidRDefault="004D1BD5" w:rsidP="00730486">
      <w:pPr>
        <w:pStyle w:val="LabStepNumberedLevel2"/>
      </w:pPr>
      <w:r>
        <w:t xml:space="preserve">Make sure this new </w:t>
      </w:r>
      <w:r w:rsidR="000E67D1">
        <w:t>visual</w:t>
      </w:r>
      <w:r>
        <w:t xml:space="preserve"> is positioned directly below the first </w:t>
      </w:r>
      <w:r w:rsidR="000E67D1">
        <w:t>visual</w:t>
      </w:r>
      <w:r>
        <w:t xml:space="preserve"> that you created.</w:t>
      </w:r>
    </w:p>
    <w:p w14:paraId="6BC95D2E" w14:textId="5EF02581" w:rsidR="00730486" w:rsidRDefault="00730486" w:rsidP="00730486">
      <w:pPr>
        <w:pStyle w:val="LabStepNumberedLevel2"/>
      </w:pPr>
      <w:r>
        <w:t xml:space="preserve">Change the </w:t>
      </w:r>
      <w:r w:rsidR="000E67D1">
        <w:t>visual</w:t>
      </w:r>
      <w:r>
        <w:t xml:space="preserve"> to a matrix by clicking the Matrix button in the </w:t>
      </w:r>
      <w:r w:rsidRPr="00153434">
        <w:rPr>
          <w:b/>
        </w:rPr>
        <w:t>Visualizations</w:t>
      </w:r>
      <w:r>
        <w:t xml:space="preserve"> list.</w:t>
      </w:r>
    </w:p>
    <w:p w14:paraId="435986B6" w14:textId="0C3776FC" w:rsidR="00730486" w:rsidRDefault="00730486" w:rsidP="00730486">
      <w:pPr>
        <w:pStyle w:val="LabStepNumberedLevel2"/>
      </w:pPr>
      <w:r>
        <w:t xml:space="preserve">Drag and drop the </w:t>
      </w:r>
      <w:r>
        <w:rPr>
          <w:b/>
        </w:rPr>
        <w:t>Day of Week</w:t>
      </w:r>
      <w:r>
        <w:t xml:space="preserve"> column from the </w:t>
      </w:r>
      <w:r w:rsidRPr="00F2445A">
        <w:rPr>
          <w:b/>
        </w:rPr>
        <w:t>Calendar</w:t>
      </w:r>
      <w:r>
        <w:t xml:space="preserve"> table in the </w:t>
      </w:r>
      <w:r w:rsidRPr="00F2445A">
        <w:rPr>
          <w:b/>
        </w:rPr>
        <w:t>Fields</w:t>
      </w:r>
      <w:r>
        <w:t xml:space="preserve"> list into the </w:t>
      </w:r>
      <w:r w:rsidRPr="00F2445A">
        <w:rPr>
          <w:b/>
        </w:rPr>
        <w:t>Rows</w:t>
      </w:r>
      <w:r>
        <w:t xml:space="preserve"> well.</w:t>
      </w:r>
    </w:p>
    <w:p w14:paraId="5C91C770" w14:textId="733DD91F" w:rsidR="00730486" w:rsidRDefault="00730486" w:rsidP="00730486">
      <w:pPr>
        <w:pStyle w:val="LabStepNumberedLevel2"/>
      </w:pPr>
      <w:r>
        <w:lastRenderedPageBreak/>
        <w:t xml:space="preserve">Drag and drop the </w:t>
      </w:r>
      <w:r w:rsidRPr="00F2445A">
        <w:rPr>
          <w:b/>
        </w:rPr>
        <w:t>Year</w:t>
      </w:r>
      <w:r>
        <w:t xml:space="preserve"> column from the </w:t>
      </w:r>
      <w:r w:rsidRPr="00F2445A">
        <w:rPr>
          <w:b/>
        </w:rPr>
        <w:t>Calendar</w:t>
      </w:r>
      <w:r>
        <w:t xml:space="preserve"> table into the </w:t>
      </w:r>
      <w:r w:rsidRPr="00F2445A">
        <w:rPr>
          <w:b/>
        </w:rPr>
        <w:t>Columns</w:t>
      </w:r>
      <w:r>
        <w:t xml:space="preserve"> well.</w:t>
      </w:r>
    </w:p>
    <w:p w14:paraId="26BF5FB7" w14:textId="50721B2E" w:rsidR="0085493A" w:rsidRDefault="0085493A" w:rsidP="00D0463C">
      <w:pPr>
        <w:pStyle w:val="LabStepNumberedLevel2"/>
      </w:pPr>
      <w:r>
        <w:t xml:space="preserve">Drag and drop the </w:t>
      </w:r>
      <w:r w:rsidRPr="0085493A">
        <w:rPr>
          <w:b/>
        </w:rPr>
        <w:t>Sales Revenue</w:t>
      </w:r>
      <w:r>
        <w:t xml:space="preserve"> measure from the </w:t>
      </w:r>
      <w:r w:rsidRPr="0085493A">
        <w:rPr>
          <w:b/>
        </w:rPr>
        <w:t>Calendar</w:t>
      </w:r>
      <w:r>
        <w:t xml:space="preserve"> table in the </w:t>
      </w:r>
      <w:r w:rsidRPr="0085493A">
        <w:rPr>
          <w:b/>
        </w:rPr>
        <w:t>Fields</w:t>
      </w:r>
      <w:r>
        <w:t xml:space="preserve"> list into the </w:t>
      </w:r>
      <w:r w:rsidRPr="0085493A">
        <w:rPr>
          <w:b/>
        </w:rPr>
        <w:t>Values</w:t>
      </w:r>
      <w:r>
        <w:t xml:space="preserve"> well.</w:t>
      </w:r>
    </w:p>
    <w:p w14:paraId="62548B47" w14:textId="21D3BE08" w:rsidR="002F176E" w:rsidRDefault="002F176E" w:rsidP="00F23F3D">
      <w:pPr>
        <w:pStyle w:val="LabStepScreenshotLevel2"/>
      </w:pPr>
      <w:r w:rsidRPr="00F23F3D">
        <w:drawing>
          <wp:inline distT="0" distB="0" distL="0" distR="0" wp14:anchorId="7969D407" wp14:editId="54B299C4">
            <wp:extent cx="1134070" cy="1253447"/>
            <wp:effectExtent l="19050" t="19050" r="2857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4182" cy="1286728"/>
                    </a:xfrm>
                    <a:prstGeom prst="rect">
                      <a:avLst/>
                    </a:prstGeom>
                    <a:noFill/>
                    <a:ln>
                      <a:solidFill>
                        <a:schemeClr val="bg1">
                          <a:lumMod val="50000"/>
                        </a:schemeClr>
                      </a:solidFill>
                    </a:ln>
                  </pic:spPr>
                </pic:pic>
              </a:graphicData>
            </a:graphic>
          </wp:inline>
        </w:drawing>
      </w:r>
    </w:p>
    <w:p w14:paraId="070C25B8" w14:textId="00F9CA68" w:rsidR="00730486" w:rsidRDefault="00730486" w:rsidP="00730486">
      <w:pPr>
        <w:pStyle w:val="LabStepNumberedLevel2"/>
      </w:pPr>
      <w:r>
        <w:t xml:space="preserve">The matrix should now display a row for each </w:t>
      </w:r>
      <w:r w:rsidR="007E3F2D">
        <w:t>day of the week</w:t>
      </w:r>
      <w:r>
        <w:t xml:space="preserve"> and a column for each year.</w:t>
      </w:r>
    </w:p>
    <w:p w14:paraId="3800D896" w14:textId="797A5791" w:rsidR="002F176E" w:rsidRDefault="00CD6F69" w:rsidP="002F176E">
      <w:pPr>
        <w:pStyle w:val="LabStepScreenshotLevel2"/>
      </w:pPr>
      <w:r>
        <w:drawing>
          <wp:inline distT="0" distB="0" distL="0" distR="0" wp14:anchorId="54F825D1" wp14:editId="4DA57B7C">
            <wp:extent cx="3467528" cy="1362717"/>
            <wp:effectExtent l="19050" t="19050" r="1905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89951" cy="1371529"/>
                    </a:xfrm>
                    <a:prstGeom prst="rect">
                      <a:avLst/>
                    </a:prstGeom>
                    <a:noFill/>
                    <a:ln>
                      <a:solidFill>
                        <a:schemeClr val="bg1">
                          <a:lumMod val="50000"/>
                        </a:schemeClr>
                      </a:solidFill>
                    </a:ln>
                  </pic:spPr>
                </pic:pic>
              </a:graphicData>
            </a:graphic>
          </wp:inline>
        </w:drawing>
      </w:r>
    </w:p>
    <w:p w14:paraId="3B786450" w14:textId="117CECF9" w:rsidR="002F176E" w:rsidRDefault="007E3F2D" w:rsidP="002F176E">
      <w:pPr>
        <w:pStyle w:val="LabStepNumbered"/>
      </w:pPr>
      <w:r>
        <w:t xml:space="preserve">Add a third matrix </w:t>
      </w:r>
      <w:r w:rsidR="000E67D1">
        <w:t>visual</w:t>
      </w:r>
      <w:r>
        <w:t xml:space="preserve"> to analyze sales data calculated at both the yearly level and the quarterly level.</w:t>
      </w:r>
    </w:p>
    <w:p w14:paraId="2566B434" w14:textId="2881E9DE" w:rsidR="007E3F2D" w:rsidRDefault="007E3F2D" w:rsidP="007E3F2D">
      <w:pPr>
        <w:pStyle w:val="LabStepNumberedLevel2"/>
      </w:pPr>
      <w:r>
        <w:t xml:space="preserve">Click the </w:t>
      </w:r>
      <w:r w:rsidRPr="00730486">
        <w:rPr>
          <w:b/>
        </w:rPr>
        <w:t>New Visual</w:t>
      </w:r>
      <w:r>
        <w:t xml:space="preserve"> button on the ribbon to add a new </w:t>
      </w:r>
      <w:r w:rsidR="000E67D1">
        <w:t>visual</w:t>
      </w:r>
      <w:r>
        <w:t xml:space="preserve"> to the page.</w:t>
      </w:r>
    </w:p>
    <w:p w14:paraId="701C0774" w14:textId="3BC524CA" w:rsidR="007E3F2D" w:rsidRDefault="007E3F2D" w:rsidP="007E3F2D">
      <w:pPr>
        <w:pStyle w:val="LabStepNumberedLevel2"/>
      </w:pPr>
      <w:r>
        <w:t xml:space="preserve">Change the </w:t>
      </w:r>
      <w:r w:rsidR="000E67D1">
        <w:t>visual</w:t>
      </w:r>
      <w:r>
        <w:t xml:space="preserve"> to a matrix by clicking the </w:t>
      </w:r>
      <w:r w:rsidRPr="00DF6ABD">
        <w:rPr>
          <w:b/>
        </w:rPr>
        <w:t>Matrix</w:t>
      </w:r>
      <w:r>
        <w:t xml:space="preserve"> button in the </w:t>
      </w:r>
      <w:r w:rsidRPr="00DF6ABD">
        <w:rPr>
          <w:b/>
        </w:rPr>
        <w:t>Visualizations</w:t>
      </w:r>
      <w:r>
        <w:t xml:space="preserve"> list.</w:t>
      </w:r>
    </w:p>
    <w:p w14:paraId="2B9E0BC1" w14:textId="1C88FDE6" w:rsidR="007E3F2D" w:rsidRDefault="007E3F2D" w:rsidP="007E3F2D">
      <w:pPr>
        <w:pStyle w:val="LabStepNumberedLevel2"/>
      </w:pPr>
      <w:r>
        <w:t xml:space="preserve">Drag and drop the </w:t>
      </w:r>
      <w:r w:rsidR="003A5344">
        <w:rPr>
          <w:b/>
        </w:rPr>
        <w:t>Year</w:t>
      </w:r>
      <w:r>
        <w:t xml:space="preserve"> column from the </w:t>
      </w:r>
      <w:r w:rsidRPr="00F2445A">
        <w:rPr>
          <w:b/>
        </w:rPr>
        <w:t>Calendar</w:t>
      </w:r>
      <w:r>
        <w:t xml:space="preserve"> table into the </w:t>
      </w:r>
      <w:r w:rsidRPr="00F2445A">
        <w:rPr>
          <w:b/>
        </w:rPr>
        <w:t>Rows</w:t>
      </w:r>
      <w:r>
        <w:t xml:space="preserve"> well.</w:t>
      </w:r>
    </w:p>
    <w:p w14:paraId="6F6E6813" w14:textId="70698A25" w:rsidR="003A5344" w:rsidRDefault="003A5344" w:rsidP="003A5344">
      <w:pPr>
        <w:pStyle w:val="LabStepNumberedLevel2"/>
      </w:pPr>
      <w:r>
        <w:t xml:space="preserve">Drag and drop the </w:t>
      </w:r>
      <w:r>
        <w:rPr>
          <w:b/>
        </w:rPr>
        <w:t xml:space="preserve">Quarter </w:t>
      </w:r>
      <w:r>
        <w:t xml:space="preserve">column from the </w:t>
      </w:r>
      <w:r w:rsidRPr="00F2445A">
        <w:rPr>
          <w:b/>
        </w:rPr>
        <w:t>Calendar</w:t>
      </w:r>
      <w:r>
        <w:t xml:space="preserve"> table into the </w:t>
      </w:r>
      <w:r w:rsidRPr="00F2445A">
        <w:rPr>
          <w:b/>
        </w:rPr>
        <w:t>Rows</w:t>
      </w:r>
      <w:r>
        <w:t xml:space="preserve"> well.</w:t>
      </w:r>
    </w:p>
    <w:p w14:paraId="0E7B59D0" w14:textId="67866922" w:rsidR="003A5344" w:rsidRDefault="003A5344" w:rsidP="002F176E">
      <w:pPr>
        <w:pStyle w:val="LabStepScreenshotLevel2"/>
      </w:pPr>
      <w:r>
        <w:drawing>
          <wp:inline distT="0" distB="0" distL="0" distR="0" wp14:anchorId="6FCF08CD" wp14:editId="39689CC7">
            <wp:extent cx="1104523" cy="7905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8">
                      <a:extLst>
                        <a:ext uri="{28A0092B-C50C-407E-A947-70E740481C1C}">
                          <a14:useLocalDpi xmlns:a14="http://schemas.microsoft.com/office/drawing/2010/main" val="0"/>
                        </a:ext>
                      </a:extLst>
                    </a:blip>
                    <a:srcRect b="60004"/>
                    <a:stretch/>
                  </pic:blipFill>
                  <pic:spPr bwMode="auto">
                    <a:xfrm>
                      <a:off x="0" y="0"/>
                      <a:ext cx="1132279" cy="810447"/>
                    </a:xfrm>
                    <a:prstGeom prst="rect">
                      <a:avLst/>
                    </a:prstGeom>
                    <a:noFill/>
                    <a:ln>
                      <a:noFill/>
                    </a:ln>
                    <a:extLst>
                      <a:ext uri="{53640926-AAD7-44D8-BBD7-CCE9431645EC}">
                        <a14:shadowObscured xmlns:a14="http://schemas.microsoft.com/office/drawing/2010/main"/>
                      </a:ext>
                    </a:extLst>
                  </pic:spPr>
                </pic:pic>
              </a:graphicData>
            </a:graphic>
          </wp:inline>
        </w:drawing>
      </w:r>
    </w:p>
    <w:p w14:paraId="15ADB50A" w14:textId="25E5D2A6" w:rsidR="000E67D1" w:rsidRDefault="00F240A5" w:rsidP="003A5344">
      <w:pPr>
        <w:pStyle w:val="LabStepNumberedLevel2"/>
      </w:pPr>
      <w:r>
        <w:t xml:space="preserve">Click the </w:t>
      </w:r>
      <w:r w:rsidRPr="00F240A5">
        <w:rPr>
          <w:b/>
        </w:rPr>
        <w:t>Expand All</w:t>
      </w:r>
      <w:r>
        <w:t xml:space="preserve"> button so that </w:t>
      </w:r>
      <w:r w:rsidR="000E67D1">
        <w:t xml:space="preserve">the </w:t>
      </w:r>
      <w:r>
        <w:t xml:space="preserve">Matrix </w:t>
      </w:r>
      <w:r w:rsidR="00913C05">
        <w:t xml:space="preserve">visual </w:t>
      </w:r>
      <w:r>
        <w:t xml:space="preserve">displays </w:t>
      </w:r>
      <w:r w:rsidR="00913C05">
        <w:t xml:space="preserve">row labels for </w:t>
      </w:r>
      <w:r w:rsidR="00834C19">
        <w:t xml:space="preserve">the </w:t>
      </w:r>
      <w:r w:rsidR="00834C19" w:rsidRPr="00834C19">
        <w:rPr>
          <w:b/>
        </w:rPr>
        <w:t>Year</w:t>
      </w:r>
      <w:r w:rsidR="00834C19">
        <w:t xml:space="preserve"> column and the </w:t>
      </w:r>
      <w:r w:rsidR="00834C19" w:rsidRPr="00834C19">
        <w:rPr>
          <w:b/>
        </w:rPr>
        <w:t>Quarter</w:t>
      </w:r>
      <w:r w:rsidR="00834C19">
        <w:t xml:space="preserve"> column.</w:t>
      </w:r>
    </w:p>
    <w:p w14:paraId="29B0213F" w14:textId="0E8DD1EC" w:rsidR="000E67D1" w:rsidRDefault="00F240A5" w:rsidP="000E67D1">
      <w:pPr>
        <w:pStyle w:val="LabStepScreenshotLevel2"/>
      </w:pPr>
      <w:r>
        <w:drawing>
          <wp:inline distT="0" distB="0" distL="0" distR="0" wp14:anchorId="5D9A0DED" wp14:editId="1A6BBC2C">
            <wp:extent cx="1953039" cy="1302066"/>
            <wp:effectExtent l="19050" t="19050" r="9525"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9">
                      <a:extLst>
                        <a:ext uri="{28A0092B-C50C-407E-A947-70E740481C1C}">
                          <a14:useLocalDpi xmlns:a14="http://schemas.microsoft.com/office/drawing/2010/main" val="0"/>
                        </a:ext>
                      </a:extLst>
                    </a:blip>
                    <a:srcRect b="47492"/>
                    <a:stretch/>
                  </pic:blipFill>
                  <pic:spPr bwMode="auto">
                    <a:xfrm>
                      <a:off x="0" y="0"/>
                      <a:ext cx="1958218" cy="13055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3F645BE" w14:textId="0D411ACC" w:rsidR="003A5344" w:rsidRDefault="003A5344" w:rsidP="003A5344">
      <w:pPr>
        <w:pStyle w:val="LabStepNumberedLevel2"/>
      </w:pPr>
      <w:r>
        <w:t xml:space="preserve">Drag and drop the </w:t>
      </w:r>
      <w:r>
        <w:rPr>
          <w:b/>
        </w:rPr>
        <w:t>Units Sold</w:t>
      </w:r>
      <w:r>
        <w:t xml:space="preserve"> measure from the </w:t>
      </w:r>
      <w:r>
        <w:rPr>
          <w:b/>
        </w:rPr>
        <w:t>Sales</w:t>
      </w:r>
      <w:r>
        <w:t xml:space="preserve"> table into the </w:t>
      </w:r>
      <w:r>
        <w:rPr>
          <w:b/>
        </w:rPr>
        <w:t>Values</w:t>
      </w:r>
      <w:r>
        <w:t xml:space="preserve"> well.</w:t>
      </w:r>
    </w:p>
    <w:p w14:paraId="2782EF3A" w14:textId="09A62E2C" w:rsidR="003A5344" w:rsidRDefault="003A5344" w:rsidP="003A5344">
      <w:pPr>
        <w:pStyle w:val="LabStepNumberedLevel2"/>
      </w:pPr>
      <w:r>
        <w:t xml:space="preserve">Drag and drop the </w:t>
      </w:r>
      <w:r>
        <w:rPr>
          <w:b/>
        </w:rPr>
        <w:t>Sales Revenue</w:t>
      </w:r>
      <w:r>
        <w:t xml:space="preserve"> measure from the </w:t>
      </w:r>
      <w:r>
        <w:rPr>
          <w:b/>
        </w:rPr>
        <w:t>Sales</w:t>
      </w:r>
      <w:r>
        <w:t xml:space="preserve"> table into the </w:t>
      </w:r>
      <w:r>
        <w:rPr>
          <w:b/>
        </w:rPr>
        <w:t>Values</w:t>
      </w:r>
      <w:r>
        <w:t xml:space="preserve"> well.</w:t>
      </w:r>
    </w:p>
    <w:p w14:paraId="456C326D" w14:textId="0B0CD2EB" w:rsidR="003A5344" w:rsidRDefault="003A5344" w:rsidP="003A5344">
      <w:pPr>
        <w:pStyle w:val="LabStepNumberedLevel2"/>
      </w:pPr>
      <w:r>
        <w:t xml:space="preserve">Drag and drop the </w:t>
      </w:r>
      <w:r>
        <w:rPr>
          <w:b/>
        </w:rPr>
        <w:t>Product Cost</w:t>
      </w:r>
      <w:r>
        <w:t xml:space="preserve"> measure from the </w:t>
      </w:r>
      <w:r>
        <w:rPr>
          <w:b/>
        </w:rPr>
        <w:t>Sales</w:t>
      </w:r>
      <w:r>
        <w:t xml:space="preserve"> table into the </w:t>
      </w:r>
      <w:r>
        <w:rPr>
          <w:b/>
        </w:rPr>
        <w:t>Values</w:t>
      </w:r>
      <w:r>
        <w:t xml:space="preserve"> well.</w:t>
      </w:r>
    </w:p>
    <w:p w14:paraId="340EB556" w14:textId="7CBC829A" w:rsidR="003A5344" w:rsidRDefault="003A5344" w:rsidP="003A5344">
      <w:pPr>
        <w:pStyle w:val="LabStepNumberedLevel2"/>
      </w:pPr>
      <w:r>
        <w:t xml:space="preserve">Drag and drop the </w:t>
      </w:r>
      <w:r>
        <w:rPr>
          <w:b/>
        </w:rPr>
        <w:t>Profit</w:t>
      </w:r>
      <w:r>
        <w:t xml:space="preserve"> measure from the </w:t>
      </w:r>
      <w:r>
        <w:rPr>
          <w:b/>
        </w:rPr>
        <w:t>Sales</w:t>
      </w:r>
      <w:r>
        <w:t xml:space="preserve"> table into the </w:t>
      </w:r>
      <w:r>
        <w:rPr>
          <w:b/>
        </w:rPr>
        <w:t>Values</w:t>
      </w:r>
      <w:r>
        <w:t xml:space="preserve"> well.</w:t>
      </w:r>
    </w:p>
    <w:p w14:paraId="4781D6D9" w14:textId="2D2F44A6" w:rsidR="002F176E" w:rsidRDefault="00C108C9" w:rsidP="002F176E">
      <w:pPr>
        <w:pStyle w:val="LabStepScreenshotLevel2"/>
      </w:pPr>
      <w:r>
        <w:lastRenderedPageBreak/>
        <w:drawing>
          <wp:inline distT="0" distB="0" distL="0" distR="0" wp14:anchorId="1EEE9014" wp14:editId="511269D7">
            <wp:extent cx="1027416" cy="183865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46427" cy="1872679"/>
                    </a:xfrm>
                    <a:prstGeom prst="rect">
                      <a:avLst/>
                    </a:prstGeom>
                    <a:noFill/>
                    <a:ln>
                      <a:noFill/>
                    </a:ln>
                  </pic:spPr>
                </pic:pic>
              </a:graphicData>
            </a:graphic>
          </wp:inline>
        </w:drawing>
      </w:r>
    </w:p>
    <w:p w14:paraId="09696442" w14:textId="68523E31" w:rsidR="003A5344" w:rsidRDefault="004759A4" w:rsidP="003A5344">
      <w:pPr>
        <w:pStyle w:val="LabStepNumberedLevel2"/>
      </w:pPr>
      <w:r>
        <w:t>The matrix should now display values for each measure calculated at the quarterly level as well as at the yearly level.</w:t>
      </w:r>
    </w:p>
    <w:p w14:paraId="50A4CFE8" w14:textId="34DECF45" w:rsidR="006732AC" w:rsidRDefault="00F240A5" w:rsidP="004759A4">
      <w:pPr>
        <w:pStyle w:val="LabStepScreenshotLevel2"/>
      </w:pPr>
      <w:r>
        <w:drawing>
          <wp:inline distT="0" distB="0" distL="0" distR="0" wp14:anchorId="34CF7838" wp14:editId="564E32CC">
            <wp:extent cx="2226365" cy="2497873"/>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31458" cy="2503587"/>
                    </a:xfrm>
                    <a:prstGeom prst="rect">
                      <a:avLst/>
                    </a:prstGeom>
                    <a:noFill/>
                    <a:ln>
                      <a:noFill/>
                    </a:ln>
                  </pic:spPr>
                </pic:pic>
              </a:graphicData>
            </a:graphic>
          </wp:inline>
        </w:drawing>
      </w:r>
    </w:p>
    <w:p w14:paraId="2CCE6024" w14:textId="26CE6CC6" w:rsidR="006732AC" w:rsidRDefault="004759A4" w:rsidP="00F23F3D">
      <w:pPr>
        <w:pStyle w:val="LabStepNumberedLevel2"/>
      </w:pPr>
      <w:r>
        <w:t xml:space="preserve">Using your mouse, arrange the </w:t>
      </w:r>
      <w:r w:rsidR="000E67D1">
        <w:t xml:space="preserve">new </w:t>
      </w:r>
      <w:r>
        <w:t xml:space="preserve">matrix </w:t>
      </w:r>
      <w:r w:rsidR="000E67D1">
        <w:t>visual</w:t>
      </w:r>
      <w:r>
        <w:t xml:space="preserve"> on the </w:t>
      </w:r>
      <w:r w:rsidR="000E67D1">
        <w:t xml:space="preserve">right side of the page at the top </w:t>
      </w:r>
      <w:r>
        <w:t>to match the following screenshot.</w:t>
      </w:r>
    </w:p>
    <w:p w14:paraId="044B0393" w14:textId="7967AD5A" w:rsidR="006732AC" w:rsidRDefault="00F240A5" w:rsidP="00F23F3D">
      <w:pPr>
        <w:pStyle w:val="LabStepScreenshotLevel2"/>
      </w:pPr>
      <w:r>
        <w:drawing>
          <wp:inline distT="0" distB="0" distL="0" distR="0" wp14:anchorId="5EC5EBB1" wp14:editId="3B2705F5">
            <wp:extent cx="3991712" cy="2281030"/>
            <wp:effectExtent l="19050" t="19050" r="27940" b="241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13612" cy="2293545"/>
                    </a:xfrm>
                    <a:prstGeom prst="rect">
                      <a:avLst/>
                    </a:prstGeom>
                    <a:noFill/>
                    <a:ln>
                      <a:solidFill>
                        <a:schemeClr val="tx1"/>
                      </a:solidFill>
                    </a:ln>
                  </pic:spPr>
                </pic:pic>
              </a:graphicData>
            </a:graphic>
          </wp:inline>
        </w:drawing>
      </w:r>
    </w:p>
    <w:p w14:paraId="202F5E87" w14:textId="77777777" w:rsidR="004759A4" w:rsidRDefault="004759A4" w:rsidP="004759A4">
      <w:pPr>
        <w:pStyle w:val="LabStepNumbered"/>
      </w:pPr>
      <w:r>
        <w:t xml:space="preserve">Save the work you have done by clicking the </w:t>
      </w:r>
      <w:r w:rsidRPr="00DF6ABD">
        <w:rPr>
          <w:b/>
        </w:rPr>
        <w:t>Save</w:t>
      </w:r>
      <w:r>
        <w:t xml:space="preserve"> button in the upper left corner of the Power BI Desktop window.</w:t>
      </w:r>
    </w:p>
    <w:p w14:paraId="29280C3F" w14:textId="33B195BE" w:rsidR="003F3C48" w:rsidRPr="00AB0146" w:rsidRDefault="00276D37" w:rsidP="003F3C48">
      <w:pPr>
        <w:pStyle w:val="Heading3"/>
      </w:pPr>
      <w:r>
        <w:lastRenderedPageBreak/>
        <w:t>Exercise 5</w:t>
      </w:r>
      <w:r w:rsidR="003F3C48">
        <w:t xml:space="preserve">: </w:t>
      </w:r>
      <w:r w:rsidR="00DF6ABD">
        <w:t>Create</w:t>
      </w:r>
      <w:r w:rsidR="00806874">
        <w:t xml:space="preserve"> </w:t>
      </w:r>
      <w:r w:rsidR="00A370C4">
        <w:t xml:space="preserve">Measures </w:t>
      </w:r>
      <w:r w:rsidR="004759A4">
        <w:t>using DAX</w:t>
      </w:r>
      <w:r w:rsidR="00806874">
        <w:t xml:space="preserve"> Time Intelligence Function</w:t>
      </w:r>
      <w:r w:rsidR="00A370C4">
        <w:t>s</w:t>
      </w:r>
    </w:p>
    <w:p w14:paraId="006AA455" w14:textId="5E6FFF3D" w:rsidR="003F3C48" w:rsidRDefault="003F3C48" w:rsidP="003F3C48">
      <w:pPr>
        <w:pStyle w:val="LabExerciseLeadIn"/>
      </w:pPr>
      <w:r>
        <w:t>In this exercise</w:t>
      </w:r>
      <w:r w:rsidR="00E62F54">
        <w:t xml:space="preserve">, you will leverage various </w:t>
      </w:r>
      <w:r w:rsidR="000E67D1">
        <w:t xml:space="preserve">the </w:t>
      </w:r>
      <w:r w:rsidR="00E62F54">
        <w:t xml:space="preserve">Time Intelligence functions </w:t>
      </w:r>
      <w:r w:rsidR="000E67D1">
        <w:t xml:space="preserve">in DAX </w:t>
      </w:r>
      <w:r w:rsidR="00E62F54">
        <w:t xml:space="preserve">to analyze sales revenue using quarter to date (QTD) totals </w:t>
      </w:r>
      <w:r w:rsidR="000E67D1">
        <w:t xml:space="preserve">and </w:t>
      </w:r>
      <w:r w:rsidR="00E62F54">
        <w:t xml:space="preserve">year to date (YTD) totals. You will also </w:t>
      </w:r>
      <w:r w:rsidR="00AD2F9E">
        <w:t xml:space="preserve">use DAX to write an expression which </w:t>
      </w:r>
      <w:r w:rsidR="00E62F54">
        <w:t>calculate a running total of sales revenue through the entire 4 years of sales activity.</w:t>
      </w:r>
    </w:p>
    <w:p w14:paraId="37405603" w14:textId="0205B926" w:rsidR="003835F8" w:rsidRDefault="003835F8" w:rsidP="008A6C14">
      <w:pPr>
        <w:pStyle w:val="LabStepNumbered"/>
        <w:numPr>
          <w:ilvl w:val="0"/>
          <w:numId w:val="3"/>
        </w:numPr>
        <w:tabs>
          <w:tab w:val="clear" w:pos="360"/>
          <w:tab w:val="num" w:pos="630"/>
        </w:tabs>
        <w:ind w:left="630"/>
      </w:pPr>
      <w:r>
        <w:t xml:space="preserve">Create a measure named </w:t>
      </w:r>
      <w:r>
        <w:rPr>
          <w:b/>
        </w:rPr>
        <w:t>Sales Revenue QTD</w:t>
      </w:r>
      <w:r w:rsidRPr="000F1143">
        <w:t xml:space="preserve"> </w:t>
      </w:r>
      <w:r>
        <w:t xml:space="preserve">that calculates a quarter-to-date aggregate sum on the </w:t>
      </w:r>
      <w:proofErr w:type="spellStart"/>
      <w:r>
        <w:rPr>
          <w:b/>
        </w:rPr>
        <w:t>SalesAmount</w:t>
      </w:r>
      <w:proofErr w:type="spellEnd"/>
      <w:r>
        <w:rPr>
          <w:b/>
        </w:rPr>
        <w:t xml:space="preserve"> </w:t>
      </w:r>
      <w:r>
        <w:t xml:space="preserve">column of the </w:t>
      </w:r>
      <w:r w:rsidRPr="00256003">
        <w:rPr>
          <w:b/>
        </w:rPr>
        <w:t>Sales</w:t>
      </w:r>
      <w:r>
        <w:t xml:space="preserve"> table.</w:t>
      </w:r>
    </w:p>
    <w:p w14:paraId="3A308383" w14:textId="77777777" w:rsidR="003835F8" w:rsidRDefault="003835F8" w:rsidP="008A6C14">
      <w:pPr>
        <w:pStyle w:val="LabStepNumberedLevel2"/>
        <w:numPr>
          <w:ilvl w:val="1"/>
          <w:numId w:val="3"/>
        </w:numPr>
      </w:pPr>
      <w:r>
        <w:t>Navigate to data view.</w:t>
      </w:r>
    </w:p>
    <w:p w14:paraId="72320AEF" w14:textId="77777777" w:rsidR="003835F8" w:rsidRDefault="003835F8" w:rsidP="008A6C14">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04DA6492" w14:textId="77777777" w:rsidR="003835F8" w:rsidRDefault="003835F8" w:rsidP="008A6C14">
      <w:pPr>
        <w:pStyle w:val="LabStepNumberedLevel2"/>
        <w:numPr>
          <w:ilvl w:val="1"/>
          <w:numId w:val="3"/>
        </w:numPr>
      </w:pPr>
      <w:r>
        <w:t xml:space="preserve">Create a new measure by clicking the </w:t>
      </w:r>
      <w:r w:rsidRPr="00335AB6">
        <w:rPr>
          <w:b/>
        </w:rPr>
        <w:t>New Measure</w:t>
      </w:r>
      <w:r>
        <w:t xml:space="preserve"> button in the ribbon.</w:t>
      </w:r>
    </w:p>
    <w:p w14:paraId="4950DE53" w14:textId="77777777" w:rsidR="003835F8" w:rsidRDefault="003835F8" w:rsidP="003835F8">
      <w:pPr>
        <w:pStyle w:val="LabStepScreenshotLevel2"/>
      </w:pPr>
      <w:r>
        <w:drawing>
          <wp:inline distT="0" distB="0" distL="0" distR="0" wp14:anchorId="2B32E822" wp14:editId="21CB48C8">
            <wp:extent cx="3419202" cy="865414"/>
            <wp:effectExtent l="19050" t="19050" r="1016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25967"/>
                    <a:stretch/>
                  </pic:blipFill>
                  <pic:spPr bwMode="auto">
                    <a:xfrm>
                      <a:off x="0" y="0"/>
                      <a:ext cx="3499623" cy="88576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6DF337" w14:textId="129B5EDA" w:rsidR="003835F8" w:rsidRDefault="003835F8" w:rsidP="008A6C14">
      <w:pPr>
        <w:pStyle w:val="LabStepNumberedLevel2"/>
      </w:pPr>
      <w:r>
        <w:t xml:space="preserve">Enter to following DAX expression into the formula bar to create the </w:t>
      </w:r>
      <w:r w:rsidR="00834C19">
        <w:t xml:space="preserve">new measure </w:t>
      </w:r>
      <w:r>
        <w:t xml:space="preserve">named </w:t>
      </w:r>
      <w:r w:rsidR="00834C19">
        <w:rPr>
          <w:b/>
        </w:rPr>
        <w:t>Sales Revenue QTD</w:t>
      </w:r>
      <w:r w:rsidRPr="00335AB6">
        <w:t>.</w:t>
      </w:r>
    </w:p>
    <w:p w14:paraId="1B184F63" w14:textId="201667EE" w:rsidR="003835F8" w:rsidRDefault="003835F8" w:rsidP="003835F8">
      <w:pPr>
        <w:pStyle w:val="LabStepCodeBlockLevel2"/>
      </w:pPr>
      <w:r w:rsidRPr="003835F8">
        <w:t>Sales Revenue QTD = TOTALQTD( SUM(Sales[SalesAmount]), 'Calendar'[Date])</w:t>
      </w:r>
    </w:p>
    <w:p w14:paraId="0EAA4A9B" w14:textId="486E92E8" w:rsidR="003835F8" w:rsidRDefault="003835F8" w:rsidP="008A6C14">
      <w:pPr>
        <w:pStyle w:val="LabStepNumberedLevel2"/>
      </w:pPr>
      <w:r>
        <w:t xml:space="preserve">Press the </w:t>
      </w:r>
      <w:r w:rsidRPr="005D3776">
        <w:rPr>
          <w:b/>
        </w:rPr>
        <w:t>ENTER</w:t>
      </w:r>
      <w:r>
        <w:t xml:space="preserve"> key to add the </w:t>
      </w:r>
      <w:r w:rsidR="00834C19">
        <w:t xml:space="preserve">measure </w:t>
      </w:r>
      <w:r>
        <w:t>to data model.</w:t>
      </w:r>
    </w:p>
    <w:p w14:paraId="77630221" w14:textId="429E12B8" w:rsidR="003835F8" w:rsidRDefault="003835F8" w:rsidP="008A6C14">
      <w:pPr>
        <w:pStyle w:val="LabStepNumberedLevel2"/>
      </w:pPr>
      <w:r>
        <w:t xml:space="preserve">Modify the formatting by dropping down the </w:t>
      </w:r>
      <w:r w:rsidRPr="00DF26AD">
        <w:rPr>
          <w:b/>
        </w:rPr>
        <w:t>Format</w:t>
      </w:r>
      <w:r>
        <w:t xml:space="preserve"> menu on the ribbon and selecting </w:t>
      </w:r>
      <w:r w:rsidRPr="00DF26AD">
        <w:rPr>
          <w:b/>
        </w:rPr>
        <w:t>Currency &gt; English (United States)</w:t>
      </w:r>
      <w:r>
        <w:t>. Also use</w:t>
      </w:r>
      <w:r w:rsidR="0076324D">
        <w:t xml:space="preserve"> the spinner control below the </w:t>
      </w:r>
      <w:r w:rsidR="0076324D" w:rsidRPr="0076324D">
        <w:rPr>
          <w:b/>
        </w:rPr>
        <w:t>F</w:t>
      </w:r>
      <w:r w:rsidRPr="0076324D">
        <w:rPr>
          <w:b/>
        </w:rPr>
        <w:t>ormat</w:t>
      </w:r>
      <w:r>
        <w:t xml:space="preserve"> menu to set the number of decimal places shown to zero.</w:t>
      </w:r>
    </w:p>
    <w:p w14:paraId="71CF21C8" w14:textId="3B2B8310" w:rsidR="003835F8" w:rsidRDefault="003835F8" w:rsidP="00547EE9">
      <w:pPr>
        <w:pStyle w:val="LabStepScreenshotLevel2"/>
      </w:pPr>
      <w:r>
        <w:drawing>
          <wp:inline distT="0" distB="0" distL="0" distR="0" wp14:anchorId="11ECE88C" wp14:editId="0DAC18EC">
            <wp:extent cx="4645303" cy="981182"/>
            <wp:effectExtent l="19050" t="19050" r="2222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2">
                      <a:extLst>
                        <a:ext uri="{28A0092B-C50C-407E-A947-70E740481C1C}">
                          <a14:useLocalDpi xmlns:a14="http://schemas.microsoft.com/office/drawing/2010/main" val="0"/>
                        </a:ext>
                      </a:extLst>
                    </a:blip>
                    <a:srcRect t="11674"/>
                    <a:stretch/>
                  </pic:blipFill>
                  <pic:spPr bwMode="auto">
                    <a:xfrm>
                      <a:off x="0" y="0"/>
                      <a:ext cx="4776275" cy="1008846"/>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A390CA" w14:textId="4C65E6E9" w:rsidR="00547EE9" w:rsidRDefault="00547EE9" w:rsidP="008A6C14">
      <w:pPr>
        <w:pStyle w:val="LabStepNumbered"/>
        <w:numPr>
          <w:ilvl w:val="0"/>
          <w:numId w:val="3"/>
        </w:numPr>
        <w:tabs>
          <w:tab w:val="clear" w:pos="360"/>
          <w:tab w:val="num" w:pos="630"/>
        </w:tabs>
        <w:ind w:left="630"/>
      </w:pPr>
      <w:r>
        <w:t xml:space="preserve">Create a measure named </w:t>
      </w:r>
      <w:r>
        <w:rPr>
          <w:b/>
        </w:rPr>
        <w:t>Sales Revenue YTD</w:t>
      </w:r>
      <w:r w:rsidRPr="000F1143">
        <w:t xml:space="preserve"> </w:t>
      </w:r>
      <w:r>
        <w:t xml:space="preserve">that calculates a year-to-date aggregate sum on the </w:t>
      </w:r>
      <w:proofErr w:type="spellStart"/>
      <w:r>
        <w:rPr>
          <w:b/>
        </w:rPr>
        <w:t>SalesAmount</w:t>
      </w:r>
      <w:proofErr w:type="spellEnd"/>
      <w:r>
        <w:rPr>
          <w:b/>
        </w:rPr>
        <w:t xml:space="preserve"> </w:t>
      </w:r>
      <w:r>
        <w:t xml:space="preserve">column of the </w:t>
      </w:r>
      <w:r w:rsidRPr="00256003">
        <w:rPr>
          <w:b/>
        </w:rPr>
        <w:t>Sales</w:t>
      </w:r>
      <w:r>
        <w:t xml:space="preserve"> table.</w:t>
      </w:r>
    </w:p>
    <w:p w14:paraId="40F680D5" w14:textId="77777777" w:rsidR="00547EE9" w:rsidRDefault="00547EE9" w:rsidP="008A6C14">
      <w:pPr>
        <w:pStyle w:val="LabStepNumberedLevel2"/>
        <w:numPr>
          <w:ilvl w:val="1"/>
          <w:numId w:val="3"/>
        </w:numPr>
      </w:pPr>
      <w:r>
        <w:t>Navigate to data view.</w:t>
      </w:r>
    </w:p>
    <w:p w14:paraId="4BB93123" w14:textId="77777777" w:rsidR="00547EE9" w:rsidRDefault="00547EE9" w:rsidP="008A6C14">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1A9EE9AD" w14:textId="77777777" w:rsidR="00547EE9" w:rsidRDefault="00547EE9" w:rsidP="008A6C14">
      <w:pPr>
        <w:pStyle w:val="LabStepNumberedLevel2"/>
        <w:numPr>
          <w:ilvl w:val="1"/>
          <w:numId w:val="3"/>
        </w:numPr>
      </w:pPr>
      <w:r>
        <w:t xml:space="preserve">Create a new measure by clicking the </w:t>
      </w:r>
      <w:r w:rsidRPr="00335AB6">
        <w:rPr>
          <w:b/>
        </w:rPr>
        <w:t>New Measure</w:t>
      </w:r>
      <w:r>
        <w:t xml:space="preserve"> button in the ribbon.</w:t>
      </w:r>
    </w:p>
    <w:p w14:paraId="48235F5A" w14:textId="7FBA5F41" w:rsidR="00547EE9" w:rsidRDefault="00547EE9" w:rsidP="008A6C14">
      <w:pPr>
        <w:pStyle w:val="LabStepNumberedLevel2"/>
      </w:pPr>
      <w:r>
        <w:t xml:space="preserve">Enter to following DAX expression into the formula bar to create the </w:t>
      </w:r>
      <w:r w:rsidR="00834C19">
        <w:t xml:space="preserve">new measure </w:t>
      </w:r>
      <w:r>
        <w:t xml:space="preserve">named </w:t>
      </w:r>
      <w:r w:rsidR="00834C19">
        <w:rPr>
          <w:b/>
        </w:rPr>
        <w:t>Sales Revenue YTD</w:t>
      </w:r>
      <w:r w:rsidRPr="00335AB6">
        <w:t>.</w:t>
      </w:r>
    </w:p>
    <w:p w14:paraId="100DE287" w14:textId="0DF2FA34" w:rsidR="00547EE9" w:rsidRDefault="00547EE9" w:rsidP="00547EE9">
      <w:pPr>
        <w:pStyle w:val="LabStepCodeBlockLevel2"/>
      </w:pPr>
      <w:r w:rsidRPr="003835F8">
        <w:t>Sale</w:t>
      </w:r>
      <w:r w:rsidR="003D1FF2">
        <w:t>s Revenue Y</w:t>
      </w:r>
      <w:r w:rsidR="00CA1891">
        <w:t>TD = TOTALY</w:t>
      </w:r>
      <w:r w:rsidRPr="003835F8">
        <w:t>TD( SUM(Sales[SalesAmount]), 'Calendar'[Date])</w:t>
      </w:r>
    </w:p>
    <w:p w14:paraId="7FB81EEB" w14:textId="3147D56D" w:rsidR="00547EE9" w:rsidRDefault="00547EE9" w:rsidP="008A6C14">
      <w:pPr>
        <w:pStyle w:val="LabStepNumberedLevel2"/>
      </w:pPr>
      <w:r>
        <w:t xml:space="preserve">Press the </w:t>
      </w:r>
      <w:r w:rsidRPr="005D3776">
        <w:rPr>
          <w:b/>
        </w:rPr>
        <w:t>ENTER</w:t>
      </w:r>
      <w:r>
        <w:t xml:space="preserve"> key to add the </w:t>
      </w:r>
      <w:r w:rsidR="00834C19">
        <w:t xml:space="preserve">measure </w:t>
      </w:r>
      <w:r>
        <w:t>to data model.</w:t>
      </w:r>
    </w:p>
    <w:p w14:paraId="55872152" w14:textId="44B82AE9" w:rsidR="00547EE9" w:rsidRDefault="00547EE9" w:rsidP="008A6C14">
      <w:pPr>
        <w:pStyle w:val="LabStepNumberedLevel2"/>
      </w:pPr>
      <w:r>
        <w:t xml:space="preserve">Modify the formatting by dropping down the </w:t>
      </w:r>
      <w:r w:rsidRPr="00DF26AD">
        <w:rPr>
          <w:b/>
        </w:rPr>
        <w:t>Format</w:t>
      </w:r>
      <w:r>
        <w:t xml:space="preserve"> menu on the ribbon and selecting </w:t>
      </w:r>
      <w:r w:rsidRPr="00DF26AD">
        <w:rPr>
          <w:b/>
        </w:rPr>
        <w:t>Currency &gt; English (United States)</w:t>
      </w:r>
      <w:r>
        <w:t>. Also use</w:t>
      </w:r>
      <w:r w:rsidR="00B16B4B">
        <w:t xml:space="preserve"> the spinner control below the </w:t>
      </w:r>
      <w:r w:rsidR="00B16B4B" w:rsidRPr="00B16B4B">
        <w:rPr>
          <w:b/>
        </w:rPr>
        <w:t>F</w:t>
      </w:r>
      <w:r w:rsidRPr="00B16B4B">
        <w:rPr>
          <w:b/>
        </w:rPr>
        <w:t>ormat</w:t>
      </w:r>
      <w:r>
        <w:t xml:space="preserve"> menu to set the number of decimal places shown to zero.</w:t>
      </w:r>
    </w:p>
    <w:p w14:paraId="3C161BAF" w14:textId="5A0BF15B" w:rsidR="00547EE9" w:rsidRDefault="00CA1891" w:rsidP="00547EE9">
      <w:pPr>
        <w:pStyle w:val="LabStepScreenshotLevel2"/>
      </w:pPr>
      <w:r>
        <w:lastRenderedPageBreak/>
        <w:drawing>
          <wp:inline distT="0" distB="0" distL="0" distR="0" wp14:anchorId="1F8A7DD4" wp14:editId="1C1FC270">
            <wp:extent cx="4854540" cy="1181467"/>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8327" cy="1206726"/>
                    </a:xfrm>
                    <a:prstGeom prst="rect">
                      <a:avLst/>
                    </a:prstGeom>
                    <a:noFill/>
                    <a:ln>
                      <a:solidFill>
                        <a:schemeClr val="bg1">
                          <a:lumMod val="50000"/>
                        </a:schemeClr>
                      </a:solidFill>
                    </a:ln>
                  </pic:spPr>
                </pic:pic>
              </a:graphicData>
            </a:graphic>
          </wp:inline>
        </w:drawing>
      </w:r>
    </w:p>
    <w:p w14:paraId="16B81556" w14:textId="7E84B981" w:rsidR="00AD2F9E" w:rsidRDefault="00AD2F9E" w:rsidP="008A6C14">
      <w:pPr>
        <w:pStyle w:val="LabStepNumbered"/>
        <w:numPr>
          <w:ilvl w:val="0"/>
          <w:numId w:val="3"/>
        </w:numPr>
        <w:tabs>
          <w:tab w:val="clear" w:pos="360"/>
          <w:tab w:val="num" w:pos="630"/>
        </w:tabs>
        <w:ind w:left="630"/>
      </w:pPr>
      <w:r>
        <w:t xml:space="preserve">Create a measure named </w:t>
      </w:r>
      <w:r>
        <w:rPr>
          <w:b/>
        </w:rPr>
        <w:t>Sales Revenue RT</w:t>
      </w:r>
      <w:r w:rsidRPr="000F1143">
        <w:t xml:space="preserve"> </w:t>
      </w:r>
      <w:r>
        <w:t xml:space="preserve">that calculates a running total aggregate sum on the </w:t>
      </w:r>
      <w:proofErr w:type="spellStart"/>
      <w:r>
        <w:rPr>
          <w:b/>
        </w:rPr>
        <w:t>SalesAmount</w:t>
      </w:r>
      <w:proofErr w:type="spellEnd"/>
      <w:r>
        <w:rPr>
          <w:b/>
        </w:rPr>
        <w:t xml:space="preserve"> </w:t>
      </w:r>
      <w:r>
        <w:t xml:space="preserve">column of the </w:t>
      </w:r>
      <w:r w:rsidRPr="00256003">
        <w:rPr>
          <w:b/>
        </w:rPr>
        <w:t>Sales</w:t>
      </w:r>
      <w:r>
        <w:t xml:space="preserve"> table.</w:t>
      </w:r>
    </w:p>
    <w:p w14:paraId="2F174D99" w14:textId="77777777" w:rsidR="00AD2F9E" w:rsidRDefault="00AD2F9E" w:rsidP="008A6C14">
      <w:pPr>
        <w:pStyle w:val="LabStepNumberedLevel2"/>
        <w:numPr>
          <w:ilvl w:val="1"/>
          <w:numId w:val="3"/>
        </w:numPr>
      </w:pPr>
      <w:r>
        <w:t>Navigate to data view.</w:t>
      </w:r>
    </w:p>
    <w:p w14:paraId="2C08B9C1" w14:textId="77777777" w:rsidR="00AD2F9E" w:rsidRDefault="00AD2F9E" w:rsidP="008A6C14">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65CAEC6A" w14:textId="77777777" w:rsidR="00AD2F9E" w:rsidRDefault="00AD2F9E" w:rsidP="008A6C14">
      <w:pPr>
        <w:pStyle w:val="LabStepNumberedLevel2"/>
        <w:numPr>
          <w:ilvl w:val="1"/>
          <w:numId w:val="3"/>
        </w:numPr>
      </w:pPr>
      <w:r>
        <w:t xml:space="preserve">Create a new measure by clicking the </w:t>
      </w:r>
      <w:r w:rsidRPr="00335AB6">
        <w:rPr>
          <w:b/>
        </w:rPr>
        <w:t>New Measure</w:t>
      </w:r>
      <w:r>
        <w:t xml:space="preserve"> button in the ribbon.</w:t>
      </w:r>
    </w:p>
    <w:p w14:paraId="34DC8D67" w14:textId="7CCB53E1" w:rsidR="00AD2F9E" w:rsidRDefault="00AD2F9E" w:rsidP="008A6C14">
      <w:pPr>
        <w:pStyle w:val="LabStepNumberedLevel2"/>
      </w:pPr>
      <w:r>
        <w:t xml:space="preserve">Enter to following DAX expression into the formula bar to create the </w:t>
      </w:r>
      <w:r w:rsidR="00834C19">
        <w:t xml:space="preserve">new measure </w:t>
      </w:r>
      <w:r>
        <w:t xml:space="preserve">named </w:t>
      </w:r>
      <w:r w:rsidR="00834C19">
        <w:rPr>
          <w:b/>
        </w:rPr>
        <w:t>Sales Revenue RT</w:t>
      </w:r>
      <w:r w:rsidRPr="00335AB6">
        <w:t>.</w:t>
      </w:r>
    </w:p>
    <w:p w14:paraId="5DB91993" w14:textId="77777777" w:rsidR="00E87F56" w:rsidRDefault="00E87F56" w:rsidP="00E87F56">
      <w:pPr>
        <w:pStyle w:val="LabStepCodeBlockLevel2"/>
      </w:pPr>
      <w:r>
        <w:t xml:space="preserve">Sales Revenue RT = </w:t>
      </w:r>
    </w:p>
    <w:p w14:paraId="21170B13" w14:textId="77777777" w:rsidR="00E87F56" w:rsidRDefault="00E87F56" w:rsidP="00E87F56">
      <w:pPr>
        <w:pStyle w:val="LabStepCodeBlockLevel2"/>
      </w:pPr>
      <w:r>
        <w:t>CALCULATE(</w:t>
      </w:r>
    </w:p>
    <w:p w14:paraId="0C10963F" w14:textId="77777777" w:rsidR="00E87F56" w:rsidRDefault="00E87F56" w:rsidP="00E87F56">
      <w:pPr>
        <w:pStyle w:val="LabStepCodeBlockLevel2"/>
      </w:pPr>
      <w:r>
        <w:tab/>
        <w:t>SUM(Sales[SalesAmount]),</w:t>
      </w:r>
    </w:p>
    <w:p w14:paraId="7360A728" w14:textId="77777777" w:rsidR="00E87F56" w:rsidRDefault="00E87F56" w:rsidP="00E87F56">
      <w:pPr>
        <w:pStyle w:val="LabStepCodeBlockLevel2"/>
      </w:pPr>
      <w:r>
        <w:tab/>
        <w:t xml:space="preserve">FILTER( </w:t>
      </w:r>
    </w:p>
    <w:p w14:paraId="5DF9932E" w14:textId="77777777" w:rsidR="00E87F56" w:rsidRDefault="00E87F56" w:rsidP="00E87F56">
      <w:pPr>
        <w:pStyle w:val="LabStepCodeBlockLevel2"/>
      </w:pPr>
      <w:r>
        <w:tab/>
      </w:r>
      <w:r>
        <w:tab/>
        <w:t xml:space="preserve">ALL('Calendar'), </w:t>
      </w:r>
    </w:p>
    <w:p w14:paraId="4A902A0C" w14:textId="77777777" w:rsidR="00E87F56" w:rsidRDefault="00E87F56" w:rsidP="00E87F56">
      <w:pPr>
        <w:pStyle w:val="LabStepCodeBlockLevel2"/>
      </w:pPr>
      <w:r>
        <w:tab/>
      </w:r>
      <w:r>
        <w:tab/>
        <w:t xml:space="preserve">'Calendar'[Date] &lt;= MAX('Calendar'[Date]) </w:t>
      </w:r>
    </w:p>
    <w:p w14:paraId="17A9DC23" w14:textId="77777777" w:rsidR="00E87F56" w:rsidRDefault="00E87F56" w:rsidP="00E87F56">
      <w:pPr>
        <w:pStyle w:val="LabStepCodeBlockLevel2"/>
      </w:pPr>
      <w:r>
        <w:tab/>
        <w:t>)</w:t>
      </w:r>
    </w:p>
    <w:p w14:paraId="0C297BAB" w14:textId="6A6EF305" w:rsidR="00AD2F9E" w:rsidRDefault="00E87F56" w:rsidP="00E87F56">
      <w:pPr>
        <w:pStyle w:val="LabStepCodeBlockLevel2"/>
      </w:pPr>
      <w:r>
        <w:t>)</w:t>
      </w:r>
    </w:p>
    <w:p w14:paraId="2E79FB08" w14:textId="05D62AEE" w:rsidR="00AD2F9E" w:rsidRDefault="00AD2F9E" w:rsidP="008A6C14">
      <w:pPr>
        <w:pStyle w:val="LabStepNumberedLevel2"/>
      </w:pPr>
      <w:r>
        <w:t xml:space="preserve">Press the </w:t>
      </w:r>
      <w:r w:rsidRPr="005D3776">
        <w:rPr>
          <w:b/>
        </w:rPr>
        <w:t>ENTER</w:t>
      </w:r>
      <w:r>
        <w:t xml:space="preserve"> key to add the </w:t>
      </w:r>
      <w:r w:rsidR="00834C19">
        <w:t xml:space="preserve">measure </w:t>
      </w:r>
      <w:r>
        <w:t>to data model.</w:t>
      </w:r>
    </w:p>
    <w:p w14:paraId="3F689BEF" w14:textId="1B92B8C9" w:rsidR="003835F8" w:rsidRDefault="00AD2F9E" w:rsidP="008A6C14">
      <w:pPr>
        <w:pStyle w:val="LabStepNumberedLevel2"/>
      </w:pPr>
      <w:r>
        <w:t xml:space="preserve">Modify the formatting by dropping down the </w:t>
      </w:r>
      <w:r w:rsidRPr="00DF26AD">
        <w:rPr>
          <w:b/>
        </w:rPr>
        <w:t>Format</w:t>
      </w:r>
      <w:r>
        <w:t xml:space="preserve"> menu on the ribbon and selecting </w:t>
      </w:r>
      <w:r w:rsidRPr="00DF26AD">
        <w:rPr>
          <w:b/>
        </w:rPr>
        <w:t>Currency &gt; English (United States)</w:t>
      </w:r>
      <w:r>
        <w:t>. Also use the spinner control below the format menu to set the number of decimal places shown to zero.</w:t>
      </w:r>
    </w:p>
    <w:p w14:paraId="66C7AED7" w14:textId="76E456B6" w:rsidR="00E87F56" w:rsidRDefault="00E87F56" w:rsidP="00E87F56">
      <w:pPr>
        <w:pStyle w:val="LabStepNumbered"/>
      </w:pPr>
      <w:r>
        <w:t>Use the three new measures in a matrix visual.</w:t>
      </w:r>
    </w:p>
    <w:p w14:paraId="30DF8BD1" w14:textId="5590CFD7" w:rsidR="00E87F56" w:rsidRDefault="00E87F56" w:rsidP="00E87F56">
      <w:pPr>
        <w:pStyle w:val="LabStepNumberedLevel2"/>
      </w:pPr>
      <w:r>
        <w:t>Navigate to report mode</w:t>
      </w:r>
      <w:r w:rsidR="00F23F3D">
        <w:t xml:space="preserve"> and make sure the </w:t>
      </w:r>
      <w:r w:rsidR="00F23F3D" w:rsidRPr="00F23F3D">
        <w:rPr>
          <w:b/>
        </w:rPr>
        <w:t>Sales by Time Period</w:t>
      </w:r>
      <w:r w:rsidR="00F23F3D">
        <w:t xml:space="preserve"> report page is active</w:t>
      </w:r>
      <w:r>
        <w:t>.</w:t>
      </w:r>
    </w:p>
    <w:p w14:paraId="1EE8561E" w14:textId="6AD1B150" w:rsidR="00E87F56" w:rsidRDefault="00E87F56" w:rsidP="00E87F56">
      <w:pPr>
        <w:pStyle w:val="LabStepNumberedLevel2"/>
      </w:pPr>
      <w:r>
        <w:t>Select the matrix visual you created last that is currently positioned on the right-hand side of the page.</w:t>
      </w:r>
    </w:p>
    <w:p w14:paraId="098C4613" w14:textId="430E0C29" w:rsidR="00E87F56" w:rsidRDefault="00E87F56" w:rsidP="00E87F56">
      <w:pPr>
        <w:pStyle w:val="LabStepNumberedLevel2"/>
      </w:pPr>
      <w:r>
        <w:t xml:space="preserve">Examine the bottom of the </w:t>
      </w:r>
      <w:r w:rsidRPr="00E87F56">
        <w:rPr>
          <w:b/>
        </w:rPr>
        <w:t>Visualizations</w:t>
      </w:r>
      <w:r>
        <w:t xml:space="preserve"> pane. Currently, the </w:t>
      </w:r>
      <w:r w:rsidRPr="00E87F56">
        <w:rPr>
          <w:b/>
        </w:rPr>
        <w:t>Rows</w:t>
      </w:r>
      <w:r>
        <w:t xml:space="preserve"> well contains the </w:t>
      </w:r>
      <w:r w:rsidRPr="00E87F56">
        <w:rPr>
          <w:b/>
        </w:rPr>
        <w:t>Year</w:t>
      </w:r>
      <w:r>
        <w:t xml:space="preserve"> column and the </w:t>
      </w:r>
      <w:r w:rsidRPr="00E87F56">
        <w:rPr>
          <w:b/>
        </w:rPr>
        <w:t>Quarter</w:t>
      </w:r>
      <w:r>
        <w:t xml:space="preserve"> column. There are also four other measures in the </w:t>
      </w:r>
      <w:r w:rsidRPr="00E87F56">
        <w:rPr>
          <w:b/>
        </w:rPr>
        <w:t>Values</w:t>
      </w:r>
      <w:r>
        <w:t xml:space="preserve"> well.</w:t>
      </w:r>
    </w:p>
    <w:p w14:paraId="4F8367D5" w14:textId="4E398622" w:rsidR="00E87F56" w:rsidRDefault="00E87F56" w:rsidP="00E87F56">
      <w:pPr>
        <w:pStyle w:val="LabStepScreenshotLevel2"/>
      </w:pPr>
      <w:r>
        <w:drawing>
          <wp:inline distT="0" distB="0" distL="0" distR="0" wp14:anchorId="0FDBA54A" wp14:editId="03538089">
            <wp:extent cx="822724" cy="1472339"/>
            <wp:effectExtent l="19050" t="19050" r="1587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55106" cy="1530289"/>
                    </a:xfrm>
                    <a:prstGeom prst="rect">
                      <a:avLst/>
                    </a:prstGeom>
                    <a:noFill/>
                    <a:ln>
                      <a:solidFill>
                        <a:schemeClr val="bg1">
                          <a:lumMod val="50000"/>
                        </a:schemeClr>
                      </a:solidFill>
                    </a:ln>
                  </pic:spPr>
                </pic:pic>
              </a:graphicData>
            </a:graphic>
          </wp:inline>
        </w:drawing>
      </w:r>
    </w:p>
    <w:p w14:paraId="3614BDCA" w14:textId="4B5B7F89" w:rsidR="00E87F56" w:rsidRDefault="00D0463C" w:rsidP="00E87F56">
      <w:pPr>
        <w:pStyle w:val="LabStepNumberedLevel2"/>
      </w:pPr>
      <w:r>
        <w:t xml:space="preserve">Remove all the measures from the </w:t>
      </w:r>
      <w:r w:rsidR="00834C19" w:rsidRPr="00834C19">
        <w:rPr>
          <w:b/>
        </w:rPr>
        <w:t>Values</w:t>
      </w:r>
      <w:r w:rsidR="00834C19">
        <w:t xml:space="preserve"> well </w:t>
      </w:r>
      <w:r>
        <w:t xml:space="preserve">except for the </w:t>
      </w:r>
      <w:r w:rsidRPr="00D0463C">
        <w:rPr>
          <w:b/>
        </w:rPr>
        <w:t>Sales Revenue</w:t>
      </w:r>
      <w:r>
        <w:t xml:space="preserve"> measure.</w:t>
      </w:r>
      <w:r w:rsidR="006B6314">
        <w:t xml:space="preserve"> At this point, your visual should match the one shown in the following screenshot where sales revenue totals as shown at the quarterly level and at the yearly level.</w:t>
      </w:r>
    </w:p>
    <w:p w14:paraId="3FB916CD" w14:textId="5A16A22D" w:rsidR="00D0463C" w:rsidRDefault="00F240A5" w:rsidP="00D0463C">
      <w:pPr>
        <w:pStyle w:val="LabStepScreenshotLevel2"/>
      </w:pPr>
      <w:r>
        <w:lastRenderedPageBreak/>
        <w:drawing>
          <wp:inline distT="0" distB="0" distL="0" distR="0" wp14:anchorId="28692A55" wp14:editId="226E41A5">
            <wp:extent cx="1559559" cy="2509630"/>
            <wp:effectExtent l="0" t="0" r="3175"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63334" cy="2515704"/>
                    </a:xfrm>
                    <a:prstGeom prst="rect">
                      <a:avLst/>
                    </a:prstGeom>
                    <a:noFill/>
                    <a:ln>
                      <a:noFill/>
                    </a:ln>
                  </pic:spPr>
                </pic:pic>
              </a:graphicData>
            </a:graphic>
          </wp:inline>
        </w:drawing>
      </w:r>
    </w:p>
    <w:p w14:paraId="50C8B121" w14:textId="0E494C85" w:rsidR="00D0463C" w:rsidRDefault="00D0463C" w:rsidP="00D0463C">
      <w:pPr>
        <w:pStyle w:val="LabStepNumberedLevel2"/>
      </w:pPr>
      <w:r>
        <w:t xml:space="preserve">Drag and drop the </w:t>
      </w:r>
      <w:r>
        <w:rPr>
          <w:b/>
        </w:rPr>
        <w:t>Month</w:t>
      </w:r>
      <w:r>
        <w:t xml:space="preserve"> column from the </w:t>
      </w:r>
      <w:r w:rsidRPr="00F2445A">
        <w:rPr>
          <w:b/>
        </w:rPr>
        <w:t>Calendar</w:t>
      </w:r>
      <w:r>
        <w:t xml:space="preserve"> table into the </w:t>
      </w:r>
      <w:r w:rsidRPr="00F2445A">
        <w:rPr>
          <w:b/>
        </w:rPr>
        <w:t>Rows</w:t>
      </w:r>
      <w:r>
        <w:t xml:space="preserve"> well below the two other columns.</w:t>
      </w:r>
    </w:p>
    <w:p w14:paraId="4F2AC977" w14:textId="4E258092" w:rsidR="006B6314" w:rsidRDefault="006B6314" w:rsidP="006B6314">
      <w:pPr>
        <w:pStyle w:val="LabStepScreenshotLevel2"/>
      </w:pPr>
      <w:r>
        <w:drawing>
          <wp:inline distT="0" distB="0" distL="0" distR="0" wp14:anchorId="393E5344" wp14:editId="332331F8">
            <wp:extent cx="1084881" cy="680424"/>
            <wp:effectExtent l="0" t="0" r="127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09419" cy="695814"/>
                    </a:xfrm>
                    <a:prstGeom prst="rect">
                      <a:avLst/>
                    </a:prstGeom>
                    <a:noFill/>
                    <a:ln>
                      <a:noFill/>
                    </a:ln>
                  </pic:spPr>
                </pic:pic>
              </a:graphicData>
            </a:graphic>
          </wp:inline>
        </w:drawing>
      </w:r>
    </w:p>
    <w:p w14:paraId="4EE4BB41" w14:textId="787778CF" w:rsidR="00F240A5" w:rsidRDefault="00F240A5" w:rsidP="00D0463C">
      <w:pPr>
        <w:pStyle w:val="LabStepNumberedLevel2"/>
      </w:pPr>
      <w:r>
        <w:t xml:space="preserve">Click the Expand All button so the </w:t>
      </w:r>
      <w:proofErr w:type="spellStart"/>
      <w:r>
        <w:t>martrix</w:t>
      </w:r>
      <w:proofErr w:type="spellEnd"/>
      <w:r>
        <w:t xml:space="preserve"> displays rows for month in addition to quarter and year.</w:t>
      </w:r>
    </w:p>
    <w:p w14:paraId="2D0935C7" w14:textId="01204ADD" w:rsidR="006B6314" w:rsidRDefault="006B6314" w:rsidP="00D0463C">
      <w:pPr>
        <w:pStyle w:val="LabStepNumberedLevel2"/>
      </w:pPr>
      <w:r>
        <w:t xml:space="preserve">You should be able to see that now the visual now has a deeper level of granularity because it is </w:t>
      </w:r>
      <w:r w:rsidR="00FE0603">
        <w:t xml:space="preserve">show </w:t>
      </w:r>
      <w:r>
        <w:t xml:space="preserve">sales revenue </w:t>
      </w:r>
      <w:r w:rsidR="00FE0603">
        <w:t>broken out into a separate aggregate value for each month.</w:t>
      </w:r>
    </w:p>
    <w:p w14:paraId="19053CC7" w14:textId="1B9CCEE5" w:rsidR="00D0463C" w:rsidRDefault="00F240A5" w:rsidP="00D0463C">
      <w:pPr>
        <w:pStyle w:val="LabStepScreenshotLevel2"/>
      </w:pPr>
      <w:r>
        <w:drawing>
          <wp:inline distT="0" distB="0" distL="0" distR="0" wp14:anchorId="6EC06516" wp14:editId="2C11A56D">
            <wp:extent cx="928893" cy="1580321"/>
            <wp:effectExtent l="19050" t="19050" r="24130" b="203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38237" cy="1596218"/>
                    </a:xfrm>
                    <a:prstGeom prst="rect">
                      <a:avLst/>
                    </a:prstGeom>
                    <a:noFill/>
                    <a:ln>
                      <a:solidFill>
                        <a:schemeClr val="tx1"/>
                      </a:solidFill>
                    </a:ln>
                  </pic:spPr>
                </pic:pic>
              </a:graphicData>
            </a:graphic>
          </wp:inline>
        </w:drawing>
      </w:r>
    </w:p>
    <w:p w14:paraId="657A6D56" w14:textId="0EC186A0" w:rsidR="00D0463C" w:rsidRDefault="00D0463C" w:rsidP="00D0463C">
      <w:pPr>
        <w:pStyle w:val="LabStepNumberedLevel2"/>
      </w:pPr>
      <w:r>
        <w:t xml:space="preserve">Set </w:t>
      </w:r>
      <w:r w:rsidR="00FE0603">
        <w:t xml:space="preserve">a filter on the matrix </w:t>
      </w:r>
      <w:r>
        <w:t xml:space="preserve">visual </w:t>
      </w:r>
      <w:r w:rsidR="00FE0603">
        <w:t xml:space="preserve">so that is </w:t>
      </w:r>
      <w:r>
        <w:t>only display</w:t>
      </w:r>
      <w:r w:rsidR="00FE0603">
        <w:t>s</w:t>
      </w:r>
      <w:r>
        <w:t xml:space="preserve"> </w:t>
      </w:r>
      <w:r w:rsidR="00FE0603">
        <w:t xml:space="preserve">sales revenue for the calendar years of </w:t>
      </w:r>
      <w:r w:rsidR="00AB7C51">
        <w:t>2014 and 2015</w:t>
      </w:r>
      <w:r>
        <w:t>.</w:t>
      </w:r>
      <w:r w:rsidR="00FE0603">
        <w:t xml:space="preserve"> Accomplish this by </w:t>
      </w:r>
      <w:r w:rsidR="00145973">
        <w:t xml:space="preserve">setting a filter where the </w:t>
      </w:r>
      <w:r w:rsidR="00145973" w:rsidRPr="00946EAC">
        <w:rPr>
          <w:b/>
        </w:rPr>
        <w:t>Year</w:t>
      </w:r>
      <w:r w:rsidR="00145973">
        <w:t xml:space="preserve"> column is </w:t>
      </w:r>
      <w:r w:rsidR="00946EAC">
        <w:t xml:space="preserve">greater than </w:t>
      </w:r>
      <w:r w:rsidR="00145973">
        <w:t xml:space="preserve">or equal to </w:t>
      </w:r>
      <w:r w:rsidR="00946EAC">
        <w:rPr>
          <w:b/>
        </w:rPr>
        <w:t>2014</w:t>
      </w:r>
      <w:r w:rsidR="00CF6DDD">
        <w:t>.</w:t>
      </w:r>
    </w:p>
    <w:p w14:paraId="33E1FA9B" w14:textId="0FB3294F" w:rsidR="00D0463C" w:rsidRDefault="00AB7C51" w:rsidP="00D0463C">
      <w:pPr>
        <w:pStyle w:val="LabStepScreenshotLevel2"/>
      </w:pPr>
      <w:r>
        <w:drawing>
          <wp:inline distT="0" distB="0" distL="0" distR="0" wp14:anchorId="6C4E640A" wp14:editId="672A18EA">
            <wp:extent cx="1045029" cy="152735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62033" cy="1552203"/>
                    </a:xfrm>
                    <a:prstGeom prst="rect">
                      <a:avLst/>
                    </a:prstGeom>
                    <a:noFill/>
                    <a:ln>
                      <a:noFill/>
                    </a:ln>
                  </pic:spPr>
                </pic:pic>
              </a:graphicData>
            </a:graphic>
          </wp:inline>
        </w:drawing>
      </w:r>
    </w:p>
    <w:p w14:paraId="4B684860" w14:textId="2B712497" w:rsidR="00CF6DDD" w:rsidRDefault="00CF6DDD" w:rsidP="00D0463C">
      <w:pPr>
        <w:pStyle w:val="LabStepNumberedLevel2"/>
      </w:pPr>
      <w:r>
        <w:lastRenderedPageBreak/>
        <w:t xml:space="preserve">After setting the filter, click the </w:t>
      </w:r>
      <w:r w:rsidRPr="00145973">
        <w:rPr>
          <w:b/>
        </w:rPr>
        <w:t>Apply Filter</w:t>
      </w:r>
      <w:r>
        <w:t xml:space="preserve"> link below to apply your filter to the data shown in the visual.</w:t>
      </w:r>
    </w:p>
    <w:p w14:paraId="3763B3FC" w14:textId="092429E7" w:rsidR="00FE0603" w:rsidRDefault="00FE0603" w:rsidP="00D0463C">
      <w:pPr>
        <w:pStyle w:val="LabStepNumberedLevel2"/>
      </w:pPr>
      <w:r>
        <w:t>Resize the matrix visual to take up the entire right-hand side of the page.</w:t>
      </w:r>
    </w:p>
    <w:p w14:paraId="08EAFD41" w14:textId="1C09F1A0" w:rsidR="00E7358A" w:rsidRDefault="00E7358A" w:rsidP="00E7358A">
      <w:pPr>
        <w:pStyle w:val="LabStepNumberedLevel2"/>
      </w:pPr>
      <w:r>
        <w:t xml:space="preserve">Drag and drop the </w:t>
      </w:r>
      <w:r>
        <w:rPr>
          <w:b/>
        </w:rPr>
        <w:t>Sales Revenue QTD</w:t>
      </w:r>
      <w:r w:rsidRPr="0069722E">
        <w:t xml:space="preserve"> measure </w:t>
      </w:r>
      <w:r>
        <w:t xml:space="preserve">from the </w:t>
      </w:r>
      <w:r>
        <w:rPr>
          <w:b/>
        </w:rPr>
        <w:t xml:space="preserve">Sales </w:t>
      </w:r>
      <w:r>
        <w:t xml:space="preserve">table into the </w:t>
      </w:r>
      <w:r>
        <w:rPr>
          <w:b/>
        </w:rPr>
        <w:t>Values</w:t>
      </w:r>
      <w:r>
        <w:t xml:space="preserve"> well.</w:t>
      </w:r>
    </w:p>
    <w:p w14:paraId="161B27E9" w14:textId="3C975F65" w:rsidR="00E7358A" w:rsidRDefault="00E7358A" w:rsidP="00E7358A">
      <w:pPr>
        <w:pStyle w:val="LabStepNumberedLevel2"/>
      </w:pPr>
      <w:r>
        <w:t xml:space="preserve">Drag and drop the </w:t>
      </w:r>
      <w:r>
        <w:rPr>
          <w:b/>
        </w:rPr>
        <w:t>Sales Revenue YTD</w:t>
      </w:r>
      <w:r w:rsidRPr="0069722E">
        <w:t xml:space="preserve"> measure </w:t>
      </w:r>
      <w:r>
        <w:t xml:space="preserve">from the </w:t>
      </w:r>
      <w:r>
        <w:rPr>
          <w:b/>
        </w:rPr>
        <w:t xml:space="preserve">Sales </w:t>
      </w:r>
      <w:r>
        <w:t xml:space="preserve">table into the </w:t>
      </w:r>
      <w:r>
        <w:rPr>
          <w:b/>
        </w:rPr>
        <w:t>Values</w:t>
      </w:r>
      <w:r>
        <w:t xml:space="preserve"> well.</w:t>
      </w:r>
    </w:p>
    <w:p w14:paraId="5A3529FC" w14:textId="051462B5" w:rsidR="00E7358A" w:rsidRDefault="00E7358A" w:rsidP="00E7358A">
      <w:pPr>
        <w:pStyle w:val="LabStepNumberedLevel2"/>
      </w:pPr>
      <w:r>
        <w:t xml:space="preserve">Drag and drop the </w:t>
      </w:r>
      <w:r>
        <w:rPr>
          <w:b/>
        </w:rPr>
        <w:t>Sales Revenue RT</w:t>
      </w:r>
      <w:r w:rsidRPr="0069722E">
        <w:t xml:space="preserve"> measure </w:t>
      </w:r>
      <w:r>
        <w:t xml:space="preserve">from the </w:t>
      </w:r>
      <w:r>
        <w:rPr>
          <w:b/>
        </w:rPr>
        <w:t xml:space="preserve">Sales </w:t>
      </w:r>
      <w:r>
        <w:t xml:space="preserve">table into the </w:t>
      </w:r>
      <w:r>
        <w:rPr>
          <w:b/>
        </w:rPr>
        <w:t>Values</w:t>
      </w:r>
      <w:r>
        <w:t xml:space="preserve"> well.</w:t>
      </w:r>
    </w:p>
    <w:p w14:paraId="5A1A9B0A" w14:textId="1E44DA75" w:rsidR="00D0463C" w:rsidRDefault="0072319C" w:rsidP="00D0463C">
      <w:pPr>
        <w:pStyle w:val="LabStepScreenshotLevel2"/>
      </w:pPr>
      <w:r>
        <w:drawing>
          <wp:inline distT="0" distB="0" distL="0" distR="0" wp14:anchorId="016652D6" wp14:editId="338AF0C3">
            <wp:extent cx="1174522" cy="862149"/>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83269" cy="868569"/>
                    </a:xfrm>
                    <a:prstGeom prst="rect">
                      <a:avLst/>
                    </a:prstGeom>
                    <a:noFill/>
                    <a:ln>
                      <a:noFill/>
                    </a:ln>
                  </pic:spPr>
                </pic:pic>
              </a:graphicData>
            </a:graphic>
          </wp:inline>
        </w:drawing>
      </w:r>
    </w:p>
    <w:p w14:paraId="527D7612" w14:textId="210231C2" w:rsidR="00E7358A" w:rsidRDefault="00E7358A" w:rsidP="00E7358A">
      <w:pPr>
        <w:pStyle w:val="LabStepNumberedLevel2"/>
      </w:pPr>
      <w:r>
        <w:t xml:space="preserve">The matrix visual should now display three new columns for the three measure you added to the </w:t>
      </w:r>
      <w:r w:rsidRPr="00E7358A">
        <w:rPr>
          <w:b/>
        </w:rPr>
        <w:t>Values</w:t>
      </w:r>
      <w:r>
        <w:t xml:space="preserve"> well.</w:t>
      </w:r>
    </w:p>
    <w:p w14:paraId="2DF2AE8D" w14:textId="0CB90E1C" w:rsidR="0072319C" w:rsidRDefault="005C0623" w:rsidP="00D0463C">
      <w:pPr>
        <w:pStyle w:val="LabStepScreenshotLevel2"/>
      </w:pPr>
      <w:r>
        <w:drawing>
          <wp:inline distT="0" distB="0" distL="0" distR="0" wp14:anchorId="1522CEF2" wp14:editId="06AE0C46">
            <wp:extent cx="4870450" cy="2226310"/>
            <wp:effectExtent l="19050" t="19050" r="25400" b="215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70450" cy="2226310"/>
                    </a:xfrm>
                    <a:prstGeom prst="rect">
                      <a:avLst/>
                    </a:prstGeom>
                    <a:noFill/>
                    <a:ln>
                      <a:solidFill>
                        <a:schemeClr val="tx1"/>
                      </a:solidFill>
                    </a:ln>
                  </pic:spPr>
                </pic:pic>
              </a:graphicData>
            </a:graphic>
          </wp:inline>
        </w:drawing>
      </w:r>
    </w:p>
    <w:p w14:paraId="375B235B" w14:textId="289D7CBF" w:rsidR="00BB2C21" w:rsidRDefault="00BA1D43" w:rsidP="00BA1D43">
      <w:pPr>
        <w:pStyle w:val="LabStepNumberedLevel2"/>
      </w:pPr>
      <w:r>
        <w:t xml:space="preserve">Now imagine your boss asks you to </w:t>
      </w:r>
      <w:r w:rsidR="00BB2C21">
        <w:t>determine in what month the company reached 1</w:t>
      </w:r>
      <w:r w:rsidR="00B354FB">
        <w:t>0</w:t>
      </w:r>
      <w:r w:rsidR="00BB2C21">
        <w:t xml:space="preserve"> million dollars in </w:t>
      </w:r>
      <w:r w:rsidR="005D6146">
        <w:t xml:space="preserve">total </w:t>
      </w:r>
      <w:r w:rsidR="00BB2C21">
        <w:t>sales revenue.</w:t>
      </w:r>
      <w:r>
        <w:t xml:space="preserve"> By looking at down the list of values for the </w:t>
      </w:r>
      <w:r w:rsidRPr="005D6146">
        <w:rPr>
          <w:b/>
        </w:rPr>
        <w:t>Sales Revenue RT</w:t>
      </w:r>
      <w:r>
        <w:t xml:space="preserve"> measure, you can see that the company finally hit $1</w:t>
      </w:r>
      <w:r w:rsidR="00B354FB">
        <w:t>0</w:t>
      </w:r>
      <w:r>
        <w:t xml:space="preserve">,000,000 in sales revenue in </w:t>
      </w:r>
      <w:r w:rsidR="00B354FB">
        <w:t>May of 2014</w:t>
      </w:r>
      <w:r>
        <w:t>.</w:t>
      </w:r>
    </w:p>
    <w:p w14:paraId="23CF3BA1" w14:textId="63B55706" w:rsidR="00BB2C21" w:rsidRDefault="005C0623" w:rsidP="005D6146">
      <w:pPr>
        <w:pStyle w:val="LabStepScreenshotLevel2"/>
      </w:pPr>
      <w:r>
        <w:drawing>
          <wp:inline distT="0" distB="0" distL="0" distR="0" wp14:anchorId="24E288EB" wp14:editId="3ED41877">
            <wp:extent cx="3876261" cy="1556185"/>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85283" cy="1559807"/>
                    </a:xfrm>
                    <a:prstGeom prst="rect">
                      <a:avLst/>
                    </a:prstGeom>
                    <a:noFill/>
                    <a:ln>
                      <a:noFill/>
                    </a:ln>
                  </pic:spPr>
                </pic:pic>
              </a:graphicData>
            </a:graphic>
          </wp:inline>
        </w:drawing>
      </w:r>
    </w:p>
    <w:p w14:paraId="09A0CD39" w14:textId="77777777" w:rsidR="009075CF" w:rsidRDefault="009075CF" w:rsidP="009075CF">
      <w:pPr>
        <w:pStyle w:val="LabStepNumbered"/>
      </w:pPr>
      <w:r>
        <w:t xml:space="preserve">Save the work you have done by clicking the </w:t>
      </w:r>
      <w:r w:rsidRPr="00B354FB">
        <w:rPr>
          <w:b/>
        </w:rPr>
        <w:t>Save</w:t>
      </w:r>
      <w:r>
        <w:t xml:space="preserve"> button in the upper left corner of the Power BI Desktop window.</w:t>
      </w:r>
    </w:p>
    <w:p w14:paraId="3B33ACC8" w14:textId="109C8245" w:rsidR="00F948B0" w:rsidRPr="0094230C" w:rsidRDefault="00F948B0" w:rsidP="00F948B0">
      <w:pPr>
        <w:pStyle w:val="LabExerciseCallout"/>
      </w:pPr>
      <w:r>
        <w:t xml:space="preserve">You have now learned how to use Time Intelligence functions </w:t>
      </w:r>
      <w:r w:rsidR="009075CF">
        <w:t xml:space="preserve">in DAX </w:t>
      </w:r>
      <w:r>
        <w:t xml:space="preserve">together with a </w:t>
      </w:r>
      <w:r w:rsidR="009075CF">
        <w:t xml:space="preserve">calendar </w:t>
      </w:r>
      <w:r>
        <w:t xml:space="preserve">table. Now you will move on to the final exercise where you will create </w:t>
      </w:r>
      <w:r w:rsidR="009075CF">
        <w:t xml:space="preserve">additional measures to </w:t>
      </w:r>
      <w:r w:rsidR="00054567">
        <w:t>monitor sales growth.</w:t>
      </w:r>
    </w:p>
    <w:p w14:paraId="6447D23E" w14:textId="313531B9" w:rsidR="003F3C48" w:rsidRPr="00AB0146" w:rsidRDefault="00276D37" w:rsidP="003F3C48">
      <w:pPr>
        <w:pStyle w:val="Heading3"/>
      </w:pPr>
      <w:r>
        <w:lastRenderedPageBreak/>
        <w:t>Exercise 6</w:t>
      </w:r>
      <w:r w:rsidR="003F3C48">
        <w:t xml:space="preserve">: </w:t>
      </w:r>
      <w:r w:rsidR="00DF6ABD">
        <w:t>Create</w:t>
      </w:r>
      <w:r w:rsidR="005D6146">
        <w:t xml:space="preserve"> Measures to Monitor </w:t>
      </w:r>
      <w:r w:rsidR="00806874">
        <w:t>Growth</w:t>
      </w:r>
      <w:r w:rsidR="009075CF">
        <w:t xml:space="preserve"> in Sales Revenue</w:t>
      </w:r>
    </w:p>
    <w:p w14:paraId="325992E4" w14:textId="19A954F5" w:rsidR="003F3C48" w:rsidRDefault="003F3C48" w:rsidP="003F3C48">
      <w:pPr>
        <w:pStyle w:val="LabExerciseLeadIn"/>
      </w:pPr>
      <w:r>
        <w:t>In this exercise you will</w:t>
      </w:r>
      <w:r w:rsidR="00513AA9">
        <w:t xml:space="preserve"> create new </w:t>
      </w:r>
      <w:r w:rsidR="005D6146">
        <w:t>measure</w:t>
      </w:r>
      <w:r w:rsidR="00834C19">
        <w:t>s</w:t>
      </w:r>
      <w:r w:rsidR="005D6146">
        <w:t xml:space="preserve"> </w:t>
      </w:r>
      <w:r w:rsidR="00513AA9">
        <w:t xml:space="preserve">to calculate the growth of sales revenue on a month-by-month basis. After that you will </w:t>
      </w:r>
      <w:r w:rsidR="005D6146">
        <w:t>create additional measure</w:t>
      </w:r>
      <w:r w:rsidR="00834C19">
        <w:t>s</w:t>
      </w:r>
      <w:r w:rsidR="005D6146">
        <w:t xml:space="preserve"> that will act as </w:t>
      </w:r>
      <w:r w:rsidR="00513AA9">
        <w:t>KPI</w:t>
      </w:r>
      <w:r w:rsidR="005D6146">
        <w:t>s</w:t>
      </w:r>
      <w:r w:rsidR="00513AA9">
        <w:t xml:space="preserve"> to monitor </w:t>
      </w:r>
      <w:r w:rsidR="005D6146">
        <w:t xml:space="preserve">the health of </w:t>
      </w:r>
      <w:r w:rsidR="00513AA9">
        <w:t>sales growth and provide visual indications as to how each month has done when compared to the previous month.</w:t>
      </w:r>
    </w:p>
    <w:p w14:paraId="1DC83269" w14:textId="25889D17" w:rsidR="009075CF" w:rsidRDefault="009075CF" w:rsidP="008A6C14">
      <w:pPr>
        <w:pStyle w:val="LabStepNumbered"/>
        <w:numPr>
          <w:ilvl w:val="0"/>
          <w:numId w:val="12"/>
        </w:numPr>
        <w:tabs>
          <w:tab w:val="clear" w:pos="360"/>
          <w:tab w:val="num" w:pos="630"/>
        </w:tabs>
      </w:pPr>
      <w:r>
        <w:t xml:space="preserve">Create a measure named </w:t>
      </w:r>
      <w:r w:rsidR="00883E64" w:rsidRPr="00883E64">
        <w:rPr>
          <w:b/>
        </w:rPr>
        <w:t>Sales Growth PM</w:t>
      </w:r>
      <w:r w:rsidRPr="000F1143">
        <w:t xml:space="preserve"> </w:t>
      </w:r>
      <w:r w:rsidR="00883E64">
        <w:t>that calculates the percentage increase between sales revenue for the current month and sales revenue for the previous month</w:t>
      </w:r>
      <w:r>
        <w:t>.</w:t>
      </w:r>
    </w:p>
    <w:p w14:paraId="2442A1A4" w14:textId="77777777" w:rsidR="009075CF" w:rsidRDefault="009075CF" w:rsidP="008A6C14">
      <w:pPr>
        <w:pStyle w:val="LabStepNumberedLevel2"/>
        <w:numPr>
          <w:ilvl w:val="1"/>
          <w:numId w:val="3"/>
        </w:numPr>
      </w:pPr>
      <w:r>
        <w:t>Navigate to data view.</w:t>
      </w:r>
    </w:p>
    <w:p w14:paraId="2B3FCC99" w14:textId="77777777" w:rsidR="009075CF" w:rsidRDefault="009075CF" w:rsidP="008A6C14">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4998D004" w14:textId="77777777" w:rsidR="009075CF" w:rsidRDefault="009075CF" w:rsidP="008A6C14">
      <w:pPr>
        <w:pStyle w:val="LabStepNumberedLevel2"/>
        <w:numPr>
          <w:ilvl w:val="1"/>
          <w:numId w:val="3"/>
        </w:numPr>
      </w:pPr>
      <w:r>
        <w:t xml:space="preserve">Create a new measure by clicking the </w:t>
      </w:r>
      <w:r w:rsidRPr="00335AB6">
        <w:rPr>
          <w:b/>
        </w:rPr>
        <w:t>New Measure</w:t>
      </w:r>
      <w:r>
        <w:t xml:space="preserve"> button in the ribbon.</w:t>
      </w:r>
    </w:p>
    <w:p w14:paraId="0670F968" w14:textId="77777777" w:rsidR="009075CF" w:rsidRDefault="009075CF" w:rsidP="009075CF">
      <w:pPr>
        <w:pStyle w:val="LabStepScreenshotLevel2"/>
      </w:pPr>
      <w:r>
        <w:drawing>
          <wp:inline distT="0" distB="0" distL="0" distR="0" wp14:anchorId="22CD362F" wp14:editId="0F93C771">
            <wp:extent cx="2805445" cy="959126"/>
            <wp:effectExtent l="19050" t="19050" r="13970"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1130" cy="978163"/>
                    </a:xfrm>
                    <a:prstGeom prst="rect">
                      <a:avLst/>
                    </a:prstGeom>
                    <a:noFill/>
                    <a:ln>
                      <a:solidFill>
                        <a:schemeClr val="bg1">
                          <a:lumMod val="50000"/>
                        </a:schemeClr>
                      </a:solidFill>
                    </a:ln>
                  </pic:spPr>
                </pic:pic>
              </a:graphicData>
            </a:graphic>
          </wp:inline>
        </w:drawing>
      </w:r>
    </w:p>
    <w:p w14:paraId="371CB6FD" w14:textId="7B7609B5" w:rsidR="009075CF" w:rsidRDefault="009075CF" w:rsidP="008A6C14">
      <w:pPr>
        <w:pStyle w:val="LabStepNumberedLevel2"/>
      </w:pPr>
      <w:r>
        <w:t xml:space="preserve">Enter to following DAX expression into the formula bar to create the </w:t>
      </w:r>
      <w:r w:rsidR="00883E64">
        <w:t xml:space="preserve">measure </w:t>
      </w:r>
      <w:r>
        <w:t xml:space="preserve">named </w:t>
      </w:r>
      <w:r w:rsidR="00883E64" w:rsidRPr="00883E64">
        <w:rPr>
          <w:b/>
        </w:rPr>
        <w:t>Sales Growth PM</w:t>
      </w:r>
      <w:r w:rsidRPr="00335AB6">
        <w:t>.</w:t>
      </w:r>
    </w:p>
    <w:p w14:paraId="7DF0A17D" w14:textId="77777777" w:rsidR="00883E64" w:rsidRDefault="00883E64" w:rsidP="00883E64">
      <w:pPr>
        <w:pStyle w:val="LabStepCodeBlockLevel2"/>
      </w:pPr>
      <w:r>
        <w:t xml:space="preserve">Sales Growth PM = </w:t>
      </w:r>
    </w:p>
    <w:p w14:paraId="137035FE" w14:textId="77777777" w:rsidR="00883E64" w:rsidRDefault="00883E64" w:rsidP="00883E64">
      <w:pPr>
        <w:pStyle w:val="LabStepCodeBlockLevel2"/>
      </w:pPr>
      <w:r>
        <w:t>DIVIDE(</w:t>
      </w:r>
    </w:p>
    <w:p w14:paraId="52D4153C" w14:textId="77777777" w:rsidR="00883E64" w:rsidRDefault="00883E64" w:rsidP="00883E64">
      <w:pPr>
        <w:pStyle w:val="LabStepCodeBlockLevel2"/>
      </w:pPr>
      <w:r>
        <w:t xml:space="preserve">  SUM(Sales[SalesAmount]) -</w:t>
      </w:r>
    </w:p>
    <w:p w14:paraId="2D3F6EF9" w14:textId="77777777" w:rsidR="00883E64" w:rsidRDefault="00883E64" w:rsidP="00883E64">
      <w:pPr>
        <w:pStyle w:val="LabStepCodeBlockLevel2"/>
      </w:pPr>
      <w:r>
        <w:t xml:space="preserve">  CALCULATE(</w:t>
      </w:r>
    </w:p>
    <w:p w14:paraId="75910791" w14:textId="77777777" w:rsidR="00883E64" w:rsidRDefault="00883E64" w:rsidP="00883E64">
      <w:pPr>
        <w:pStyle w:val="LabStepCodeBlockLevel2"/>
      </w:pPr>
      <w:r>
        <w:t xml:space="preserve">    SUM(Sales[SalesAmount]),</w:t>
      </w:r>
    </w:p>
    <w:p w14:paraId="57DC3FF5" w14:textId="77777777" w:rsidR="00883E64" w:rsidRDefault="00883E64" w:rsidP="00883E64">
      <w:pPr>
        <w:pStyle w:val="LabStepCodeBlockLevel2"/>
      </w:pPr>
      <w:r>
        <w:t xml:space="preserve">    PREVIOUSMONTH(Calendar[Date])</w:t>
      </w:r>
    </w:p>
    <w:p w14:paraId="378E84A1" w14:textId="77777777" w:rsidR="00883E64" w:rsidRDefault="00883E64" w:rsidP="00883E64">
      <w:pPr>
        <w:pStyle w:val="LabStepCodeBlockLevel2"/>
      </w:pPr>
      <w:r>
        <w:t xml:space="preserve">  ), </w:t>
      </w:r>
    </w:p>
    <w:p w14:paraId="7182DA2B" w14:textId="77777777" w:rsidR="00883E64" w:rsidRDefault="00883E64" w:rsidP="00883E64">
      <w:pPr>
        <w:pStyle w:val="LabStepCodeBlockLevel2"/>
      </w:pPr>
      <w:r>
        <w:t xml:space="preserve">  CALCULATE(</w:t>
      </w:r>
    </w:p>
    <w:p w14:paraId="43F8A0FA" w14:textId="77777777" w:rsidR="00883E64" w:rsidRDefault="00883E64" w:rsidP="00883E64">
      <w:pPr>
        <w:pStyle w:val="LabStepCodeBlockLevel2"/>
      </w:pPr>
      <w:r>
        <w:t xml:space="preserve">    SUM(Sales[SalesAmount]),</w:t>
      </w:r>
    </w:p>
    <w:p w14:paraId="34446C51" w14:textId="77777777" w:rsidR="00883E64" w:rsidRDefault="00883E64" w:rsidP="00883E64">
      <w:pPr>
        <w:pStyle w:val="LabStepCodeBlockLevel2"/>
      </w:pPr>
      <w:r>
        <w:t xml:space="preserve">    PREVIOUSMONTH(Calendar[Date])</w:t>
      </w:r>
    </w:p>
    <w:p w14:paraId="3FFC1C91" w14:textId="77777777" w:rsidR="00883E64" w:rsidRDefault="00883E64" w:rsidP="00883E64">
      <w:pPr>
        <w:pStyle w:val="LabStepCodeBlockLevel2"/>
      </w:pPr>
      <w:r>
        <w:t xml:space="preserve">  )</w:t>
      </w:r>
    </w:p>
    <w:p w14:paraId="63A4E831" w14:textId="45E0C8E8" w:rsidR="009075CF" w:rsidRDefault="00883E64" w:rsidP="00883E64">
      <w:pPr>
        <w:pStyle w:val="LabStepCodeBlockLevel2"/>
      </w:pPr>
      <w:r>
        <w:t>)</w:t>
      </w:r>
    </w:p>
    <w:p w14:paraId="486C894D" w14:textId="77777777" w:rsidR="009075CF" w:rsidRDefault="009075CF" w:rsidP="008A6C14">
      <w:pPr>
        <w:pStyle w:val="LabStepNumberedLevel2"/>
      </w:pPr>
      <w:r>
        <w:t xml:space="preserve">Press the </w:t>
      </w:r>
      <w:r w:rsidRPr="005D3776">
        <w:rPr>
          <w:b/>
        </w:rPr>
        <w:t>ENTER</w:t>
      </w:r>
      <w:r>
        <w:t xml:space="preserve"> key to add the calculated column to data model.</w:t>
      </w:r>
    </w:p>
    <w:p w14:paraId="06DC1F3A" w14:textId="1F200BE7" w:rsidR="009075CF" w:rsidRDefault="009075CF" w:rsidP="008A6C14">
      <w:pPr>
        <w:pStyle w:val="LabStepNumberedLevel2"/>
      </w:pPr>
      <w:r>
        <w:t xml:space="preserve">Modify the formatting by dropping down the </w:t>
      </w:r>
      <w:r w:rsidRPr="00DF26AD">
        <w:rPr>
          <w:b/>
        </w:rPr>
        <w:t>Format</w:t>
      </w:r>
      <w:r>
        <w:t xml:space="preserve"> menu on the ribbon and selecting </w:t>
      </w:r>
      <w:r w:rsidR="00883E64">
        <w:rPr>
          <w:b/>
        </w:rPr>
        <w:t>Percentage</w:t>
      </w:r>
      <w:r>
        <w:t>. Also use</w:t>
      </w:r>
      <w:r w:rsidR="00C9498C">
        <w:t xml:space="preserve"> the spinner control below the </w:t>
      </w:r>
      <w:r w:rsidR="00C9498C" w:rsidRPr="00C9498C">
        <w:rPr>
          <w:b/>
        </w:rPr>
        <w:t>F</w:t>
      </w:r>
      <w:r w:rsidRPr="00C9498C">
        <w:rPr>
          <w:b/>
        </w:rPr>
        <w:t>ormat</w:t>
      </w:r>
      <w:r>
        <w:t xml:space="preserve"> menu to set the number of decimal places shown to </w:t>
      </w:r>
      <w:r w:rsidR="00883E64" w:rsidRPr="00883E64">
        <w:rPr>
          <w:b/>
        </w:rPr>
        <w:t>2</w:t>
      </w:r>
      <w:r>
        <w:t>.</w:t>
      </w:r>
    </w:p>
    <w:p w14:paraId="45A695CA" w14:textId="04C8C0BD" w:rsidR="009075CF" w:rsidRDefault="00883E64" w:rsidP="009075CF">
      <w:pPr>
        <w:pStyle w:val="LabStepScreenshotLevel2"/>
      </w:pPr>
      <w:r>
        <w:drawing>
          <wp:inline distT="0" distB="0" distL="0" distR="0" wp14:anchorId="3CD476AE" wp14:editId="7590C7C7">
            <wp:extent cx="5346868" cy="1222513"/>
            <wp:effectExtent l="19050" t="19050" r="25400"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15219" cy="1238141"/>
                    </a:xfrm>
                    <a:prstGeom prst="rect">
                      <a:avLst/>
                    </a:prstGeom>
                    <a:noFill/>
                    <a:ln>
                      <a:solidFill>
                        <a:schemeClr val="bg1">
                          <a:lumMod val="50000"/>
                        </a:schemeClr>
                      </a:solidFill>
                    </a:ln>
                  </pic:spPr>
                </pic:pic>
              </a:graphicData>
            </a:graphic>
          </wp:inline>
        </w:drawing>
      </w:r>
    </w:p>
    <w:p w14:paraId="0D2967E5" w14:textId="77777777" w:rsidR="00883E64" w:rsidRDefault="00883E64" w:rsidP="008A6C14">
      <w:pPr>
        <w:pStyle w:val="LabStepNumbered"/>
        <w:numPr>
          <w:ilvl w:val="0"/>
          <w:numId w:val="4"/>
        </w:numPr>
      </w:pPr>
      <w:r>
        <w:t>Create a new page in the project’s report.</w:t>
      </w:r>
    </w:p>
    <w:p w14:paraId="088367E1" w14:textId="77777777" w:rsidR="00883E64" w:rsidRDefault="00883E64" w:rsidP="008A6C14">
      <w:pPr>
        <w:pStyle w:val="LabStepNumberedLevel2"/>
        <w:numPr>
          <w:ilvl w:val="1"/>
          <w:numId w:val="4"/>
        </w:numPr>
      </w:pPr>
      <w:r>
        <w:t>Navigate to report view.</w:t>
      </w:r>
    </w:p>
    <w:p w14:paraId="3434D23E" w14:textId="5AB6335C" w:rsidR="00883E64" w:rsidRDefault="00883E64" w:rsidP="008A6C14">
      <w:pPr>
        <w:pStyle w:val="LabStepNumberedLevel2"/>
        <w:numPr>
          <w:ilvl w:val="1"/>
          <w:numId w:val="4"/>
        </w:numPr>
      </w:pPr>
      <w:r>
        <w:t>Add a new page by clicking the (</w:t>
      </w:r>
      <w:r w:rsidRPr="00B35E11">
        <w:rPr>
          <w:b/>
          <w:sz w:val="20"/>
        </w:rPr>
        <w:t>+</w:t>
      </w:r>
      <w:r>
        <w:t xml:space="preserve">) button </w:t>
      </w:r>
      <w:r w:rsidR="00C9498C">
        <w:t xml:space="preserve">on </w:t>
      </w:r>
      <w:r>
        <w:t xml:space="preserve">the right of the </w:t>
      </w:r>
      <w:r w:rsidR="00C9498C">
        <w:t>page navigation menu</w:t>
      </w:r>
      <w:r>
        <w:t>.</w:t>
      </w:r>
    </w:p>
    <w:p w14:paraId="69727481" w14:textId="592A1F6B" w:rsidR="00883E64" w:rsidRDefault="00883E64" w:rsidP="008A6C14">
      <w:pPr>
        <w:pStyle w:val="LabStepNumberedLevel2"/>
        <w:numPr>
          <w:ilvl w:val="1"/>
          <w:numId w:val="4"/>
        </w:numPr>
      </w:pPr>
      <w:r>
        <w:t xml:space="preserve">Once the new page has been created, modify its title to </w:t>
      </w:r>
      <w:r w:rsidR="0069722E">
        <w:rPr>
          <w:b/>
        </w:rPr>
        <w:t>Sales Revenue Growth</w:t>
      </w:r>
      <w:r>
        <w:t>.</w:t>
      </w:r>
    </w:p>
    <w:p w14:paraId="66EC6CDA" w14:textId="1B657A31" w:rsidR="00883E64" w:rsidRDefault="00BA06CC" w:rsidP="00883E64">
      <w:pPr>
        <w:pStyle w:val="LabStepScreenshotLevel2"/>
      </w:pPr>
      <w:r>
        <w:drawing>
          <wp:inline distT="0" distB="0" distL="0" distR="0" wp14:anchorId="7C1CB5DF" wp14:editId="60ACF953">
            <wp:extent cx="5838092" cy="332060"/>
            <wp:effectExtent l="19050" t="19050" r="10795" b="114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41818" cy="343648"/>
                    </a:xfrm>
                    <a:prstGeom prst="rect">
                      <a:avLst/>
                    </a:prstGeom>
                    <a:noFill/>
                    <a:ln>
                      <a:solidFill>
                        <a:schemeClr val="tx1"/>
                      </a:solidFill>
                    </a:ln>
                  </pic:spPr>
                </pic:pic>
              </a:graphicData>
            </a:graphic>
          </wp:inline>
        </w:drawing>
      </w:r>
    </w:p>
    <w:p w14:paraId="41AADE21" w14:textId="1FB24675" w:rsidR="0069722E" w:rsidRDefault="00883E64" w:rsidP="00883E64">
      <w:pPr>
        <w:pStyle w:val="LabStepNumbered"/>
      </w:pPr>
      <w:r>
        <w:t xml:space="preserve">Create a new matrix visual to show </w:t>
      </w:r>
      <w:r w:rsidR="0069722E">
        <w:t xml:space="preserve">month-to-month </w:t>
      </w:r>
      <w:r>
        <w:t xml:space="preserve">sales revenue </w:t>
      </w:r>
      <w:r w:rsidR="0069722E">
        <w:t xml:space="preserve">growth </w:t>
      </w:r>
      <w:r w:rsidR="008C3B26">
        <w:t>in 2014 and 2015</w:t>
      </w:r>
      <w:r w:rsidR="0069722E">
        <w:t>.</w:t>
      </w:r>
    </w:p>
    <w:p w14:paraId="12CCCFE2" w14:textId="77777777" w:rsidR="00883E64" w:rsidRDefault="00883E64" w:rsidP="00883E64">
      <w:pPr>
        <w:pStyle w:val="LabStepNumberedLevel2"/>
      </w:pPr>
      <w:r>
        <w:lastRenderedPageBreak/>
        <w:t xml:space="preserve">Click the </w:t>
      </w:r>
      <w:r w:rsidRPr="00730486">
        <w:rPr>
          <w:b/>
        </w:rPr>
        <w:t>New Visual</w:t>
      </w:r>
      <w:r>
        <w:t xml:space="preserve"> button on the ribbon to add a new visual to the page.</w:t>
      </w:r>
    </w:p>
    <w:p w14:paraId="50A1EBFE" w14:textId="6E5C7F6B" w:rsidR="00883E64" w:rsidRDefault="00883E64" w:rsidP="00883E64">
      <w:pPr>
        <w:pStyle w:val="LabStepNumberedLevel2"/>
      </w:pPr>
      <w:r>
        <w:t xml:space="preserve">Change the visual to a matrix by clicking the </w:t>
      </w:r>
      <w:r w:rsidRPr="00FC0C5D">
        <w:rPr>
          <w:b/>
        </w:rPr>
        <w:t>Matrix</w:t>
      </w:r>
      <w:r>
        <w:t xml:space="preserve"> button in the </w:t>
      </w:r>
      <w:r w:rsidRPr="008C3B26">
        <w:rPr>
          <w:b/>
        </w:rPr>
        <w:t>Visualizations</w:t>
      </w:r>
      <w:r>
        <w:t xml:space="preserve"> list.</w:t>
      </w:r>
    </w:p>
    <w:p w14:paraId="3D09DE82" w14:textId="02A5C1C5" w:rsidR="0069722E" w:rsidRDefault="0069722E" w:rsidP="0069722E">
      <w:pPr>
        <w:pStyle w:val="LabStepNumberedLevel2"/>
      </w:pPr>
      <w:r>
        <w:t xml:space="preserve">Drag and drop the </w:t>
      </w:r>
      <w:r w:rsidR="00F23F3D">
        <w:rPr>
          <w:b/>
        </w:rPr>
        <w:t>Calendar Drilldown</w:t>
      </w:r>
      <w:r>
        <w:t xml:space="preserve"> column </w:t>
      </w:r>
      <w:r w:rsidR="00F23F3D">
        <w:t xml:space="preserve">hierarchy </w:t>
      </w:r>
      <w:r>
        <w:t xml:space="preserve">from the </w:t>
      </w:r>
      <w:r w:rsidRPr="00F2445A">
        <w:rPr>
          <w:b/>
        </w:rPr>
        <w:t>Calendar</w:t>
      </w:r>
      <w:r>
        <w:t xml:space="preserve"> table into the </w:t>
      </w:r>
      <w:r w:rsidRPr="00F2445A">
        <w:rPr>
          <w:b/>
        </w:rPr>
        <w:t>Rows</w:t>
      </w:r>
      <w:r>
        <w:t xml:space="preserve"> well.</w:t>
      </w:r>
    </w:p>
    <w:p w14:paraId="1363222B" w14:textId="3C00A02F" w:rsidR="0069722E" w:rsidRDefault="0069722E" w:rsidP="0069722E">
      <w:pPr>
        <w:pStyle w:val="LabStepNumberedLevel2"/>
      </w:pPr>
      <w:r>
        <w:t xml:space="preserve">Drag and drop the </w:t>
      </w:r>
      <w:r>
        <w:rPr>
          <w:b/>
        </w:rPr>
        <w:t>Sales Revenue</w:t>
      </w:r>
      <w:r w:rsidRPr="0069722E">
        <w:t xml:space="preserve"> measure </w:t>
      </w:r>
      <w:r>
        <w:t xml:space="preserve">from the </w:t>
      </w:r>
      <w:r>
        <w:rPr>
          <w:b/>
        </w:rPr>
        <w:t xml:space="preserve">Sales </w:t>
      </w:r>
      <w:r>
        <w:t xml:space="preserve">table into the </w:t>
      </w:r>
      <w:r>
        <w:rPr>
          <w:b/>
        </w:rPr>
        <w:t>Value</w:t>
      </w:r>
      <w:r>
        <w:t xml:space="preserve"> well.</w:t>
      </w:r>
    </w:p>
    <w:p w14:paraId="3FE05192" w14:textId="5CB4B1C7" w:rsidR="0069722E" w:rsidRDefault="0069722E" w:rsidP="0069722E">
      <w:pPr>
        <w:pStyle w:val="LabStepNumberedLevel2"/>
      </w:pPr>
      <w:r>
        <w:t xml:space="preserve">Drag and drop the </w:t>
      </w:r>
      <w:r w:rsidR="00225455">
        <w:rPr>
          <w:b/>
        </w:rPr>
        <w:t>Sales Growth PM</w:t>
      </w:r>
      <w:r w:rsidRPr="0069722E">
        <w:t xml:space="preserve"> measure </w:t>
      </w:r>
      <w:r>
        <w:t xml:space="preserve">from the </w:t>
      </w:r>
      <w:r>
        <w:rPr>
          <w:b/>
        </w:rPr>
        <w:t xml:space="preserve">Sales </w:t>
      </w:r>
      <w:r>
        <w:t xml:space="preserve">table into the </w:t>
      </w:r>
      <w:r>
        <w:rPr>
          <w:b/>
        </w:rPr>
        <w:t>Value</w:t>
      </w:r>
      <w:r>
        <w:t xml:space="preserve"> well.</w:t>
      </w:r>
    </w:p>
    <w:p w14:paraId="2121D498" w14:textId="7124C000" w:rsidR="008C3B26" w:rsidRDefault="008C3B26" w:rsidP="0069722E">
      <w:pPr>
        <w:pStyle w:val="LabStepNumberedLevel2"/>
      </w:pPr>
      <w:r>
        <w:t xml:space="preserve">The </w:t>
      </w:r>
      <w:r w:rsidRPr="008C3B26">
        <w:rPr>
          <w:b/>
        </w:rPr>
        <w:t>Rows</w:t>
      </w:r>
      <w:r>
        <w:t xml:space="preserve"> well and the </w:t>
      </w:r>
      <w:r w:rsidRPr="008C3B26">
        <w:rPr>
          <w:b/>
        </w:rPr>
        <w:t>Values</w:t>
      </w:r>
      <w:r>
        <w:t xml:space="preserve"> well for the matrix visual should match the following screenshot.</w:t>
      </w:r>
    </w:p>
    <w:p w14:paraId="6D911AC3" w14:textId="5BEFC397" w:rsidR="0069722E" w:rsidRDefault="00F23F3D" w:rsidP="0069722E">
      <w:pPr>
        <w:pStyle w:val="LabStepScreenshotLevel2"/>
      </w:pPr>
      <w:r>
        <w:drawing>
          <wp:inline distT="0" distB="0" distL="0" distR="0" wp14:anchorId="1DDCAC90" wp14:editId="79A89FA5">
            <wp:extent cx="1140432" cy="1597481"/>
            <wp:effectExtent l="19050" t="19050" r="2222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1403" cy="1612849"/>
                    </a:xfrm>
                    <a:prstGeom prst="rect">
                      <a:avLst/>
                    </a:prstGeom>
                    <a:noFill/>
                    <a:ln>
                      <a:solidFill>
                        <a:schemeClr val="tx1"/>
                      </a:solidFill>
                    </a:ln>
                  </pic:spPr>
                </pic:pic>
              </a:graphicData>
            </a:graphic>
          </wp:inline>
        </w:drawing>
      </w:r>
    </w:p>
    <w:p w14:paraId="58117D0F" w14:textId="75FF81BB" w:rsidR="0069722E" w:rsidRDefault="008C3B26" w:rsidP="00883E64">
      <w:pPr>
        <w:pStyle w:val="LabStepNumberedLevel2"/>
      </w:pPr>
      <w:r>
        <w:t xml:space="preserve">Move down in the </w:t>
      </w:r>
      <w:r w:rsidRPr="008C3B26">
        <w:rPr>
          <w:b/>
        </w:rPr>
        <w:t>Visualizations</w:t>
      </w:r>
      <w:r>
        <w:t xml:space="preserve"> page to the </w:t>
      </w:r>
      <w:r w:rsidRPr="008C3B26">
        <w:rPr>
          <w:b/>
        </w:rPr>
        <w:t>Filters</w:t>
      </w:r>
      <w:r>
        <w:t xml:space="preserve"> section. </w:t>
      </w:r>
      <w:r w:rsidR="00627A35">
        <w:t xml:space="preserve">Set a filter for </w:t>
      </w:r>
      <w:r w:rsidRPr="008C3B26">
        <w:rPr>
          <w:b/>
        </w:rPr>
        <w:t>Year</w:t>
      </w:r>
      <w:r>
        <w:t xml:space="preserve"> </w:t>
      </w:r>
      <w:r w:rsidR="00627A35">
        <w:t xml:space="preserve">where value is greater or equal </w:t>
      </w:r>
      <w:r>
        <w:t>2014.</w:t>
      </w:r>
    </w:p>
    <w:p w14:paraId="7F8D593F" w14:textId="6F9FA0B8" w:rsidR="0069722E" w:rsidRDefault="00627A35" w:rsidP="0069722E">
      <w:pPr>
        <w:pStyle w:val="LabStepScreenshotLevel2"/>
      </w:pPr>
      <w:r>
        <w:drawing>
          <wp:inline distT="0" distB="0" distL="0" distR="0" wp14:anchorId="0B4A1009" wp14:editId="0FF62C51">
            <wp:extent cx="1355271" cy="175171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68821" cy="1769224"/>
                    </a:xfrm>
                    <a:prstGeom prst="rect">
                      <a:avLst/>
                    </a:prstGeom>
                    <a:noFill/>
                    <a:ln>
                      <a:noFill/>
                    </a:ln>
                  </pic:spPr>
                </pic:pic>
              </a:graphicData>
            </a:graphic>
          </wp:inline>
        </w:drawing>
      </w:r>
    </w:p>
    <w:p w14:paraId="6E9BB4E9" w14:textId="2D75C96B" w:rsidR="00CF6DDD" w:rsidRDefault="00CF6DDD" w:rsidP="00CF6DDD">
      <w:pPr>
        <w:pStyle w:val="LabStepNumberedLevel2"/>
      </w:pPr>
      <w:r>
        <w:t xml:space="preserve">Click the </w:t>
      </w:r>
      <w:r w:rsidRPr="00CF6DDD">
        <w:rPr>
          <w:b/>
        </w:rPr>
        <w:t>Apply filter</w:t>
      </w:r>
      <w:r>
        <w:t xml:space="preserve"> button at the bottom of the </w:t>
      </w:r>
      <w:r w:rsidRPr="00CF6DDD">
        <w:rPr>
          <w:b/>
        </w:rPr>
        <w:t>Filters</w:t>
      </w:r>
      <w:r>
        <w:t xml:space="preserve"> section for the filter to take effect.</w:t>
      </w:r>
    </w:p>
    <w:p w14:paraId="46E7FBF2" w14:textId="76B455AE" w:rsidR="005C0623" w:rsidRDefault="005C0623" w:rsidP="00883E64">
      <w:pPr>
        <w:pStyle w:val="LabStepNumberedLevel2"/>
      </w:pPr>
      <w:r>
        <w:t xml:space="preserve">On the matrix, click the </w:t>
      </w:r>
      <w:r w:rsidRPr="005C0623">
        <w:rPr>
          <w:b/>
        </w:rPr>
        <w:t>Expand All</w:t>
      </w:r>
      <w:r>
        <w:t xml:space="preserve"> button to show </w:t>
      </w:r>
      <w:r w:rsidRPr="005C0623">
        <w:rPr>
          <w:b/>
        </w:rPr>
        <w:t>Year</w:t>
      </w:r>
      <w:r>
        <w:t xml:space="preserve">, </w:t>
      </w:r>
      <w:r w:rsidRPr="005C0623">
        <w:rPr>
          <w:b/>
        </w:rPr>
        <w:t>Quarter</w:t>
      </w:r>
      <w:r>
        <w:t xml:space="preserve"> and </w:t>
      </w:r>
      <w:r w:rsidRPr="005C0623">
        <w:rPr>
          <w:b/>
        </w:rPr>
        <w:t>Month</w:t>
      </w:r>
      <w:r>
        <w:t>.</w:t>
      </w:r>
    </w:p>
    <w:p w14:paraId="3B374056" w14:textId="6960F01A" w:rsidR="00883E64" w:rsidRDefault="008C3B26" w:rsidP="00883E64">
      <w:pPr>
        <w:pStyle w:val="LabStepNumberedLevel2"/>
      </w:pPr>
      <w:r>
        <w:t xml:space="preserve">Use your mouse </w:t>
      </w:r>
      <w:r w:rsidR="008A73B6">
        <w:t>to</w:t>
      </w:r>
      <w:r>
        <w:t xml:space="preserve"> resize the matrix visual </w:t>
      </w:r>
      <w:r w:rsidR="00B976EF">
        <w:t xml:space="preserve">so you can </w:t>
      </w:r>
      <w:r>
        <w:t xml:space="preserve">see all the rows and columns. </w:t>
      </w:r>
      <w:r w:rsidR="00B976EF">
        <w:t xml:space="preserve">Give the matrix visual a width that is </w:t>
      </w:r>
      <w:r w:rsidR="00F55709">
        <w:t xml:space="preserve">half the width of the page </w:t>
      </w:r>
      <w:r w:rsidR="00B976EF">
        <w:t xml:space="preserve">so you can </w:t>
      </w:r>
      <w:r w:rsidR="00834C19">
        <w:t>add</w:t>
      </w:r>
      <w:r w:rsidR="00B976EF">
        <w:t xml:space="preserve"> additional columns over the next few steps without having to resize the visual again.</w:t>
      </w:r>
    </w:p>
    <w:p w14:paraId="0ADEADFC" w14:textId="73EBCEAC" w:rsidR="003F5560" w:rsidRDefault="005C0623" w:rsidP="003F5560">
      <w:pPr>
        <w:pStyle w:val="LabStepScreenshotLevel2"/>
      </w:pPr>
      <w:r>
        <w:drawing>
          <wp:inline distT="0" distB="0" distL="0" distR="0" wp14:anchorId="5FDC873A" wp14:editId="23CBCFBA">
            <wp:extent cx="1953039" cy="1982595"/>
            <wp:effectExtent l="19050" t="19050" r="28575" b="177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68398" cy="1998187"/>
                    </a:xfrm>
                    <a:prstGeom prst="rect">
                      <a:avLst/>
                    </a:prstGeom>
                    <a:noFill/>
                    <a:ln>
                      <a:solidFill>
                        <a:schemeClr val="tx1"/>
                      </a:solidFill>
                    </a:ln>
                  </pic:spPr>
                </pic:pic>
              </a:graphicData>
            </a:graphic>
          </wp:inline>
        </w:drawing>
      </w:r>
    </w:p>
    <w:p w14:paraId="23CA2799" w14:textId="7F06F7B2" w:rsidR="006C581C" w:rsidRDefault="00B976EF" w:rsidP="006C581C">
      <w:pPr>
        <w:pStyle w:val="LabStepNumberedLevel2"/>
      </w:pPr>
      <w:r>
        <w:lastRenderedPageBreak/>
        <w:t xml:space="preserve">Inspect the values produced by the </w:t>
      </w:r>
      <w:r w:rsidRPr="00B976EF">
        <w:rPr>
          <w:b/>
        </w:rPr>
        <w:t>Sales Growth PM</w:t>
      </w:r>
      <w:r>
        <w:t xml:space="preserve"> measure. You can see that a value </w:t>
      </w:r>
      <w:r w:rsidR="006C581C">
        <w:t xml:space="preserve">has </w:t>
      </w:r>
      <w:r>
        <w:t xml:space="preserve">been calculated for each month. </w:t>
      </w:r>
      <w:r w:rsidR="003A54AE">
        <w:t xml:space="preserve">You should also notice that the </w:t>
      </w:r>
      <w:r w:rsidR="006C581C">
        <w:t xml:space="preserve">matrix currently displays </w:t>
      </w:r>
      <w:r>
        <w:t>value</w:t>
      </w:r>
      <w:r w:rsidR="006C581C">
        <w:t>s</w:t>
      </w:r>
      <w:r>
        <w:t xml:space="preserve"> for the </w:t>
      </w:r>
      <w:r w:rsidRPr="00B976EF">
        <w:rPr>
          <w:b/>
        </w:rPr>
        <w:t>Sales Growth PM</w:t>
      </w:r>
      <w:r>
        <w:t xml:space="preserve"> measure</w:t>
      </w:r>
      <w:r w:rsidR="006C581C">
        <w:t xml:space="preserve"> in the </w:t>
      </w:r>
      <w:r w:rsidR="006C581C" w:rsidRPr="006C581C">
        <w:rPr>
          <w:b/>
        </w:rPr>
        <w:t>Total</w:t>
      </w:r>
      <w:r w:rsidR="006C581C">
        <w:t xml:space="preserve"> row</w:t>
      </w:r>
      <w:r w:rsidR="003A54AE">
        <w:t xml:space="preserve">. The values in the </w:t>
      </w:r>
      <w:r w:rsidR="003A54AE" w:rsidRPr="003A54AE">
        <w:rPr>
          <w:b/>
        </w:rPr>
        <w:t>Total</w:t>
      </w:r>
      <w:r w:rsidR="003A54AE">
        <w:t xml:space="preserve"> row </w:t>
      </w:r>
      <w:r w:rsidR="006C581C">
        <w:t xml:space="preserve">are calculated at the quarterly </w:t>
      </w:r>
      <w:r w:rsidR="00834C19">
        <w:t xml:space="preserve">level </w:t>
      </w:r>
      <w:r w:rsidR="006C581C">
        <w:t xml:space="preserve">and not </w:t>
      </w:r>
      <w:r w:rsidR="00834C19">
        <w:t xml:space="preserve">at </w:t>
      </w:r>
      <w:r w:rsidR="006C581C">
        <w:t>the month level.</w:t>
      </w:r>
    </w:p>
    <w:p w14:paraId="3728FBA3" w14:textId="2920A6B0" w:rsidR="003F5560" w:rsidRDefault="005C0623" w:rsidP="003F5560">
      <w:pPr>
        <w:pStyle w:val="LabStepScreenshotLevel2"/>
      </w:pPr>
      <w:r>
        <w:drawing>
          <wp:inline distT="0" distB="0" distL="0" distR="0" wp14:anchorId="2623AD69" wp14:editId="0B364721">
            <wp:extent cx="2877378" cy="169809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82074" cy="1700862"/>
                    </a:xfrm>
                    <a:prstGeom prst="rect">
                      <a:avLst/>
                    </a:prstGeom>
                    <a:noFill/>
                    <a:ln>
                      <a:noFill/>
                    </a:ln>
                  </pic:spPr>
                </pic:pic>
              </a:graphicData>
            </a:graphic>
          </wp:inline>
        </w:drawing>
      </w:r>
    </w:p>
    <w:p w14:paraId="71EDDE93" w14:textId="00D98881" w:rsidR="003A54AE" w:rsidRDefault="00521EFE" w:rsidP="009D2783">
      <w:pPr>
        <w:pStyle w:val="LabExerciseCallout"/>
      </w:pPr>
      <w:r>
        <w:t>T</w:t>
      </w:r>
      <w:r w:rsidR="003A54AE">
        <w:t xml:space="preserve">he </w:t>
      </w:r>
      <w:r w:rsidR="003A54AE" w:rsidRPr="00B976EF">
        <w:rPr>
          <w:b/>
        </w:rPr>
        <w:t>Sales Growth PM</w:t>
      </w:r>
      <w:r w:rsidR="003A54AE">
        <w:t xml:space="preserve"> measure was written </w:t>
      </w:r>
      <w:r>
        <w:t xml:space="preserve">to perform </w:t>
      </w:r>
      <w:r w:rsidR="003A54AE">
        <w:t xml:space="preserve">calculations </w:t>
      </w:r>
      <w:r>
        <w:t xml:space="preserve">on a month-to-month basis. </w:t>
      </w:r>
      <w:r w:rsidR="009D2783">
        <w:t xml:space="preserve">However, there is </w:t>
      </w:r>
      <w:r w:rsidR="008F3E98">
        <w:t xml:space="preserve">currently </w:t>
      </w:r>
      <w:r w:rsidR="009D2783">
        <w:t xml:space="preserve">a problem </w:t>
      </w:r>
      <w:r w:rsidR="008F3E98">
        <w:t xml:space="preserve">whenever </w:t>
      </w:r>
      <w:r w:rsidR="009D2783">
        <w:t xml:space="preserve">this </w:t>
      </w:r>
      <w:r>
        <w:t xml:space="preserve">measure is evaluated in </w:t>
      </w:r>
      <w:r w:rsidR="008A73B6">
        <w:t>a</w:t>
      </w:r>
      <w:r>
        <w:t xml:space="preserve"> context </w:t>
      </w:r>
      <w:r w:rsidR="008F3E98">
        <w:t xml:space="preserve">based on </w:t>
      </w:r>
      <w:r>
        <w:t>a larger time interval such as a quarter or a year</w:t>
      </w:r>
      <w:r w:rsidR="009D2783">
        <w:t xml:space="preserve">. More specifically, the </w:t>
      </w:r>
      <w:r w:rsidR="009D2783" w:rsidRPr="00B976EF">
        <w:rPr>
          <w:b/>
        </w:rPr>
        <w:t>Sales Growth PM</w:t>
      </w:r>
      <w:r w:rsidR="009D2783">
        <w:t xml:space="preserve"> measure </w:t>
      </w:r>
      <w:r w:rsidR="008F3E98">
        <w:t>is currently producing</w:t>
      </w:r>
      <w:r w:rsidR="009D2783">
        <w:t xml:space="preserve"> a large and erroneous value when it is evaluated in the context of a quarter</w:t>
      </w:r>
      <w:r w:rsidR="008F3E98">
        <w:t>.</w:t>
      </w:r>
      <w:r w:rsidR="009D2783">
        <w:t xml:space="preserve"> Now that you have seen the </w:t>
      </w:r>
      <w:r w:rsidR="008F3E98">
        <w:t xml:space="preserve">problem, it’s time to modify the DAX expression for the </w:t>
      </w:r>
      <w:r w:rsidR="008F3E98" w:rsidRPr="00B976EF">
        <w:rPr>
          <w:b/>
        </w:rPr>
        <w:t>Sales Growth PM</w:t>
      </w:r>
      <w:r w:rsidR="008F3E98">
        <w:t xml:space="preserve"> measure to return a blank value </w:t>
      </w:r>
      <w:r w:rsidR="007A1A73">
        <w:t>whenever the measure is evaluated in a context where the time interval is at a granularity other than at the month</w:t>
      </w:r>
      <w:r w:rsidR="008A73B6">
        <w:t>ly</w:t>
      </w:r>
      <w:r w:rsidR="007A1A73">
        <w:t xml:space="preserve"> level.</w:t>
      </w:r>
    </w:p>
    <w:p w14:paraId="2B931475" w14:textId="0A3EDFDE" w:rsidR="003F5560" w:rsidRDefault="007A1A73" w:rsidP="00883E64">
      <w:pPr>
        <w:pStyle w:val="LabStepNumbered"/>
      </w:pPr>
      <w:r>
        <w:t xml:space="preserve">Modify the DAX expression for </w:t>
      </w:r>
      <w:r w:rsidR="003F5560">
        <w:t xml:space="preserve">the </w:t>
      </w:r>
      <w:r w:rsidR="00225455">
        <w:rPr>
          <w:b/>
        </w:rPr>
        <w:t>Sales Growth PM</w:t>
      </w:r>
      <w:r w:rsidR="003F5560">
        <w:t xml:space="preserve"> measure.</w:t>
      </w:r>
    </w:p>
    <w:p w14:paraId="0B003A2D" w14:textId="6296C7AD" w:rsidR="00223521" w:rsidRDefault="007A1A73" w:rsidP="003F5560">
      <w:pPr>
        <w:pStyle w:val="LabStepNumberedLevel2"/>
      </w:pPr>
      <w:r>
        <w:t>Navigate to data view.</w:t>
      </w:r>
    </w:p>
    <w:p w14:paraId="66885C7D" w14:textId="19BEE7D1" w:rsidR="007A1A73" w:rsidRDefault="007A1A73" w:rsidP="003F5560">
      <w:pPr>
        <w:pStyle w:val="LabStepNumberedLevel2"/>
      </w:pPr>
      <w:r>
        <w:t xml:space="preserve">Select the </w:t>
      </w:r>
      <w:r w:rsidR="00225455">
        <w:rPr>
          <w:b/>
        </w:rPr>
        <w:t>Sales Growth PM</w:t>
      </w:r>
      <w:r>
        <w:t xml:space="preserve"> measure of the </w:t>
      </w:r>
      <w:r w:rsidRPr="007A1A73">
        <w:rPr>
          <w:b/>
        </w:rPr>
        <w:t>Sales</w:t>
      </w:r>
      <w:r>
        <w:t xml:space="preserve"> table from the </w:t>
      </w:r>
      <w:r w:rsidRPr="007A1A73">
        <w:rPr>
          <w:b/>
        </w:rPr>
        <w:t>Fields</w:t>
      </w:r>
      <w:r>
        <w:t xml:space="preserve"> list. When you select the </w:t>
      </w:r>
      <w:r w:rsidR="00225455">
        <w:rPr>
          <w:b/>
        </w:rPr>
        <w:t>Sales Growth PM</w:t>
      </w:r>
      <w:r>
        <w:t xml:space="preserve"> measure in the </w:t>
      </w:r>
      <w:r w:rsidRPr="007A1A73">
        <w:rPr>
          <w:b/>
        </w:rPr>
        <w:t>Fields</w:t>
      </w:r>
      <w:r>
        <w:t xml:space="preserve"> list, you should then be able to see and modify its DAX expression in the formula bar.</w:t>
      </w:r>
    </w:p>
    <w:p w14:paraId="4D7732E1" w14:textId="1F92AF8A" w:rsidR="007A1A73" w:rsidRDefault="007A1A73" w:rsidP="003F5560">
      <w:pPr>
        <w:pStyle w:val="LabStepNumberedLevel2"/>
      </w:pPr>
      <w:r>
        <w:t xml:space="preserve">Before you </w:t>
      </w:r>
      <w:r w:rsidR="00C168A2">
        <w:t xml:space="preserve">can </w:t>
      </w:r>
      <w:r>
        <w:t xml:space="preserve">modify the DAX expression for the </w:t>
      </w:r>
      <w:r w:rsidR="00225455">
        <w:rPr>
          <w:b/>
        </w:rPr>
        <w:t>Sales Growth PM</w:t>
      </w:r>
      <w:r>
        <w:t xml:space="preserve"> measure, </w:t>
      </w:r>
      <w:r w:rsidR="00C168A2">
        <w:t xml:space="preserve">you must be able to use </w:t>
      </w:r>
      <w:r>
        <w:t>the ISFILTERED function</w:t>
      </w:r>
      <w:r w:rsidR="00C168A2">
        <w:t xml:space="preserve"> provided by DAX</w:t>
      </w:r>
      <w:r>
        <w:t>. You can write the following DAX expression to determine whether the current evaluation context is filtering at the month level.</w:t>
      </w:r>
    </w:p>
    <w:p w14:paraId="3BED846B" w14:textId="7DC37674" w:rsidR="00223521" w:rsidRDefault="00223521" w:rsidP="00223521">
      <w:pPr>
        <w:pStyle w:val="LabStepCodeBlockLevel2"/>
      </w:pPr>
      <w:r>
        <w:t>ISFILTERED(Calendar[Month])</w:t>
      </w:r>
    </w:p>
    <w:p w14:paraId="741AB9D3" w14:textId="0402062A" w:rsidR="007A1A73" w:rsidRDefault="00C168A2" w:rsidP="007A1A73">
      <w:pPr>
        <w:pStyle w:val="LabStepNumberedLevel2"/>
      </w:pPr>
      <w:r>
        <w:t xml:space="preserve">You can also write the following DAX expression to </w:t>
      </w:r>
      <w:r w:rsidR="00834C19">
        <w:t xml:space="preserve">make sure that </w:t>
      </w:r>
      <w:r w:rsidR="007A1A73">
        <w:t xml:space="preserve">the current evaluation context is </w:t>
      </w:r>
      <w:r w:rsidR="00834C19">
        <w:t xml:space="preserve">not </w:t>
      </w:r>
      <w:r w:rsidR="007A1A73">
        <w:t xml:space="preserve">filtering at </w:t>
      </w:r>
      <w:r>
        <w:t xml:space="preserve">a more granular level such as at the </w:t>
      </w:r>
      <w:r w:rsidRPr="00834C19">
        <w:rPr>
          <w:b/>
        </w:rPr>
        <w:t>Date</w:t>
      </w:r>
      <w:r>
        <w:t xml:space="preserve"> level.</w:t>
      </w:r>
    </w:p>
    <w:p w14:paraId="12B9EF0B" w14:textId="5AC83DAA" w:rsidR="00223521" w:rsidRDefault="000D14A2" w:rsidP="00223521">
      <w:pPr>
        <w:pStyle w:val="LabStepCodeBlockLevel2"/>
      </w:pPr>
      <w:r w:rsidRPr="000D14A2">
        <w:t>NOT(ISFILTERED(Calendar[Date]))</w:t>
      </w:r>
    </w:p>
    <w:p w14:paraId="1FA1CAF9" w14:textId="26C5807E" w:rsidR="00223521" w:rsidRDefault="00C168A2" w:rsidP="003F5560">
      <w:pPr>
        <w:pStyle w:val="LabStepNumberedLevel2"/>
      </w:pPr>
      <w:r>
        <w:t xml:space="preserve">You will need to ensure that both these expressions are true before the </w:t>
      </w:r>
      <w:r w:rsidR="00225455">
        <w:rPr>
          <w:b/>
        </w:rPr>
        <w:t>Sales Growth PM</w:t>
      </w:r>
      <w:r>
        <w:t xml:space="preserve"> measure evaluates to a value other than a blank value. You can write the following DAX expression using the DAX </w:t>
      </w:r>
      <w:r w:rsidRPr="00C168A2">
        <w:rPr>
          <w:b/>
        </w:rPr>
        <w:t>&amp;&amp;</w:t>
      </w:r>
      <w:r>
        <w:t xml:space="preserve"> operator to return true when both inner conditions are true </w:t>
      </w:r>
    </w:p>
    <w:p w14:paraId="1E5BC582" w14:textId="7A095340" w:rsidR="00223521" w:rsidRDefault="00223521" w:rsidP="00223521">
      <w:pPr>
        <w:pStyle w:val="LabStepCodeBlockLevel2"/>
      </w:pPr>
      <w:r>
        <w:t xml:space="preserve">ISFILTERED(Calendar[Month]) &amp;&amp; </w:t>
      </w:r>
      <w:r w:rsidR="00A40711" w:rsidRPr="000D14A2">
        <w:t>NOT(ISFILTERED(Calendar[Date]))</w:t>
      </w:r>
    </w:p>
    <w:p w14:paraId="6BEEFCAC" w14:textId="37D63B34" w:rsidR="00C168A2" w:rsidRDefault="00C168A2" w:rsidP="003F5560">
      <w:pPr>
        <w:pStyle w:val="LabStepNumberedLevel2"/>
      </w:pPr>
      <w:r>
        <w:t xml:space="preserve">Update the DAX expression for the </w:t>
      </w:r>
      <w:r w:rsidR="00225455">
        <w:rPr>
          <w:b/>
        </w:rPr>
        <w:t>Sales Growth PM</w:t>
      </w:r>
      <w:r>
        <w:t xml:space="preserve"> measure to match the following code listing.</w:t>
      </w:r>
    </w:p>
    <w:p w14:paraId="77926687" w14:textId="77777777" w:rsidR="0010207A" w:rsidRDefault="0010207A" w:rsidP="0010207A">
      <w:pPr>
        <w:pStyle w:val="LabStepCodeBlockLevel2"/>
      </w:pPr>
      <w:r>
        <w:t xml:space="preserve">Sales Growth PM = </w:t>
      </w:r>
    </w:p>
    <w:p w14:paraId="4674425A" w14:textId="77777777" w:rsidR="0010207A" w:rsidRDefault="0010207A" w:rsidP="0010207A">
      <w:pPr>
        <w:pStyle w:val="LabStepCodeBlockLevel2"/>
      </w:pPr>
      <w:r>
        <w:t>IF(</w:t>
      </w:r>
    </w:p>
    <w:p w14:paraId="75225387" w14:textId="77777777" w:rsidR="0010207A" w:rsidRDefault="0010207A" w:rsidP="0010207A">
      <w:pPr>
        <w:pStyle w:val="LabStepCodeBlockLevel2"/>
      </w:pPr>
      <w:r>
        <w:t xml:space="preserve">  ( ISFILTERED(Calendar[Month]) &amp;&amp; NOT(ISFILTERED(Calendar[Date])) ), </w:t>
      </w:r>
    </w:p>
    <w:p w14:paraId="40EB6445" w14:textId="77777777" w:rsidR="0010207A" w:rsidRDefault="0010207A" w:rsidP="0010207A">
      <w:pPr>
        <w:pStyle w:val="LabStepCodeBlockLevel2"/>
      </w:pPr>
      <w:r>
        <w:t xml:space="preserve">  DIVIDE( </w:t>
      </w:r>
    </w:p>
    <w:p w14:paraId="21727938" w14:textId="77777777" w:rsidR="0010207A" w:rsidRDefault="0010207A" w:rsidP="0010207A">
      <w:pPr>
        <w:pStyle w:val="LabStepCodeBlockLevel2"/>
      </w:pPr>
      <w:r>
        <w:t xml:space="preserve">    SUM(Sales[SalesAmount]) -</w:t>
      </w:r>
    </w:p>
    <w:p w14:paraId="3FA11E21" w14:textId="77777777" w:rsidR="0010207A" w:rsidRDefault="0010207A" w:rsidP="0010207A">
      <w:pPr>
        <w:pStyle w:val="LabStepCodeBlockLevel2"/>
      </w:pPr>
      <w:r>
        <w:t xml:space="preserve">    CALCULATE(</w:t>
      </w:r>
    </w:p>
    <w:p w14:paraId="230DA817" w14:textId="77777777" w:rsidR="0010207A" w:rsidRDefault="0010207A" w:rsidP="0010207A">
      <w:pPr>
        <w:pStyle w:val="LabStepCodeBlockLevel2"/>
      </w:pPr>
      <w:r>
        <w:t xml:space="preserve">      SUM(Sales[SalesAmount]),</w:t>
      </w:r>
    </w:p>
    <w:p w14:paraId="5DF63480" w14:textId="77777777" w:rsidR="0010207A" w:rsidRDefault="0010207A" w:rsidP="0010207A">
      <w:pPr>
        <w:pStyle w:val="LabStepCodeBlockLevel2"/>
      </w:pPr>
      <w:r>
        <w:t xml:space="preserve">      PREVIOUSMONTH(Calendar[Date])</w:t>
      </w:r>
    </w:p>
    <w:p w14:paraId="4948EA8A" w14:textId="77777777" w:rsidR="0010207A" w:rsidRDefault="0010207A" w:rsidP="0010207A">
      <w:pPr>
        <w:pStyle w:val="LabStepCodeBlockLevel2"/>
      </w:pPr>
      <w:r>
        <w:t xml:space="preserve">    ), </w:t>
      </w:r>
    </w:p>
    <w:p w14:paraId="0D5A9A62" w14:textId="77777777" w:rsidR="0010207A" w:rsidRDefault="0010207A" w:rsidP="0010207A">
      <w:pPr>
        <w:pStyle w:val="LabStepCodeBlockLevel2"/>
      </w:pPr>
      <w:r>
        <w:t xml:space="preserve">    CALCULATE(</w:t>
      </w:r>
    </w:p>
    <w:p w14:paraId="67E16ACE" w14:textId="77777777" w:rsidR="0010207A" w:rsidRDefault="0010207A" w:rsidP="0010207A">
      <w:pPr>
        <w:pStyle w:val="LabStepCodeBlockLevel2"/>
      </w:pPr>
      <w:r>
        <w:t xml:space="preserve">      SUM(Sales[SalesAmount]),</w:t>
      </w:r>
    </w:p>
    <w:p w14:paraId="4DCB4C6F" w14:textId="77777777" w:rsidR="0010207A" w:rsidRDefault="0010207A" w:rsidP="0010207A">
      <w:pPr>
        <w:pStyle w:val="LabStepCodeBlockLevel2"/>
      </w:pPr>
      <w:r>
        <w:t xml:space="preserve">      PREVIOUSMONTH(Calendar[Date])</w:t>
      </w:r>
    </w:p>
    <w:p w14:paraId="0B4011DF" w14:textId="77777777" w:rsidR="0010207A" w:rsidRDefault="0010207A" w:rsidP="0010207A">
      <w:pPr>
        <w:pStyle w:val="LabStepCodeBlockLevel2"/>
      </w:pPr>
      <w:r>
        <w:t xml:space="preserve">    )</w:t>
      </w:r>
    </w:p>
    <w:p w14:paraId="33FA5FCB" w14:textId="77777777" w:rsidR="0010207A" w:rsidRDefault="0010207A" w:rsidP="0010207A">
      <w:pPr>
        <w:pStyle w:val="LabStepCodeBlockLevel2"/>
      </w:pPr>
      <w:r>
        <w:t xml:space="preserve">  ),</w:t>
      </w:r>
    </w:p>
    <w:p w14:paraId="2739C909" w14:textId="77777777" w:rsidR="0010207A" w:rsidRDefault="0010207A" w:rsidP="0010207A">
      <w:pPr>
        <w:pStyle w:val="LabStepCodeBlockLevel2"/>
      </w:pPr>
      <w:r>
        <w:t xml:space="preserve">  BLANK()</w:t>
      </w:r>
    </w:p>
    <w:p w14:paraId="221FFA14" w14:textId="6EE23363" w:rsidR="00883E64" w:rsidRDefault="0010207A" w:rsidP="0010207A">
      <w:pPr>
        <w:pStyle w:val="LabStepCodeBlockLevel2"/>
      </w:pPr>
      <w:r>
        <w:t>)</w:t>
      </w:r>
    </w:p>
    <w:p w14:paraId="7024BAF6" w14:textId="1182BD62" w:rsidR="00C03788" w:rsidRDefault="00C168A2" w:rsidP="003F5560">
      <w:pPr>
        <w:pStyle w:val="LabStepNumberedLevel2"/>
      </w:pPr>
      <w:r>
        <w:lastRenderedPageBreak/>
        <w:t xml:space="preserve">Navigate back to report view and inspect the </w:t>
      </w:r>
      <w:r w:rsidR="003F5560">
        <w:t>effect</w:t>
      </w:r>
      <w:r>
        <w:t xml:space="preserve">s of your changes to the visual on the </w:t>
      </w:r>
      <w:r w:rsidR="00C03788">
        <w:rPr>
          <w:b/>
        </w:rPr>
        <w:t>Sales Revenue Growth</w:t>
      </w:r>
      <w:r w:rsidR="00C03788">
        <w:t xml:space="preserve"> </w:t>
      </w:r>
      <w:r>
        <w:t>page.</w:t>
      </w:r>
    </w:p>
    <w:p w14:paraId="6CD8E681" w14:textId="61AD1837" w:rsidR="009075CF" w:rsidRDefault="00C03788" w:rsidP="003F5560">
      <w:pPr>
        <w:pStyle w:val="LabStepNumberedLevel2"/>
      </w:pPr>
      <w:r>
        <w:t xml:space="preserve">You should see that the </w:t>
      </w:r>
      <w:r w:rsidRPr="00C03788">
        <w:rPr>
          <w:b/>
        </w:rPr>
        <w:t>Sales Growth PM</w:t>
      </w:r>
      <w:r>
        <w:t xml:space="preserve"> measure is now returning blank values in the </w:t>
      </w:r>
      <w:r w:rsidRPr="00C03788">
        <w:rPr>
          <w:b/>
        </w:rPr>
        <w:t>Total</w:t>
      </w:r>
      <w:r>
        <w:t xml:space="preserve"> row for the quarterly evaluation.</w:t>
      </w:r>
    </w:p>
    <w:p w14:paraId="60546D59" w14:textId="52D5D968" w:rsidR="003F5560" w:rsidRDefault="00844DEE" w:rsidP="003F5560">
      <w:pPr>
        <w:pStyle w:val="LabStepScreenshotLevel2"/>
      </w:pPr>
      <w:r>
        <w:drawing>
          <wp:inline distT="0" distB="0" distL="0" distR="0" wp14:anchorId="41CAF4F7" wp14:editId="003A6CB0">
            <wp:extent cx="1952349" cy="1803952"/>
            <wp:effectExtent l="19050" t="19050" r="10160" b="2540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61345" cy="1812264"/>
                    </a:xfrm>
                    <a:prstGeom prst="rect">
                      <a:avLst/>
                    </a:prstGeom>
                    <a:noFill/>
                    <a:ln>
                      <a:solidFill>
                        <a:schemeClr val="tx1"/>
                      </a:solidFill>
                    </a:ln>
                  </pic:spPr>
                </pic:pic>
              </a:graphicData>
            </a:graphic>
          </wp:inline>
        </w:drawing>
      </w:r>
    </w:p>
    <w:p w14:paraId="6B271721" w14:textId="6B798D95" w:rsidR="00C03788" w:rsidRDefault="00FC0C5D" w:rsidP="00C03788">
      <w:pPr>
        <w:pStyle w:val="LabExerciseCallout"/>
      </w:pPr>
      <w:r w:rsidRPr="00F55709">
        <w:rPr>
          <w:sz w:val="32"/>
        </w:rPr>
        <w:sym w:font="Wingdings" w:char="F04A"/>
      </w:r>
      <w:r w:rsidR="00F55709">
        <w:t xml:space="preserve"> </w:t>
      </w:r>
      <w:r>
        <w:t xml:space="preserve"> </w:t>
      </w:r>
      <w:r w:rsidR="00C03788">
        <w:t xml:space="preserve">It is widely-accepted among BI experts and BI novices alike that a blank value is always </w:t>
      </w:r>
      <w:r w:rsidR="00A1120C">
        <w:t xml:space="preserve">preferable to a </w:t>
      </w:r>
      <w:r w:rsidR="00C03788">
        <w:t>large, erroneous value.</w:t>
      </w:r>
    </w:p>
    <w:p w14:paraId="0FB1C003" w14:textId="57BCF760" w:rsidR="002520C6" w:rsidRDefault="0052068B" w:rsidP="008A6C14">
      <w:pPr>
        <w:pStyle w:val="LabStepNumbered"/>
        <w:numPr>
          <w:ilvl w:val="0"/>
          <w:numId w:val="12"/>
        </w:numPr>
        <w:tabs>
          <w:tab w:val="clear" w:pos="360"/>
          <w:tab w:val="num" w:pos="630"/>
        </w:tabs>
      </w:pPr>
      <w:r>
        <w:t xml:space="preserve">Create a measure named </w:t>
      </w:r>
      <w:r w:rsidR="002520C6" w:rsidRPr="002520C6">
        <w:rPr>
          <w:b/>
        </w:rPr>
        <w:t xml:space="preserve">Sales Growth PM </w:t>
      </w:r>
      <w:proofErr w:type="spellStart"/>
      <w:r w:rsidR="002520C6" w:rsidRPr="002520C6">
        <w:rPr>
          <w:b/>
        </w:rPr>
        <w:t>Eval</w:t>
      </w:r>
      <w:proofErr w:type="spellEnd"/>
      <w:r>
        <w:t xml:space="preserve"> that </w:t>
      </w:r>
      <w:r w:rsidR="002520C6">
        <w:t xml:space="preserve">inspects the value of the </w:t>
      </w:r>
      <w:r w:rsidR="002520C6" w:rsidRPr="002520C6">
        <w:rPr>
          <w:b/>
        </w:rPr>
        <w:t xml:space="preserve">Sales Growth PM </w:t>
      </w:r>
      <w:r w:rsidR="002520C6">
        <w:t xml:space="preserve">measure and evaluates to a short string value </w:t>
      </w:r>
      <w:r w:rsidR="00834C19">
        <w:t>to</w:t>
      </w:r>
      <w:r w:rsidR="002520C6">
        <w:t xml:space="preserve"> </w:t>
      </w:r>
      <w:r w:rsidR="00834C19">
        <w:t>indicate</w:t>
      </w:r>
      <w:r w:rsidR="002C339E">
        <w:t xml:space="preserve"> the health of the sales growth value.</w:t>
      </w:r>
    </w:p>
    <w:p w14:paraId="684A8B9D" w14:textId="77777777" w:rsidR="0052068B" w:rsidRDefault="0052068B" w:rsidP="008A6C14">
      <w:pPr>
        <w:pStyle w:val="LabStepNumberedLevel2"/>
        <w:numPr>
          <w:ilvl w:val="1"/>
          <w:numId w:val="3"/>
        </w:numPr>
      </w:pPr>
      <w:r>
        <w:t>Navigate to data view.</w:t>
      </w:r>
    </w:p>
    <w:p w14:paraId="0EDAE1E7" w14:textId="77777777" w:rsidR="0052068B" w:rsidRDefault="0052068B" w:rsidP="008A6C14">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7E19028D" w14:textId="77777777" w:rsidR="0052068B" w:rsidRDefault="0052068B" w:rsidP="008A6C14">
      <w:pPr>
        <w:pStyle w:val="LabStepNumberedLevel2"/>
        <w:numPr>
          <w:ilvl w:val="1"/>
          <w:numId w:val="3"/>
        </w:numPr>
      </w:pPr>
      <w:r>
        <w:t xml:space="preserve">Create a new measure by clicking the </w:t>
      </w:r>
      <w:r w:rsidRPr="00335AB6">
        <w:rPr>
          <w:b/>
        </w:rPr>
        <w:t>New Measure</w:t>
      </w:r>
      <w:r>
        <w:t xml:space="preserve"> button in the ribbon.</w:t>
      </w:r>
    </w:p>
    <w:p w14:paraId="2083DECD" w14:textId="2A2DAAD3" w:rsidR="0052068B" w:rsidRDefault="0052068B" w:rsidP="008A6C14">
      <w:pPr>
        <w:pStyle w:val="LabStepNumberedLevel2"/>
      </w:pPr>
      <w:r>
        <w:t xml:space="preserve">Enter to following DAX expression into the formula bar to create the measure named </w:t>
      </w:r>
      <w:r w:rsidR="002C339E" w:rsidRPr="002C339E">
        <w:rPr>
          <w:b/>
        </w:rPr>
        <w:t xml:space="preserve">Sales Growth PM </w:t>
      </w:r>
      <w:proofErr w:type="spellStart"/>
      <w:r w:rsidR="002C339E" w:rsidRPr="002C339E">
        <w:rPr>
          <w:b/>
        </w:rPr>
        <w:t>Eval</w:t>
      </w:r>
      <w:proofErr w:type="spellEnd"/>
      <w:r w:rsidRPr="00335AB6">
        <w:t>.</w:t>
      </w:r>
    </w:p>
    <w:p w14:paraId="2648AFA6" w14:textId="77777777" w:rsidR="002C339E" w:rsidRDefault="002C339E" w:rsidP="002C339E">
      <w:pPr>
        <w:pStyle w:val="LabStepCodeBlockLevel2"/>
      </w:pPr>
      <w:r>
        <w:t xml:space="preserve">Sales Growth PM Eval = </w:t>
      </w:r>
    </w:p>
    <w:p w14:paraId="4D8738EA" w14:textId="77777777" w:rsidR="002C339E" w:rsidRDefault="002C339E" w:rsidP="002C339E">
      <w:pPr>
        <w:pStyle w:val="LabStepCodeBlockLevel2"/>
      </w:pPr>
      <w:r>
        <w:t xml:space="preserve">IF( </w:t>
      </w:r>
    </w:p>
    <w:p w14:paraId="579F3908" w14:textId="77777777" w:rsidR="002C339E" w:rsidRDefault="002C339E" w:rsidP="002C339E">
      <w:pPr>
        <w:pStyle w:val="LabStepCodeBlockLevel2"/>
      </w:pPr>
      <w:r>
        <w:t xml:space="preserve">  ISNUMBER([Sales Growth PM]), </w:t>
      </w:r>
    </w:p>
    <w:p w14:paraId="125BC173" w14:textId="77777777" w:rsidR="002C339E" w:rsidRDefault="002C339E" w:rsidP="002C339E">
      <w:pPr>
        <w:pStyle w:val="LabStepCodeBlockLevel2"/>
      </w:pPr>
      <w:r>
        <w:t xml:space="preserve">  SWITCH(TRUE(),</w:t>
      </w:r>
    </w:p>
    <w:p w14:paraId="65190E93" w14:textId="77777777" w:rsidR="002C339E" w:rsidRDefault="002C339E" w:rsidP="002C339E">
      <w:pPr>
        <w:pStyle w:val="LabStepCodeBlockLevel2"/>
      </w:pPr>
      <w:r>
        <w:t xml:space="preserve">    ([Sales Growth PM] &gt;= 0.2), "EXCELLENT",</w:t>
      </w:r>
    </w:p>
    <w:p w14:paraId="0D510748" w14:textId="77777777" w:rsidR="002C339E" w:rsidRDefault="002C339E" w:rsidP="002C339E">
      <w:pPr>
        <w:pStyle w:val="LabStepCodeBlockLevel2"/>
      </w:pPr>
      <w:r>
        <w:t xml:space="preserve">    ([Sales Growth PM] &gt;= 0.1), "GOOD",</w:t>
      </w:r>
    </w:p>
    <w:p w14:paraId="7890FB84" w14:textId="77777777" w:rsidR="002C339E" w:rsidRDefault="002C339E" w:rsidP="002C339E">
      <w:pPr>
        <w:pStyle w:val="LabStepCodeBlockLevel2"/>
      </w:pPr>
      <w:r>
        <w:t xml:space="preserve">    ([Sales Growth PM] &gt;= 0), "OK",</w:t>
      </w:r>
    </w:p>
    <w:p w14:paraId="6D0DF727" w14:textId="77777777" w:rsidR="002C339E" w:rsidRDefault="002C339E" w:rsidP="002C339E">
      <w:pPr>
        <w:pStyle w:val="LabStepCodeBlockLevel2"/>
      </w:pPr>
      <w:r>
        <w:t xml:space="preserve">    ([Sales Growth PM] &gt;= -0.1), "BAD",</w:t>
      </w:r>
    </w:p>
    <w:p w14:paraId="4BCF8B47" w14:textId="77777777" w:rsidR="002C339E" w:rsidRDefault="002C339E" w:rsidP="002C339E">
      <w:pPr>
        <w:pStyle w:val="LabStepCodeBlockLevel2"/>
      </w:pPr>
      <w:r>
        <w:t xml:space="preserve">    ([Sales Growth PM] &lt;  -0.1), "AWFUL"</w:t>
      </w:r>
    </w:p>
    <w:p w14:paraId="741F0339" w14:textId="77777777" w:rsidR="002C339E" w:rsidRDefault="002C339E" w:rsidP="002C339E">
      <w:pPr>
        <w:pStyle w:val="LabStepCodeBlockLevel2"/>
      </w:pPr>
      <w:r>
        <w:t xml:space="preserve">  )</w:t>
      </w:r>
    </w:p>
    <w:p w14:paraId="1B2D1FD6" w14:textId="64CB9924" w:rsidR="002520C6" w:rsidRDefault="002C339E" w:rsidP="002C339E">
      <w:pPr>
        <w:pStyle w:val="LabStepCodeBlockLevel2"/>
      </w:pPr>
      <w:r>
        <w:t>)</w:t>
      </w:r>
    </w:p>
    <w:p w14:paraId="0F553972" w14:textId="73F41809" w:rsidR="0052068B" w:rsidRDefault="002C339E" w:rsidP="008A6C14">
      <w:pPr>
        <w:pStyle w:val="LabStepNumberedLevel2"/>
        <w:numPr>
          <w:ilvl w:val="1"/>
          <w:numId w:val="12"/>
        </w:numPr>
        <w:tabs>
          <w:tab w:val="num" w:pos="630"/>
        </w:tabs>
      </w:pPr>
      <w:r>
        <w:t xml:space="preserve">Navigate to report view and select the matrix visual on the </w:t>
      </w:r>
      <w:r>
        <w:rPr>
          <w:b/>
        </w:rPr>
        <w:t>Sales Revenue Growth</w:t>
      </w:r>
      <w:r>
        <w:t xml:space="preserve"> page.</w:t>
      </w:r>
    </w:p>
    <w:p w14:paraId="764AFE5D" w14:textId="17D73294" w:rsidR="002C339E" w:rsidRDefault="002C339E" w:rsidP="008A6C14">
      <w:pPr>
        <w:pStyle w:val="LabStepNumberedLevel2"/>
        <w:numPr>
          <w:ilvl w:val="1"/>
          <w:numId w:val="12"/>
        </w:numPr>
        <w:tabs>
          <w:tab w:val="num" w:pos="630"/>
        </w:tabs>
      </w:pPr>
      <w:r>
        <w:t xml:space="preserve">Drag and drop the </w:t>
      </w:r>
      <w:r w:rsidRPr="002C339E">
        <w:rPr>
          <w:b/>
        </w:rPr>
        <w:t xml:space="preserve">Sales Growth PM </w:t>
      </w:r>
      <w:proofErr w:type="spellStart"/>
      <w:r w:rsidRPr="002C339E">
        <w:rPr>
          <w:b/>
        </w:rPr>
        <w:t>Eval</w:t>
      </w:r>
      <w:proofErr w:type="spellEnd"/>
      <w:r>
        <w:t xml:space="preserve"> measure from the </w:t>
      </w:r>
      <w:r w:rsidRPr="002C339E">
        <w:rPr>
          <w:b/>
        </w:rPr>
        <w:t>Sales</w:t>
      </w:r>
      <w:r>
        <w:t xml:space="preserve"> table into the </w:t>
      </w:r>
      <w:r w:rsidRPr="002C339E">
        <w:rPr>
          <w:b/>
        </w:rPr>
        <w:t>Values</w:t>
      </w:r>
      <w:r>
        <w:t xml:space="preserve"> well in the </w:t>
      </w:r>
      <w:r w:rsidRPr="002C339E">
        <w:rPr>
          <w:b/>
        </w:rPr>
        <w:t>Visualizations</w:t>
      </w:r>
      <w:r>
        <w:t xml:space="preserve"> pane.</w:t>
      </w:r>
    </w:p>
    <w:p w14:paraId="359B0EA0" w14:textId="50DB1E26" w:rsidR="002C339E" w:rsidRDefault="002C339E" w:rsidP="002C339E">
      <w:pPr>
        <w:pStyle w:val="LabStepScreenshotLevel2"/>
      </w:pPr>
      <w:r>
        <w:drawing>
          <wp:inline distT="0" distB="0" distL="0" distR="0" wp14:anchorId="09F11932" wp14:editId="51111DC3">
            <wp:extent cx="1534333" cy="878503"/>
            <wp:effectExtent l="19050" t="19050" r="27940" b="171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44536" cy="884345"/>
                    </a:xfrm>
                    <a:prstGeom prst="rect">
                      <a:avLst/>
                    </a:prstGeom>
                    <a:noFill/>
                    <a:ln>
                      <a:solidFill>
                        <a:schemeClr val="bg1">
                          <a:lumMod val="50000"/>
                        </a:schemeClr>
                      </a:solidFill>
                    </a:ln>
                  </pic:spPr>
                </pic:pic>
              </a:graphicData>
            </a:graphic>
          </wp:inline>
        </w:drawing>
      </w:r>
    </w:p>
    <w:p w14:paraId="01207F82" w14:textId="3E050FC5" w:rsidR="002C339E" w:rsidRDefault="007E4824" w:rsidP="002C339E">
      <w:pPr>
        <w:pStyle w:val="LabStepNumberedLevel2"/>
      </w:pPr>
      <w:r>
        <w:t>You should now see value</w:t>
      </w:r>
      <w:r w:rsidR="00C50E52">
        <w:t>s</w:t>
      </w:r>
      <w:r>
        <w:t xml:space="preserve"> for the </w:t>
      </w:r>
      <w:r w:rsidRPr="002C339E">
        <w:rPr>
          <w:b/>
        </w:rPr>
        <w:t xml:space="preserve">Sales Growth PM </w:t>
      </w:r>
      <w:proofErr w:type="spellStart"/>
      <w:r w:rsidRPr="002C339E">
        <w:rPr>
          <w:b/>
        </w:rPr>
        <w:t>Eval</w:t>
      </w:r>
      <w:proofErr w:type="spellEnd"/>
      <w:r>
        <w:t xml:space="preserve"> mea</w:t>
      </w:r>
      <w:r w:rsidR="00C50E52">
        <w:t>sure which indicate the health of sales revenue growth.</w:t>
      </w:r>
    </w:p>
    <w:p w14:paraId="3F2D3C8E" w14:textId="2D4573FD" w:rsidR="002C339E" w:rsidRDefault="00844DEE" w:rsidP="002C339E">
      <w:pPr>
        <w:pStyle w:val="LabStepScreenshotLevel2"/>
      </w:pPr>
      <w:r>
        <w:lastRenderedPageBreak/>
        <w:drawing>
          <wp:inline distT="0" distB="0" distL="0" distR="0" wp14:anchorId="3ADEB321" wp14:editId="185ED66D">
            <wp:extent cx="2546881" cy="2365513"/>
            <wp:effectExtent l="19050" t="19050" r="25400" b="158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48316" cy="2366846"/>
                    </a:xfrm>
                    <a:prstGeom prst="rect">
                      <a:avLst/>
                    </a:prstGeom>
                    <a:noFill/>
                    <a:ln>
                      <a:solidFill>
                        <a:schemeClr val="tx1"/>
                      </a:solidFill>
                    </a:ln>
                  </pic:spPr>
                </pic:pic>
              </a:graphicData>
            </a:graphic>
          </wp:inline>
        </w:drawing>
      </w:r>
    </w:p>
    <w:p w14:paraId="6F09646B" w14:textId="3D980E2D" w:rsidR="00AC538E" w:rsidRDefault="00AC538E" w:rsidP="00FB651C">
      <w:pPr>
        <w:pStyle w:val="LabStepNumberedLevel2"/>
      </w:pPr>
      <w:r>
        <w:t xml:space="preserve">Turn off </w:t>
      </w:r>
      <w:r w:rsidRPr="00AC538E">
        <w:rPr>
          <w:b/>
        </w:rPr>
        <w:t>Row subtotals</w:t>
      </w:r>
      <w:r>
        <w:t xml:space="preserve"> for the matrix.</w:t>
      </w:r>
    </w:p>
    <w:p w14:paraId="68075998" w14:textId="650858A3" w:rsidR="00AC538E" w:rsidRDefault="00AC538E" w:rsidP="00AC538E">
      <w:pPr>
        <w:pStyle w:val="LabStepScreenshotLevel2"/>
      </w:pPr>
      <w:r>
        <w:drawing>
          <wp:inline distT="0" distB="0" distL="0" distR="0" wp14:anchorId="5735A451" wp14:editId="4E7C25C9">
            <wp:extent cx="1409178" cy="1077413"/>
            <wp:effectExtent l="0" t="0" r="635"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19973" cy="1085666"/>
                    </a:xfrm>
                    <a:prstGeom prst="rect">
                      <a:avLst/>
                    </a:prstGeom>
                    <a:noFill/>
                    <a:ln>
                      <a:noFill/>
                    </a:ln>
                  </pic:spPr>
                </pic:pic>
              </a:graphicData>
            </a:graphic>
          </wp:inline>
        </w:drawing>
      </w:r>
    </w:p>
    <w:p w14:paraId="7653F02F" w14:textId="4F32E85F" w:rsidR="00F55709" w:rsidRDefault="00F55709" w:rsidP="00FB651C">
      <w:pPr>
        <w:pStyle w:val="LabStepNumberedLevel2"/>
      </w:pPr>
      <w:r>
        <w:t xml:space="preserve">At the bottom of the </w:t>
      </w:r>
      <w:r w:rsidRPr="00F55709">
        <w:rPr>
          <w:b/>
        </w:rPr>
        <w:t>Format</w:t>
      </w:r>
      <w:r>
        <w:t xml:space="preserve"> properties pane, update the Border property from </w:t>
      </w:r>
      <w:r w:rsidRPr="00F55709">
        <w:rPr>
          <w:b/>
        </w:rPr>
        <w:t>Off</w:t>
      </w:r>
      <w:r>
        <w:t xml:space="preserve"> to </w:t>
      </w:r>
      <w:r w:rsidRPr="00F55709">
        <w:rPr>
          <w:b/>
        </w:rPr>
        <w:t>On</w:t>
      </w:r>
      <w:r>
        <w:t>.</w:t>
      </w:r>
    </w:p>
    <w:p w14:paraId="4636A4D9" w14:textId="7DDE9161" w:rsidR="00F55709" w:rsidRDefault="00F55709" w:rsidP="00F55709">
      <w:pPr>
        <w:pStyle w:val="LabStepScreenshotLevel2"/>
      </w:pPr>
      <w:r>
        <w:drawing>
          <wp:inline distT="0" distB="0" distL="0" distR="0" wp14:anchorId="4FDD5209" wp14:editId="2DA34D5F">
            <wp:extent cx="1299681" cy="755325"/>
            <wp:effectExtent l="19050" t="19050" r="15240" b="260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08398" cy="760391"/>
                    </a:xfrm>
                    <a:prstGeom prst="rect">
                      <a:avLst/>
                    </a:prstGeom>
                    <a:noFill/>
                    <a:ln>
                      <a:solidFill>
                        <a:schemeClr val="tx1"/>
                      </a:solidFill>
                    </a:ln>
                  </pic:spPr>
                </pic:pic>
              </a:graphicData>
            </a:graphic>
          </wp:inline>
        </w:drawing>
      </w:r>
    </w:p>
    <w:p w14:paraId="70C96028" w14:textId="39A984E9" w:rsidR="00C94B37" w:rsidRDefault="009075CF" w:rsidP="00FB651C">
      <w:pPr>
        <w:pStyle w:val="LabStepNumberedLevel2"/>
      </w:pPr>
      <w:r>
        <w:t xml:space="preserve">Save the work you have done by clicking the </w:t>
      </w:r>
      <w:r w:rsidRPr="00FB651C">
        <w:rPr>
          <w:b/>
        </w:rPr>
        <w:t>Save</w:t>
      </w:r>
      <w:r>
        <w:t xml:space="preserve"> button in the upper left corner of the Power BI Desktop window.</w:t>
      </w:r>
    </w:p>
    <w:p w14:paraId="523F378B" w14:textId="5A325CDA" w:rsidR="00FB651C" w:rsidRDefault="00FB651C" w:rsidP="00FB651C">
      <w:pPr>
        <w:pStyle w:val="LabStepNumbered"/>
      </w:pPr>
      <w:r>
        <w:t>Clone the matrix visual by copying it to the Windows clipboard and pasting it to make a copy.</w:t>
      </w:r>
    </w:p>
    <w:p w14:paraId="5920F9BA" w14:textId="773B720B" w:rsidR="00FB651C" w:rsidRDefault="00FB651C" w:rsidP="00FB651C">
      <w:pPr>
        <w:pStyle w:val="LabStepNumberedLevel2"/>
      </w:pPr>
      <w:r>
        <w:t>Select the matrix visual and copy it to the Windows clipboard.</w:t>
      </w:r>
    </w:p>
    <w:p w14:paraId="4F35AE8A" w14:textId="3FAAA410" w:rsidR="00FB651C" w:rsidRDefault="00FB651C" w:rsidP="00FB651C">
      <w:pPr>
        <w:pStyle w:val="LabStepNumberedLevel2"/>
      </w:pPr>
      <w:r>
        <w:t>Perform a paste operation to create an identical copy of the matrix visual.</w:t>
      </w:r>
    </w:p>
    <w:p w14:paraId="1064E1D1" w14:textId="1AE6F443" w:rsidR="00FB651C" w:rsidRDefault="00FB651C" w:rsidP="00FB651C">
      <w:pPr>
        <w:pStyle w:val="LabStepNumberedLevel2"/>
      </w:pPr>
      <w:r>
        <w:t xml:space="preserve">Position the two visuals side by side to the </w:t>
      </w:r>
      <w:r w:rsidR="00C348F3">
        <w:t>left</w:t>
      </w:r>
      <w:r>
        <w:t xml:space="preserve"> as shown in the following screenshot.</w:t>
      </w:r>
    </w:p>
    <w:p w14:paraId="5B584BAD" w14:textId="242C1186" w:rsidR="00FB651C" w:rsidRDefault="00AC538E" w:rsidP="00FB651C">
      <w:pPr>
        <w:pStyle w:val="LabStepScreenshotLevel2"/>
      </w:pPr>
      <w:r>
        <w:drawing>
          <wp:inline distT="0" distB="0" distL="0" distR="0" wp14:anchorId="40039639" wp14:editId="5D76DDEA">
            <wp:extent cx="3382040" cy="1684751"/>
            <wp:effectExtent l="0" t="0" r="889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391787" cy="1689606"/>
                    </a:xfrm>
                    <a:prstGeom prst="rect">
                      <a:avLst/>
                    </a:prstGeom>
                    <a:noFill/>
                    <a:ln>
                      <a:noFill/>
                    </a:ln>
                  </pic:spPr>
                </pic:pic>
              </a:graphicData>
            </a:graphic>
          </wp:inline>
        </w:drawing>
      </w:r>
    </w:p>
    <w:p w14:paraId="4FC1E2D8" w14:textId="02DB3C7A" w:rsidR="00C348F3" w:rsidRDefault="00C348F3" w:rsidP="00C348F3">
      <w:pPr>
        <w:pStyle w:val="LabStepNumbered"/>
      </w:pPr>
      <w:r>
        <w:lastRenderedPageBreak/>
        <w:t>Update the matrix visual on the left to display financial data for the years of 2012 and 2013.</w:t>
      </w:r>
    </w:p>
    <w:p w14:paraId="2FABC33A" w14:textId="14964521" w:rsidR="00C348F3" w:rsidRDefault="008A73B6" w:rsidP="00C348F3">
      <w:pPr>
        <w:pStyle w:val="LabStepNumberedLevel2"/>
      </w:pPr>
      <w:r>
        <w:t>Select the matrix</w:t>
      </w:r>
      <w:r w:rsidR="00C348F3">
        <w:t xml:space="preserve"> visual on the left.</w:t>
      </w:r>
    </w:p>
    <w:p w14:paraId="74610DB2" w14:textId="5D7767A1" w:rsidR="00CF6DDD" w:rsidRDefault="00CF6DDD" w:rsidP="00C348F3">
      <w:pPr>
        <w:pStyle w:val="LabStepNumberedLevel2"/>
      </w:pPr>
      <w:r>
        <w:t xml:space="preserve">Locate the </w:t>
      </w:r>
      <w:r w:rsidRPr="00CF6DDD">
        <w:rPr>
          <w:b/>
        </w:rPr>
        <w:t>Filters</w:t>
      </w:r>
      <w:r>
        <w:t xml:space="preserve"> section the </w:t>
      </w:r>
      <w:r w:rsidRPr="00CF6DDD">
        <w:rPr>
          <w:b/>
        </w:rPr>
        <w:t>Field</w:t>
      </w:r>
      <w:r>
        <w:t xml:space="preserve"> property pane.</w:t>
      </w:r>
    </w:p>
    <w:p w14:paraId="48CF79A2" w14:textId="2C3F53D3" w:rsidR="00CF6DDD" w:rsidRDefault="00CF6DDD" w:rsidP="00A40711">
      <w:pPr>
        <w:pStyle w:val="LabStepNumberedLevel2"/>
      </w:pPr>
      <w:r>
        <w:t xml:space="preserve">Update the filter for the </w:t>
      </w:r>
      <w:r w:rsidRPr="00CF6DDD">
        <w:rPr>
          <w:b/>
        </w:rPr>
        <w:t>Year</w:t>
      </w:r>
      <w:r>
        <w:t xml:space="preserve"> column where value </w:t>
      </w:r>
      <w:r w:rsidRPr="00CF6DDD">
        <w:rPr>
          <w:b/>
        </w:rPr>
        <w:t>is less than or equal to 2013</w:t>
      </w:r>
      <w:r>
        <w:t>.</w:t>
      </w:r>
    </w:p>
    <w:p w14:paraId="4CE0D40D" w14:textId="1A7A3F71" w:rsidR="00C348F3" w:rsidRDefault="00C348F3" w:rsidP="00C348F3">
      <w:pPr>
        <w:pStyle w:val="LabStepScreenshotLevel2"/>
      </w:pPr>
      <w:r>
        <w:drawing>
          <wp:inline distT="0" distB="0" distL="0" distR="0" wp14:anchorId="7F43B33F" wp14:editId="5FEADA8D">
            <wp:extent cx="1267097" cy="266879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99970" cy="2738028"/>
                    </a:xfrm>
                    <a:prstGeom prst="rect">
                      <a:avLst/>
                    </a:prstGeom>
                    <a:noFill/>
                    <a:ln>
                      <a:noFill/>
                    </a:ln>
                  </pic:spPr>
                </pic:pic>
              </a:graphicData>
            </a:graphic>
          </wp:inline>
        </w:drawing>
      </w:r>
    </w:p>
    <w:p w14:paraId="6DD56A25" w14:textId="10E9FCB7" w:rsidR="00CF6DDD" w:rsidRDefault="00CF6DDD" w:rsidP="00C348F3">
      <w:pPr>
        <w:pStyle w:val="LabStepNumberedLevel2"/>
      </w:pPr>
      <w:r>
        <w:t xml:space="preserve">Click the </w:t>
      </w:r>
      <w:r w:rsidRPr="00CF6DDD">
        <w:rPr>
          <w:b/>
        </w:rPr>
        <w:t>Apply filter</w:t>
      </w:r>
      <w:r>
        <w:t xml:space="preserve"> button for the filter to take effect.</w:t>
      </w:r>
    </w:p>
    <w:p w14:paraId="0C84CF9E" w14:textId="79B9F413" w:rsidR="00C348F3" w:rsidRDefault="00CF6DDD" w:rsidP="00C348F3">
      <w:pPr>
        <w:pStyle w:val="LabStepNumberedLevel2"/>
      </w:pPr>
      <w:r>
        <w:t>The visual on the left should now display sales data for years of 2012 and 2013 while the visual on the right display sales data for 2014 and 2015.</w:t>
      </w:r>
    </w:p>
    <w:p w14:paraId="17A790A8" w14:textId="78E8CA11" w:rsidR="00C348F3" w:rsidRDefault="00AC538E" w:rsidP="00C348F3">
      <w:pPr>
        <w:pStyle w:val="LabStepScreenshotLevel2"/>
      </w:pPr>
      <w:r>
        <w:drawing>
          <wp:inline distT="0" distB="0" distL="0" distR="0" wp14:anchorId="7E6E7887" wp14:editId="7A571690">
            <wp:extent cx="3801649" cy="1850488"/>
            <wp:effectExtent l="19050" t="19050" r="27940" b="165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7631" cy="1858268"/>
                    </a:xfrm>
                    <a:prstGeom prst="rect">
                      <a:avLst/>
                    </a:prstGeom>
                    <a:noFill/>
                    <a:ln>
                      <a:solidFill>
                        <a:schemeClr val="tx1"/>
                      </a:solidFill>
                    </a:ln>
                  </pic:spPr>
                </pic:pic>
              </a:graphicData>
            </a:graphic>
          </wp:inline>
        </w:drawing>
      </w:r>
    </w:p>
    <w:p w14:paraId="7B876570" w14:textId="77777777" w:rsidR="00CF6DDD" w:rsidRDefault="00CF6DDD" w:rsidP="00CF6DDD">
      <w:pPr>
        <w:pStyle w:val="LabStepNumberedLevel2"/>
      </w:pPr>
      <w:r>
        <w:t xml:space="preserve">Save the work you have done by clicking the </w:t>
      </w:r>
      <w:r w:rsidRPr="00FB651C">
        <w:rPr>
          <w:b/>
        </w:rPr>
        <w:t>Save</w:t>
      </w:r>
      <w:r>
        <w:t xml:space="preserve"> button in the upper left corner of the Power BI Desktop window.</w:t>
      </w:r>
    </w:p>
    <w:p w14:paraId="0F6A49DB" w14:textId="2F5F7E33" w:rsidR="00CF6DDD" w:rsidRDefault="00CF6DDD" w:rsidP="00CF6DDD">
      <w:pPr>
        <w:pStyle w:val="LabStepNumbered"/>
      </w:pPr>
      <w:r>
        <w:t xml:space="preserve">Add a line chart visual </w:t>
      </w:r>
      <w:r w:rsidR="00962005">
        <w:t xml:space="preserve">to the bottom of the report page </w:t>
      </w:r>
      <w:r>
        <w:t>to show how sales revenue has grown from month to month.</w:t>
      </w:r>
    </w:p>
    <w:p w14:paraId="7798CB62" w14:textId="1FD746E4" w:rsidR="00C348F3" w:rsidRDefault="00962005" w:rsidP="00CF6DDD">
      <w:pPr>
        <w:pStyle w:val="LabStepNumberedLevel2"/>
      </w:pPr>
      <w:r>
        <w:t>Click on the whitespace on the report to make sure that neither of the two visuals are selected.</w:t>
      </w:r>
    </w:p>
    <w:p w14:paraId="20C75A9E" w14:textId="03030F6F" w:rsidR="00962005" w:rsidRDefault="00962005" w:rsidP="00CF6DDD">
      <w:pPr>
        <w:pStyle w:val="LabStepNumberedLevel2"/>
      </w:pPr>
      <w:r>
        <w:t xml:space="preserve">Click on the Line chart button in the </w:t>
      </w:r>
      <w:r w:rsidRPr="00962005">
        <w:rPr>
          <w:b/>
        </w:rPr>
        <w:t>Visualizations</w:t>
      </w:r>
      <w:r>
        <w:t xml:space="preserve"> list to create a new Line chart visual.</w:t>
      </w:r>
    </w:p>
    <w:p w14:paraId="0031423B" w14:textId="543C26BF" w:rsidR="00CF6DDD" w:rsidRDefault="00CF6DDD" w:rsidP="00CF6DDD">
      <w:pPr>
        <w:pStyle w:val="LabStepScreenshotLevel2"/>
      </w:pPr>
      <w:r>
        <w:drawing>
          <wp:inline distT="0" distB="0" distL="0" distR="0" wp14:anchorId="74E5E54C" wp14:editId="10B7CA67">
            <wp:extent cx="1553671" cy="952361"/>
            <wp:effectExtent l="19050" t="19050" r="2794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61253" cy="957008"/>
                    </a:xfrm>
                    <a:prstGeom prst="rect">
                      <a:avLst/>
                    </a:prstGeom>
                    <a:noFill/>
                    <a:ln>
                      <a:solidFill>
                        <a:schemeClr val="bg1">
                          <a:lumMod val="50000"/>
                        </a:schemeClr>
                      </a:solidFill>
                    </a:ln>
                  </pic:spPr>
                </pic:pic>
              </a:graphicData>
            </a:graphic>
          </wp:inline>
        </w:drawing>
      </w:r>
    </w:p>
    <w:p w14:paraId="22A752B1" w14:textId="4540CE9D" w:rsidR="001C6857" w:rsidRDefault="00962005" w:rsidP="001C6857">
      <w:pPr>
        <w:pStyle w:val="LabStepNumberedLevel2"/>
      </w:pPr>
      <w:r>
        <w:lastRenderedPageBreak/>
        <w:t>Reposition the new visual so it takes up the entire width of the page at the bottom of the report.</w:t>
      </w:r>
    </w:p>
    <w:p w14:paraId="26F77C3E" w14:textId="27D2FE33" w:rsidR="00CF6DDD" w:rsidRDefault="000E13E1" w:rsidP="00CF6DDD">
      <w:pPr>
        <w:pStyle w:val="LabStepScreenshotLevel2"/>
      </w:pPr>
      <w:r>
        <w:drawing>
          <wp:inline distT="0" distB="0" distL="0" distR="0" wp14:anchorId="4931E737" wp14:editId="3BA2DFC5">
            <wp:extent cx="2847703" cy="1646989"/>
            <wp:effectExtent l="19050" t="19050" r="10160" b="1079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863345" cy="1656035"/>
                    </a:xfrm>
                    <a:prstGeom prst="rect">
                      <a:avLst/>
                    </a:prstGeom>
                    <a:noFill/>
                    <a:ln>
                      <a:solidFill>
                        <a:schemeClr val="bg1">
                          <a:lumMod val="50000"/>
                        </a:schemeClr>
                      </a:solidFill>
                    </a:ln>
                  </pic:spPr>
                </pic:pic>
              </a:graphicData>
            </a:graphic>
          </wp:inline>
        </w:drawing>
      </w:r>
    </w:p>
    <w:p w14:paraId="1FBE0604" w14:textId="0AAFFB23" w:rsidR="00CF6DDD" w:rsidRDefault="00962005" w:rsidP="00962005">
      <w:pPr>
        <w:pStyle w:val="LabStepNumberedLevel2"/>
      </w:pPr>
      <w:r>
        <w:t xml:space="preserve">Drag and drop the </w:t>
      </w:r>
      <w:r w:rsidRPr="00962005">
        <w:rPr>
          <w:b/>
        </w:rPr>
        <w:t>Month</w:t>
      </w:r>
      <w:r>
        <w:t xml:space="preserve"> field from the </w:t>
      </w:r>
      <w:r w:rsidRPr="00962005">
        <w:rPr>
          <w:b/>
        </w:rPr>
        <w:t>Calendar</w:t>
      </w:r>
      <w:r>
        <w:t xml:space="preserve"> table into the </w:t>
      </w:r>
      <w:r w:rsidRPr="00962005">
        <w:rPr>
          <w:b/>
        </w:rPr>
        <w:t>Axis</w:t>
      </w:r>
      <w:r>
        <w:t xml:space="preserve"> well.</w:t>
      </w:r>
    </w:p>
    <w:p w14:paraId="1C421D72" w14:textId="2C9E3B0B" w:rsidR="00962005" w:rsidRDefault="00962005" w:rsidP="00962005">
      <w:pPr>
        <w:pStyle w:val="LabStepNumberedLevel2"/>
      </w:pPr>
      <w:r>
        <w:t xml:space="preserve">Drag and drop the Sales Growth PM field from the sales table into the Values </w:t>
      </w:r>
      <w:r w:rsidR="00A042E7">
        <w:t>well.</w:t>
      </w:r>
    </w:p>
    <w:p w14:paraId="575D0BA9" w14:textId="099BB8DC" w:rsidR="001C6857" w:rsidRDefault="001C6857" w:rsidP="00CF6DDD">
      <w:pPr>
        <w:pStyle w:val="LabStepScreenshotLevel2"/>
      </w:pPr>
      <w:r>
        <w:drawing>
          <wp:inline distT="0" distB="0" distL="0" distR="0" wp14:anchorId="1A01C7A2" wp14:editId="259DAA4E">
            <wp:extent cx="1058091" cy="1198261"/>
            <wp:effectExtent l="19050" t="19050" r="2794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68639" cy="1210206"/>
                    </a:xfrm>
                    <a:prstGeom prst="rect">
                      <a:avLst/>
                    </a:prstGeom>
                    <a:noFill/>
                    <a:ln>
                      <a:solidFill>
                        <a:schemeClr val="tx1"/>
                      </a:solidFill>
                    </a:ln>
                  </pic:spPr>
                </pic:pic>
              </a:graphicData>
            </a:graphic>
          </wp:inline>
        </w:drawing>
      </w:r>
    </w:p>
    <w:p w14:paraId="360F814D" w14:textId="4F790AE1" w:rsidR="00A042E7" w:rsidRDefault="00A042E7" w:rsidP="00A042E7">
      <w:pPr>
        <w:pStyle w:val="LabStepNumberedLevel2"/>
      </w:pPr>
      <w:r>
        <w:t>You should now see a Line chart which shows the month-to-month growth in sales revenue from 2012 through 2015.</w:t>
      </w:r>
    </w:p>
    <w:p w14:paraId="712F522E" w14:textId="555DDDD3" w:rsidR="00A042E7" w:rsidRDefault="001C6857" w:rsidP="008A73B6">
      <w:pPr>
        <w:pStyle w:val="LabStepScreenshotLevel2"/>
      </w:pPr>
      <w:r>
        <w:drawing>
          <wp:inline distT="0" distB="0" distL="0" distR="0" wp14:anchorId="2607AECA" wp14:editId="7A0B20FC">
            <wp:extent cx="5564777" cy="1353302"/>
            <wp:effectExtent l="19050" t="19050" r="17145"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609618" cy="1364207"/>
                    </a:xfrm>
                    <a:prstGeom prst="rect">
                      <a:avLst/>
                    </a:prstGeom>
                    <a:noFill/>
                    <a:ln>
                      <a:solidFill>
                        <a:schemeClr val="bg1">
                          <a:lumMod val="50000"/>
                        </a:schemeClr>
                      </a:solidFill>
                    </a:ln>
                  </pic:spPr>
                </pic:pic>
              </a:graphicData>
            </a:graphic>
          </wp:inline>
        </w:drawing>
      </w:r>
    </w:p>
    <w:p w14:paraId="0AF7AB1C" w14:textId="50A0A780" w:rsidR="00A042E7" w:rsidRDefault="00A042E7" w:rsidP="00A042E7">
      <w:pPr>
        <w:pStyle w:val="LabStepNumbered"/>
      </w:pPr>
      <w:r>
        <w:t>Observe the problem with the monthly sales growth in February of 2012.</w:t>
      </w:r>
    </w:p>
    <w:p w14:paraId="3E46A7CD" w14:textId="3B6FFB98" w:rsidR="00A042E7" w:rsidRDefault="00A042E7" w:rsidP="00A042E7">
      <w:pPr>
        <w:pStyle w:val="LabStepNumberedLevel2"/>
      </w:pPr>
      <w:r>
        <w:t xml:space="preserve">Examine the sales growth in </w:t>
      </w:r>
      <w:r w:rsidRPr="00A042E7">
        <w:rPr>
          <w:b/>
        </w:rPr>
        <w:t>Feb 2012</w:t>
      </w:r>
      <w:r>
        <w:t xml:space="preserve"> which has a value of 985%</w:t>
      </w:r>
    </w:p>
    <w:p w14:paraId="3AADB701" w14:textId="4C5A3E22" w:rsidR="001C6857" w:rsidRDefault="001C6857" w:rsidP="00CF6DDD">
      <w:pPr>
        <w:pStyle w:val="LabStepScreenshotLevel2"/>
      </w:pPr>
      <w:r>
        <w:lastRenderedPageBreak/>
        <w:drawing>
          <wp:inline distT="0" distB="0" distL="0" distR="0" wp14:anchorId="1DD13B35" wp14:editId="0E8C7F2C">
            <wp:extent cx="2299252" cy="1934731"/>
            <wp:effectExtent l="19050" t="19050" r="2540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44269" cy="1972611"/>
                    </a:xfrm>
                    <a:prstGeom prst="rect">
                      <a:avLst/>
                    </a:prstGeom>
                    <a:noFill/>
                    <a:ln>
                      <a:solidFill>
                        <a:schemeClr val="bg1">
                          <a:lumMod val="50000"/>
                        </a:schemeClr>
                      </a:solidFill>
                    </a:ln>
                  </pic:spPr>
                </pic:pic>
              </a:graphicData>
            </a:graphic>
          </wp:inline>
        </w:drawing>
      </w:r>
    </w:p>
    <w:p w14:paraId="3D0E7B57" w14:textId="05F55CD7" w:rsidR="00A042E7" w:rsidRDefault="00A042E7" w:rsidP="00A042E7">
      <w:pPr>
        <w:pStyle w:val="LabExerciseCallout"/>
      </w:pPr>
      <w:r>
        <w:t>The problem with this sales growth figure for Feb 2012 has to do with the fact that the previous month is not a complete month but instead only contains 4 days of sales data from January 28 to January 31. Over the next few steps you will write more DAX code to add additional logic so that the Sales Growth PM measure returns a blank value when the previous month does not contain all the days for a full month.</w:t>
      </w:r>
    </w:p>
    <w:p w14:paraId="3822D544" w14:textId="539DD37C" w:rsidR="001C6857" w:rsidRDefault="001C6857" w:rsidP="001C6857">
      <w:pPr>
        <w:pStyle w:val="LabStepNumbered"/>
        <w:numPr>
          <w:ilvl w:val="0"/>
          <w:numId w:val="12"/>
        </w:numPr>
        <w:tabs>
          <w:tab w:val="clear" w:pos="360"/>
          <w:tab w:val="num" w:pos="630"/>
        </w:tabs>
      </w:pPr>
      <w:r>
        <w:t xml:space="preserve">Create a measure named </w:t>
      </w:r>
      <w:r>
        <w:rPr>
          <w:b/>
        </w:rPr>
        <w:t>Previous Month Is Valid</w:t>
      </w:r>
      <w:r>
        <w:t xml:space="preserve"> </w:t>
      </w:r>
      <w:r w:rsidR="00A042E7">
        <w:t xml:space="preserve">to indicate whether the </w:t>
      </w:r>
      <w:r>
        <w:t>previous month is a complete month</w:t>
      </w:r>
      <w:r w:rsidR="00EE7ED9">
        <w:t xml:space="preserve"> or not</w:t>
      </w:r>
      <w:r>
        <w:t>.</w:t>
      </w:r>
    </w:p>
    <w:p w14:paraId="25133135" w14:textId="77777777" w:rsidR="001C6857" w:rsidRDefault="001C6857" w:rsidP="001C6857">
      <w:pPr>
        <w:pStyle w:val="LabStepNumberedLevel2"/>
        <w:numPr>
          <w:ilvl w:val="1"/>
          <w:numId w:val="3"/>
        </w:numPr>
      </w:pPr>
      <w:r>
        <w:t>Navigate to data view.</w:t>
      </w:r>
    </w:p>
    <w:p w14:paraId="6C5387E8" w14:textId="77777777" w:rsidR="001C6857" w:rsidRDefault="001C6857" w:rsidP="001C6857">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5B91BE53" w14:textId="77777777" w:rsidR="001C6857" w:rsidRDefault="001C6857" w:rsidP="001C6857">
      <w:pPr>
        <w:pStyle w:val="LabStepNumberedLevel2"/>
        <w:numPr>
          <w:ilvl w:val="1"/>
          <w:numId w:val="3"/>
        </w:numPr>
      </w:pPr>
      <w:r>
        <w:t xml:space="preserve">Create a new measure by clicking the </w:t>
      </w:r>
      <w:r w:rsidRPr="00335AB6">
        <w:rPr>
          <w:b/>
        </w:rPr>
        <w:t>New Measure</w:t>
      </w:r>
      <w:r>
        <w:t xml:space="preserve"> button in the ribbon.</w:t>
      </w:r>
    </w:p>
    <w:p w14:paraId="013F577D" w14:textId="547C3DD6" w:rsidR="001C6857" w:rsidRDefault="001C6857" w:rsidP="001C6857">
      <w:pPr>
        <w:pStyle w:val="LabStepNumberedLevel2"/>
      </w:pPr>
      <w:r>
        <w:t xml:space="preserve">Enter to following DAX expression into the formula bar to create the measure named </w:t>
      </w:r>
      <w:r w:rsidR="00A042E7" w:rsidRPr="00A042E7">
        <w:rPr>
          <w:b/>
        </w:rPr>
        <w:t>Previous Month Is Valid</w:t>
      </w:r>
      <w:r w:rsidRPr="00335AB6">
        <w:t>.</w:t>
      </w:r>
    </w:p>
    <w:p w14:paraId="48647280" w14:textId="7E871252" w:rsidR="001C6857" w:rsidRDefault="00111BF6" w:rsidP="001C6857">
      <w:pPr>
        <w:pStyle w:val="LabStepCodeBlockLevel2"/>
      </w:pPr>
      <w:r w:rsidRPr="00111BF6">
        <w:t xml:space="preserve">Previous Month Is Valid = </w:t>
      </w:r>
      <w:r>
        <w:br/>
        <w:t xml:space="preserve">  </w:t>
      </w:r>
      <w:r w:rsidRPr="00111BF6">
        <w:t>FIRSTDATE(PREVIOUSMONTH('Calendar'[Date])) &gt;= FIRSTDATE(ALL(Sales[PurchaseDate]))</w:t>
      </w:r>
    </w:p>
    <w:p w14:paraId="394CC84F" w14:textId="04507862" w:rsidR="00A042E7" w:rsidRDefault="00A042E7" w:rsidP="00A042E7">
      <w:pPr>
        <w:pStyle w:val="LabExerciseCallout"/>
      </w:pPr>
      <w:r>
        <w:t xml:space="preserve">Note that </w:t>
      </w:r>
      <w:r w:rsidR="00A40711">
        <w:t xml:space="preserve">the </w:t>
      </w:r>
      <w:r>
        <w:t xml:space="preserve">new measure named </w:t>
      </w:r>
      <w:r w:rsidRPr="00A40711">
        <w:rPr>
          <w:b/>
        </w:rPr>
        <w:t>Previous Month Is Valid</w:t>
      </w:r>
      <w:r>
        <w:t xml:space="preserve"> will not be used directly in any report. Instead, </w:t>
      </w:r>
      <w:r w:rsidR="00A40711">
        <w:t xml:space="preserve">you have created this measure to call from the DAX code you write in </w:t>
      </w:r>
      <w:r w:rsidR="00EE7ED9">
        <w:t xml:space="preserve">other </w:t>
      </w:r>
      <w:r w:rsidR="00A40711">
        <w:t>measures. Since you will only reference this measure from other measures, it makes sense to hide this measure from report view.</w:t>
      </w:r>
    </w:p>
    <w:p w14:paraId="1ED6D1E5" w14:textId="467133DB" w:rsidR="004C4E23" w:rsidRDefault="004C4E23" w:rsidP="000E13E1">
      <w:pPr>
        <w:pStyle w:val="LabStepNumbered"/>
      </w:pPr>
      <w:r>
        <w:t>Once you have created</w:t>
      </w:r>
      <w:r w:rsidR="00A40711">
        <w:t xml:space="preserve"> the </w:t>
      </w:r>
      <w:r w:rsidR="00A40711">
        <w:rPr>
          <w:b/>
        </w:rPr>
        <w:t>Previous Month Is Valid</w:t>
      </w:r>
      <w:r w:rsidR="000E13E1">
        <w:t xml:space="preserve"> measure, r</w:t>
      </w:r>
      <w:r w:rsidR="00A40711">
        <w:t>ight click on it in the fields list and click</w:t>
      </w:r>
      <w:r w:rsidR="009E2476">
        <w:t xml:space="preserve"> </w:t>
      </w:r>
      <w:r w:rsidR="009E2476" w:rsidRPr="009E2476">
        <w:rPr>
          <w:b/>
        </w:rPr>
        <w:t>Hide in Report View</w:t>
      </w:r>
      <w:r w:rsidR="00A40711">
        <w:t>.</w:t>
      </w:r>
    </w:p>
    <w:p w14:paraId="0AA4FB53" w14:textId="6126FF79" w:rsidR="00A40711" w:rsidRDefault="004C4E23" w:rsidP="004C4E23">
      <w:pPr>
        <w:pStyle w:val="LabStepNumbered"/>
      </w:pPr>
      <w:r>
        <w:t xml:space="preserve">Update the </w:t>
      </w:r>
      <w:r w:rsidR="00A40711">
        <w:t xml:space="preserve">DAX code for the </w:t>
      </w:r>
      <w:r w:rsidR="00A40711" w:rsidRPr="00A40711">
        <w:rPr>
          <w:b/>
        </w:rPr>
        <w:t>Sales Growth PM</w:t>
      </w:r>
      <w:r w:rsidR="00A40711">
        <w:t xml:space="preserve"> measure to return a blank value when the previous month is incomplete.</w:t>
      </w:r>
    </w:p>
    <w:p w14:paraId="10B35504" w14:textId="672CB64B" w:rsidR="00A40711" w:rsidRDefault="00A40711" w:rsidP="00A40711">
      <w:pPr>
        <w:pStyle w:val="LabStepNumberedLevel2"/>
      </w:pPr>
      <w:r>
        <w:t xml:space="preserve">Select the </w:t>
      </w:r>
      <w:r w:rsidRPr="00A40711">
        <w:rPr>
          <w:b/>
        </w:rPr>
        <w:t>Sales Growth PM</w:t>
      </w:r>
      <w:r>
        <w:t xml:space="preserve"> measure so you can see its DAX in the formula editor.</w:t>
      </w:r>
    </w:p>
    <w:p w14:paraId="395A40A0" w14:textId="6A253605" w:rsidR="00A40711" w:rsidRDefault="00A40711" w:rsidP="00A40711">
      <w:pPr>
        <w:pStyle w:val="LabStepNumberedLevel2"/>
      </w:pPr>
      <w:r>
        <w:t xml:space="preserve">Currently, the </w:t>
      </w:r>
      <w:r w:rsidRPr="00A91ECC">
        <w:rPr>
          <w:b/>
        </w:rPr>
        <w:t>If</w:t>
      </w:r>
      <w:r>
        <w:t xml:space="preserve"> statement at the top has two conditions.</w:t>
      </w:r>
    </w:p>
    <w:p w14:paraId="3096484A" w14:textId="43AF74B6" w:rsidR="00A40711" w:rsidRDefault="0010207A" w:rsidP="00A91ECC">
      <w:pPr>
        <w:pStyle w:val="LabStepCodeBlockLevel2"/>
      </w:pPr>
      <w:r w:rsidRPr="0010207A">
        <w:t>( ISFILTERED(Calendar[Month]) &amp;&amp; NOT(ISFILTERED(Calendar[Date])) )</w:t>
      </w:r>
      <w:r w:rsidR="00A91ECC">
        <w:t xml:space="preserve"> </w:t>
      </w:r>
    </w:p>
    <w:p w14:paraId="3F1F358A" w14:textId="4068934F" w:rsidR="00A40711" w:rsidRDefault="00A40711" w:rsidP="00A40711">
      <w:pPr>
        <w:pStyle w:val="LabStepNumberedLevel2"/>
      </w:pPr>
      <w:r>
        <w:t xml:space="preserve">Update the </w:t>
      </w:r>
      <w:r w:rsidRPr="00A91ECC">
        <w:rPr>
          <w:b/>
        </w:rPr>
        <w:t>If</w:t>
      </w:r>
      <w:r>
        <w:t xml:space="preserve"> statement </w:t>
      </w:r>
      <w:r w:rsidR="00A91ECC">
        <w:t xml:space="preserve">to add a third condition to ensure the </w:t>
      </w:r>
      <w:r w:rsidR="00A91ECC" w:rsidRPr="00A91ECC">
        <w:rPr>
          <w:b/>
        </w:rPr>
        <w:t xml:space="preserve">Previous </w:t>
      </w:r>
      <w:r w:rsidR="00A91ECC">
        <w:rPr>
          <w:b/>
        </w:rPr>
        <w:t>Month Is V</w:t>
      </w:r>
      <w:r w:rsidR="00A91ECC" w:rsidRPr="00A91ECC">
        <w:rPr>
          <w:b/>
        </w:rPr>
        <w:t>alid</w:t>
      </w:r>
      <w:r w:rsidR="00A91ECC">
        <w:t xml:space="preserve"> measure is true.</w:t>
      </w:r>
    </w:p>
    <w:p w14:paraId="13B6D60A" w14:textId="65C1F5E4" w:rsidR="0010207A" w:rsidRDefault="0010207A" w:rsidP="0010207A">
      <w:pPr>
        <w:pStyle w:val="LabStepCodeBlockLevel2"/>
      </w:pPr>
      <w:r>
        <w:t xml:space="preserve">( </w:t>
      </w:r>
    </w:p>
    <w:p w14:paraId="683DEB1D" w14:textId="3D94A90A" w:rsidR="0010207A" w:rsidRDefault="0010207A" w:rsidP="0010207A">
      <w:pPr>
        <w:pStyle w:val="LabStepCodeBlockLevel2"/>
      </w:pPr>
      <w:r>
        <w:t xml:space="preserve">  ISFILTERED(Calendar[Month]) &amp;&amp; </w:t>
      </w:r>
    </w:p>
    <w:p w14:paraId="2A719B31" w14:textId="43CC0813" w:rsidR="0010207A" w:rsidRDefault="0010207A" w:rsidP="0010207A">
      <w:pPr>
        <w:pStyle w:val="LabStepCodeBlockLevel2"/>
      </w:pPr>
      <w:r>
        <w:t xml:space="preserve">  NOT(ISFILTERED(Calendar[Date])) &amp;&amp; </w:t>
      </w:r>
    </w:p>
    <w:p w14:paraId="635B709A" w14:textId="7391F6EB" w:rsidR="0010207A" w:rsidRDefault="0010207A" w:rsidP="0010207A">
      <w:pPr>
        <w:pStyle w:val="LabStepCodeBlockLevel2"/>
      </w:pPr>
      <w:r>
        <w:t xml:space="preserve">  [Previous Month Is Valid] </w:t>
      </w:r>
    </w:p>
    <w:p w14:paraId="50A6758B" w14:textId="6C4AA6DE" w:rsidR="00A40711" w:rsidRDefault="0010207A" w:rsidP="0010207A">
      <w:pPr>
        <w:pStyle w:val="LabStepCodeBlockLevel2"/>
      </w:pPr>
      <w:r>
        <w:t>)</w:t>
      </w:r>
    </w:p>
    <w:p w14:paraId="15AE31BA" w14:textId="128B033B" w:rsidR="004C4E23" w:rsidRDefault="00A91ECC" w:rsidP="00A40711">
      <w:pPr>
        <w:pStyle w:val="LabStepNumberedLevel2"/>
      </w:pPr>
      <w:r>
        <w:t>The DAX for the Sales Growth PM measure should now match the following code listing</w:t>
      </w:r>
      <w:r w:rsidR="004C4E23">
        <w:t>.</w:t>
      </w:r>
    </w:p>
    <w:p w14:paraId="390DB455" w14:textId="77777777" w:rsidR="0010207A" w:rsidRDefault="0010207A" w:rsidP="0010207A">
      <w:pPr>
        <w:pStyle w:val="LabStepCodeBlockLevel2"/>
      </w:pPr>
      <w:r>
        <w:t xml:space="preserve">Sales Growth PM = </w:t>
      </w:r>
    </w:p>
    <w:p w14:paraId="5DCBFD7D" w14:textId="77777777" w:rsidR="0010207A" w:rsidRDefault="0010207A" w:rsidP="0010207A">
      <w:pPr>
        <w:pStyle w:val="LabStepCodeBlockLevel2"/>
      </w:pPr>
      <w:r>
        <w:t>IF(</w:t>
      </w:r>
    </w:p>
    <w:p w14:paraId="75C891BA" w14:textId="77777777" w:rsidR="0010207A" w:rsidRDefault="0010207A" w:rsidP="0010207A">
      <w:pPr>
        <w:pStyle w:val="LabStepCodeBlockLevel2"/>
      </w:pPr>
      <w:r>
        <w:t xml:space="preserve">  ( </w:t>
      </w:r>
    </w:p>
    <w:p w14:paraId="2A8B8D4C" w14:textId="77777777" w:rsidR="0010207A" w:rsidRDefault="0010207A" w:rsidP="0010207A">
      <w:pPr>
        <w:pStyle w:val="LabStepCodeBlockLevel2"/>
      </w:pPr>
      <w:r>
        <w:t xml:space="preserve">    ISFILTERED(Calendar[Month]) &amp;&amp; </w:t>
      </w:r>
    </w:p>
    <w:p w14:paraId="46B878D9" w14:textId="77777777" w:rsidR="0010207A" w:rsidRDefault="0010207A" w:rsidP="0010207A">
      <w:pPr>
        <w:pStyle w:val="LabStepCodeBlockLevel2"/>
      </w:pPr>
      <w:r>
        <w:t xml:space="preserve">    NOT(ISFILTERED(Calendar[Date])) &amp;&amp; </w:t>
      </w:r>
    </w:p>
    <w:p w14:paraId="2E00E750" w14:textId="77777777" w:rsidR="0010207A" w:rsidRDefault="0010207A" w:rsidP="0010207A">
      <w:pPr>
        <w:pStyle w:val="LabStepCodeBlockLevel2"/>
      </w:pPr>
      <w:r>
        <w:t xml:space="preserve">    [Previous Month Is Valid] </w:t>
      </w:r>
    </w:p>
    <w:p w14:paraId="73B6B0AA" w14:textId="77777777" w:rsidR="0010207A" w:rsidRDefault="0010207A" w:rsidP="0010207A">
      <w:pPr>
        <w:pStyle w:val="LabStepCodeBlockLevel2"/>
      </w:pPr>
      <w:r>
        <w:t xml:space="preserve">  ), </w:t>
      </w:r>
    </w:p>
    <w:p w14:paraId="42A46A56" w14:textId="77777777" w:rsidR="0010207A" w:rsidRDefault="0010207A" w:rsidP="0010207A">
      <w:pPr>
        <w:pStyle w:val="LabStepCodeBlockLevel2"/>
      </w:pPr>
      <w:r>
        <w:t xml:space="preserve">  DIVIDE( </w:t>
      </w:r>
    </w:p>
    <w:p w14:paraId="38903365" w14:textId="77777777" w:rsidR="0010207A" w:rsidRDefault="0010207A" w:rsidP="0010207A">
      <w:pPr>
        <w:pStyle w:val="LabStepCodeBlockLevel2"/>
      </w:pPr>
      <w:r>
        <w:t xml:space="preserve">    SUM(Sales[SalesAmount]) -</w:t>
      </w:r>
    </w:p>
    <w:p w14:paraId="0F106E7B" w14:textId="77777777" w:rsidR="0010207A" w:rsidRDefault="0010207A" w:rsidP="0010207A">
      <w:pPr>
        <w:pStyle w:val="LabStepCodeBlockLevel2"/>
      </w:pPr>
      <w:r>
        <w:t xml:space="preserve">    CALCULATE(</w:t>
      </w:r>
    </w:p>
    <w:p w14:paraId="046B0E6C" w14:textId="77777777" w:rsidR="0010207A" w:rsidRDefault="0010207A" w:rsidP="0010207A">
      <w:pPr>
        <w:pStyle w:val="LabStepCodeBlockLevel2"/>
      </w:pPr>
      <w:r>
        <w:lastRenderedPageBreak/>
        <w:t xml:space="preserve">      SUM(Sales[SalesAmount]),</w:t>
      </w:r>
    </w:p>
    <w:p w14:paraId="1A14FF62" w14:textId="77777777" w:rsidR="0010207A" w:rsidRDefault="0010207A" w:rsidP="0010207A">
      <w:pPr>
        <w:pStyle w:val="LabStepCodeBlockLevel2"/>
      </w:pPr>
      <w:r>
        <w:t xml:space="preserve">      PREVIOUSMONTH(Calendar[Date])</w:t>
      </w:r>
    </w:p>
    <w:p w14:paraId="32960448" w14:textId="77777777" w:rsidR="0010207A" w:rsidRDefault="0010207A" w:rsidP="0010207A">
      <w:pPr>
        <w:pStyle w:val="LabStepCodeBlockLevel2"/>
      </w:pPr>
      <w:r>
        <w:t xml:space="preserve">    ), </w:t>
      </w:r>
    </w:p>
    <w:p w14:paraId="402F020B" w14:textId="77777777" w:rsidR="0010207A" w:rsidRDefault="0010207A" w:rsidP="0010207A">
      <w:pPr>
        <w:pStyle w:val="LabStepCodeBlockLevel2"/>
      </w:pPr>
      <w:r>
        <w:t xml:space="preserve">    CALCULATE(</w:t>
      </w:r>
    </w:p>
    <w:p w14:paraId="666E2933" w14:textId="77777777" w:rsidR="0010207A" w:rsidRDefault="0010207A" w:rsidP="0010207A">
      <w:pPr>
        <w:pStyle w:val="LabStepCodeBlockLevel2"/>
      </w:pPr>
      <w:r>
        <w:t xml:space="preserve">      SUM(Sales[SalesAmount]),</w:t>
      </w:r>
    </w:p>
    <w:p w14:paraId="2B2F7520" w14:textId="77777777" w:rsidR="0010207A" w:rsidRDefault="0010207A" w:rsidP="0010207A">
      <w:pPr>
        <w:pStyle w:val="LabStepCodeBlockLevel2"/>
      </w:pPr>
      <w:r>
        <w:t xml:space="preserve">      PREVIOUSMONTH(Calendar[Date])</w:t>
      </w:r>
    </w:p>
    <w:p w14:paraId="56AD202B" w14:textId="77777777" w:rsidR="0010207A" w:rsidRDefault="0010207A" w:rsidP="0010207A">
      <w:pPr>
        <w:pStyle w:val="LabStepCodeBlockLevel2"/>
      </w:pPr>
      <w:r>
        <w:t xml:space="preserve">    )</w:t>
      </w:r>
    </w:p>
    <w:p w14:paraId="4AB7FFC4" w14:textId="77777777" w:rsidR="0010207A" w:rsidRDefault="0010207A" w:rsidP="0010207A">
      <w:pPr>
        <w:pStyle w:val="LabStepCodeBlockLevel2"/>
      </w:pPr>
      <w:r>
        <w:t xml:space="preserve">  ),</w:t>
      </w:r>
    </w:p>
    <w:p w14:paraId="0FDBDC7F" w14:textId="77777777" w:rsidR="0010207A" w:rsidRDefault="0010207A" w:rsidP="0010207A">
      <w:pPr>
        <w:pStyle w:val="LabStepCodeBlockLevel2"/>
      </w:pPr>
      <w:r>
        <w:t xml:space="preserve">  BLANK()</w:t>
      </w:r>
    </w:p>
    <w:p w14:paraId="56B65794" w14:textId="00A6A2E5" w:rsidR="004C4E23" w:rsidRDefault="0010207A" w:rsidP="0010207A">
      <w:pPr>
        <w:pStyle w:val="LabStepCodeBlockLevel2"/>
      </w:pPr>
      <w:r>
        <w:t>)</w:t>
      </w:r>
    </w:p>
    <w:p w14:paraId="04F94054" w14:textId="7CFB3C0A" w:rsidR="004C4E23" w:rsidRDefault="00A91ECC" w:rsidP="004C4E23">
      <w:pPr>
        <w:pStyle w:val="LabStepNumbered"/>
      </w:pPr>
      <w:r>
        <w:t>Return to report view and s</w:t>
      </w:r>
      <w:r w:rsidR="004C4E23">
        <w:t>ee the effects</w:t>
      </w:r>
      <w:r>
        <w:t xml:space="preserve"> of the changes you just made to the </w:t>
      </w:r>
      <w:r w:rsidRPr="00A91ECC">
        <w:rPr>
          <w:b/>
        </w:rPr>
        <w:t>Sales Growth PM</w:t>
      </w:r>
      <w:r>
        <w:t xml:space="preserve"> measure</w:t>
      </w:r>
      <w:r w:rsidR="004C4E23">
        <w:t>.</w:t>
      </w:r>
      <w:r>
        <w:t xml:space="preserve"> You should see that the spike in the first month is gone and the line chart provides a better view of sales revenue growth of the four years of sales data.</w:t>
      </w:r>
    </w:p>
    <w:p w14:paraId="0F3429B5" w14:textId="1CC37805" w:rsidR="004C4E23" w:rsidRDefault="00AC538E" w:rsidP="004C4E23">
      <w:pPr>
        <w:pStyle w:val="LabStepScreenshot"/>
      </w:pPr>
      <w:r>
        <w:rPr>
          <w:noProof/>
        </w:rPr>
        <w:drawing>
          <wp:inline distT="0" distB="0" distL="0" distR="0" wp14:anchorId="21243889" wp14:editId="182D6BAF">
            <wp:extent cx="5285983" cy="311182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93405" cy="3116191"/>
                    </a:xfrm>
                    <a:prstGeom prst="rect">
                      <a:avLst/>
                    </a:prstGeom>
                    <a:noFill/>
                    <a:ln>
                      <a:noFill/>
                    </a:ln>
                  </pic:spPr>
                </pic:pic>
              </a:graphicData>
            </a:graphic>
          </wp:inline>
        </w:drawing>
      </w:r>
    </w:p>
    <w:p w14:paraId="7570A50A" w14:textId="4A0A0A4A" w:rsidR="000E169C" w:rsidRDefault="000E169C" w:rsidP="000E169C">
      <w:pPr>
        <w:pStyle w:val="LabStepNumbered"/>
      </w:pPr>
      <w:r>
        <w:t xml:space="preserve">Save your work to the </w:t>
      </w:r>
      <w:r>
        <w:rPr>
          <w:b/>
        </w:rPr>
        <w:t>Wingtip Sales Analysis</w:t>
      </w:r>
      <w:r>
        <w:t xml:space="preserve"> project by clicking the </w:t>
      </w:r>
      <w:r w:rsidRPr="000E169C">
        <w:rPr>
          <w:b/>
        </w:rPr>
        <w:t>Save</w:t>
      </w:r>
      <w:r>
        <w:t xml:space="preserve"> button in the ribbon.</w:t>
      </w:r>
    </w:p>
    <w:p w14:paraId="786AC81E" w14:textId="6C48078E" w:rsidR="001C6857" w:rsidRPr="0094230C" w:rsidRDefault="00A91ECC" w:rsidP="00CA4021">
      <w:pPr>
        <w:pStyle w:val="LabExerciseCallout"/>
      </w:pPr>
      <w:r>
        <w:t>Congratulations. You have now reached the end of this lab.</w:t>
      </w:r>
    </w:p>
    <w:sectPr w:rsidR="001C6857" w:rsidRPr="0094230C" w:rsidSect="00487314">
      <w:headerReference w:type="default" r:id="rId111"/>
      <w:footerReference w:type="default" r:id="rId112"/>
      <w:headerReference w:type="first" r:id="rId113"/>
      <w:footerReference w:type="first" r:id="rId11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81FD90" w14:textId="77777777" w:rsidR="002757AD" w:rsidRDefault="002757AD" w:rsidP="005F53BE">
      <w:pPr>
        <w:spacing w:before="0" w:after="0"/>
      </w:pPr>
      <w:r>
        <w:separator/>
      </w:r>
    </w:p>
  </w:endnote>
  <w:endnote w:type="continuationSeparator" w:id="0">
    <w:p w14:paraId="2D320DD6" w14:textId="77777777" w:rsidR="002757AD" w:rsidRDefault="002757AD"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D3E45" w14:textId="3C53EF88" w:rsidR="00823F9C" w:rsidRDefault="00823F9C" w:rsidP="00487314">
    <w:pPr>
      <w:pStyle w:val="Footer"/>
      <w:pBdr>
        <w:top w:val="single" w:sz="4" w:space="0" w:color="auto"/>
      </w:pBdr>
    </w:pPr>
    <w:r>
      <w:t>© Critical Path Training. 2017. All Rights Reserved</w:t>
    </w:r>
    <w:r>
      <w:tab/>
    </w:r>
    <w:r>
      <w:tab/>
    </w:r>
    <w:r>
      <w:fldChar w:fldCharType="begin"/>
    </w:r>
    <w:r>
      <w:instrText xml:space="preserve"> PAGE  \* MERGEFORMAT </w:instrText>
    </w:r>
    <w:r>
      <w:fldChar w:fldCharType="separate"/>
    </w:r>
    <w:r w:rsidR="00162ED8">
      <w:rPr>
        <w:noProof/>
      </w:rPr>
      <w:t>14</w:t>
    </w:r>
    <w:r>
      <w:fldChar w:fldCharType="end"/>
    </w:r>
  </w:p>
  <w:p w14:paraId="4FCAA96B" w14:textId="77777777" w:rsidR="00823F9C" w:rsidRPr="00487314" w:rsidRDefault="00823F9C"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56305" w14:textId="15593483" w:rsidR="00823F9C" w:rsidRDefault="00823F9C" w:rsidP="008D2CC2">
    <w:pPr>
      <w:pStyle w:val="Footer"/>
      <w:pBdr>
        <w:top w:val="single" w:sz="4" w:space="0" w:color="auto"/>
      </w:pBdr>
    </w:pPr>
    <w:r>
      <w:t>© Critical Path Training. 2017. All Rights Reserved</w:t>
    </w:r>
    <w:r>
      <w:tab/>
    </w:r>
    <w:r>
      <w:tab/>
    </w:r>
    <w:r>
      <w:fldChar w:fldCharType="begin"/>
    </w:r>
    <w:r>
      <w:instrText xml:space="preserve"> PAGE  \* MERGEFORMAT </w:instrText>
    </w:r>
    <w:r>
      <w:fldChar w:fldCharType="separate"/>
    </w:r>
    <w:r w:rsidR="00162ED8">
      <w:rPr>
        <w:noProof/>
      </w:rPr>
      <w:t>1</w:t>
    </w:r>
    <w:r>
      <w:fldChar w:fldCharType="end"/>
    </w:r>
  </w:p>
  <w:p w14:paraId="6C229EA0" w14:textId="3358CB96" w:rsidR="00823F9C" w:rsidRPr="008D2CC2" w:rsidRDefault="00823F9C" w:rsidP="008D2CC2">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668A5E" w14:textId="77777777" w:rsidR="002757AD" w:rsidRDefault="002757AD" w:rsidP="005F53BE">
      <w:pPr>
        <w:spacing w:before="0" w:after="0"/>
      </w:pPr>
      <w:r>
        <w:separator/>
      </w:r>
    </w:p>
  </w:footnote>
  <w:footnote w:type="continuationSeparator" w:id="0">
    <w:p w14:paraId="4FBCFE5D" w14:textId="77777777" w:rsidR="002757AD" w:rsidRDefault="002757AD"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5F5BD" w14:textId="77777777" w:rsidR="00823F9C" w:rsidRDefault="00823F9C" w:rsidP="00D421C4">
    <w:pPr>
      <w:pStyle w:val="Header"/>
      <w:pBdr>
        <w:bottom w:val="single" w:sz="4" w:space="0" w:color="auto"/>
      </w:pBdr>
      <w:spacing w:before="240"/>
    </w:pPr>
    <w:r>
      <w:t>PBI365: Power BI Bootcamp</w:t>
    </w:r>
  </w:p>
  <w:p w14:paraId="52070944" w14:textId="45840F72" w:rsidR="00823F9C" w:rsidRPr="00D421C4" w:rsidRDefault="00F66A69" w:rsidP="00D421C4">
    <w:pPr>
      <w:pStyle w:val="Header"/>
      <w:pBdr>
        <w:bottom w:val="single" w:sz="4" w:space="0" w:color="auto"/>
      </w:pBdr>
      <w:spacing w:before="240"/>
    </w:pPr>
    <w:r>
      <w:t>Module 04</w:t>
    </w:r>
    <w:r w:rsidR="00823F9C">
      <w:t xml:space="preserve"> Lab: Modeling Data with Hierarchies and Time Intelligence</w:t>
    </w:r>
    <w:r w:rsidR="00823F9C">
      <w:tab/>
    </w:r>
    <w:r w:rsidR="00823F9C">
      <w:tab/>
    </w:r>
    <w:r w:rsidR="00823F9C" w:rsidRPr="0031080D">
      <w:rPr>
        <w:rFonts w:cs="Arial"/>
      </w:rPr>
      <w:t xml:space="preserve">Live Lab </w:t>
    </w:r>
    <w:r w:rsidR="00823F9C">
      <w:rPr>
        <w:rFonts w:cs="Arial"/>
      </w:rPr>
      <w:t>Version:</w:t>
    </w:r>
    <w:r w:rsidR="00823F9C" w:rsidRPr="0031080D">
      <w:rPr>
        <w:rFonts w:cs="Arial"/>
      </w:rPr>
      <w:t xml:space="preserve"> </w:t>
    </w:r>
    <w:r w:rsidR="00823F9C">
      <w:rPr>
        <w:rFonts w:cs="Arial"/>
      </w:rPr>
      <w:fldChar w:fldCharType="begin"/>
    </w:r>
    <w:r w:rsidR="00823F9C">
      <w:rPr>
        <w:rFonts w:cs="Arial"/>
      </w:rPr>
      <w:instrText xml:space="preserve"> DATE  \@ "MMM d, yyyy"  \* MERGEFORMAT </w:instrText>
    </w:r>
    <w:r w:rsidR="00823F9C">
      <w:rPr>
        <w:rFonts w:cs="Arial"/>
      </w:rPr>
      <w:fldChar w:fldCharType="separate"/>
    </w:r>
    <w:r w:rsidR="00162ED8">
      <w:rPr>
        <w:rFonts w:cs="Arial"/>
        <w:noProof/>
      </w:rPr>
      <w:t>Dec 17, 2017</w:t>
    </w:r>
    <w:r w:rsidR="00823F9C">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FCB7" w14:textId="77777777" w:rsidR="00823F9C" w:rsidRDefault="00823F9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41"/>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num>
  <w:num w:numId="7">
    <w:abstractNumId w:val="32"/>
  </w:num>
  <w:num w:numId="8">
    <w:abstractNumId w:val="41"/>
  </w:num>
  <w:num w:numId="9">
    <w:abstractNumId w:val="19"/>
  </w:num>
  <w:num w:numId="10">
    <w:abstractNumId w:val="25"/>
  </w:num>
  <w:num w:numId="11">
    <w:abstractNumId w:val="20"/>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5"/>
  </w:num>
  <w:num w:numId="15">
    <w:abstractNumId w:val="35"/>
  </w:num>
  <w:num w:numId="16">
    <w:abstractNumId w:val="12"/>
  </w:num>
  <w:num w:numId="17">
    <w:abstractNumId w:val="2"/>
  </w:num>
  <w:num w:numId="18">
    <w:abstractNumId w:val="40"/>
  </w:num>
  <w:num w:numId="19">
    <w:abstractNumId w:val="36"/>
  </w:num>
  <w:num w:numId="20">
    <w:abstractNumId w:val="46"/>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4"/>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431"/>
    <w:rsid w:val="000022E3"/>
    <w:rsid w:val="000325E1"/>
    <w:rsid w:val="00045945"/>
    <w:rsid w:val="00050486"/>
    <w:rsid w:val="0005266B"/>
    <w:rsid w:val="00054567"/>
    <w:rsid w:val="00067C20"/>
    <w:rsid w:val="00072406"/>
    <w:rsid w:val="00092B50"/>
    <w:rsid w:val="00095BD6"/>
    <w:rsid w:val="000A14CA"/>
    <w:rsid w:val="000A5616"/>
    <w:rsid w:val="000C3850"/>
    <w:rsid w:val="000C7F80"/>
    <w:rsid w:val="000D14A2"/>
    <w:rsid w:val="000D23D0"/>
    <w:rsid w:val="000D5930"/>
    <w:rsid w:val="000D627C"/>
    <w:rsid w:val="000E13E1"/>
    <w:rsid w:val="000E169C"/>
    <w:rsid w:val="000E67D1"/>
    <w:rsid w:val="000F14D4"/>
    <w:rsid w:val="000F18E2"/>
    <w:rsid w:val="0010207A"/>
    <w:rsid w:val="00111BF6"/>
    <w:rsid w:val="00112856"/>
    <w:rsid w:val="001170EA"/>
    <w:rsid w:val="00125E3E"/>
    <w:rsid w:val="00134B8A"/>
    <w:rsid w:val="00135C06"/>
    <w:rsid w:val="00135C15"/>
    <w:rsid w:val="00136B0C"/>
    <w:rsid w:val="00144AE7"/>
    <w:rsid w:val="00145973"/>
    <w:rsid w:val="001479C5"/>
    <w:rsid w:val="0015183C"/>
    <w:rsid w:val="00153434"/>
    <w:rsid w:val="00155501"/>
    <w:rsid w:val="001621DA"/>
    <w:rsid w:val="00162ED8"/>
    <w:rsid w:val="001754B2"/>
    <w:rsid w:val="00180351"/>
    <w:rsid w:val="001869FD"/>
    <w:rsid w:val="001878EA"/>
    <w:rsid w:val="001940C9"/>
    <w:rsid w:val="00194663"/>
    <w:rsid w:val="00195683"/>
    <w:rsid w:val="001A07AE"/>
    <w:rsid w:val="001A212F"/>
    <w:rsid w:val="001A741C"/>
    <w:rsid w:val="001B09F3"/>
    <w:rsid w:val="001C11DD"/>
    <w:rsid w:val="001C292C"/>
    <w:rsid w:val="001C2F6C"/>
    <w:rsid w:val="001C66E3"/>
    <w:rsid w:val="001C6857"/>
    <w:rsid w:val="001C77EE"/>
    <w:rsid w:val="001D23B1"/>
    <w:rsid w:val="001D2760"/>
    <w:rsid w:val="001E3210"/>
    <w:rsid w:val="001E34E5"/>
    <w:rsid w:val="001F2A6F"/>
    <w:rsid w:val="001F46E0"/>
    <w:rsid w:val="002056DC"/>
    <w:rsid w:val="002126A0"/>
    <w:rsid w:val="00216F94"/>
    <w:rsid w:val="00223521"/>
    <w:rsid w:val="00223B5C"/>
    <w:rsid w:val="00225455"/>
    <w:rsid w:val="00233079"/>
    <w:rsid w:val="00234CB3"/>
    <w:rsid w:val="00234E10"/>
    <w:rsid w:val="00243DF3"/>
    <w:rsid w:val="002520C6"/>
    <w:rsid w:val="00271B3E"/>
    <w:rsid w:val="00272913"/>
    <w:rsid w:val="00274B27"/>
    <w:rsid w:val="00274B67"/>
    <w:rsid w:val="002757AD"/>
    <w:rsid w:val="00276D37"/>
    <w:rsid w:val="00281EA6"/>
    <w:rsid w:val="00284833"/>
    <w:rsid w:val="00286350"/>
    <w:rsid w:val="00293D68"/>
    <w:rsid w:val="002A0E81"/>
    <w:rsid w:val="002B3B6B"/>
    <w:rsid w:val="002C045F"/>
    <w:rsid w:val="002C339E"/>
    <w:rsid w:val="002E1013"/>
    <w:rsid w:val="002F176E"/>
    <w:rsid w:val="002F78A0"/>
    <w:rsid w:val="00305C45"/>
    <w:rsid w:val="00307E96"/>
    <w:rsid w:val="00313906"/>
    <w:rsid w:val="00320B47"/>
    <w:rsid w:val="003419B7"/>
    <w:rsid w:val="00344B71"/>
    <w:rsid w:val="00346EA5"/>
    <w:rsid w:val="00352060"/>
    <w:rsid w:val="00352EE0"/>
    <w:rsid w:val="00353625"/>
    <w:rsid w:val="00357410"/>
    <w:rsid w:val="00360843"/>
    <w:rsid w:val="00364F73"/>
    <w:rsid w:val="00374AB4"/>
    <w:rsid w:val="003770A6"/>
    <w:rsid w:val="00377DBD"/>
    <w:rsid w:val="0038219D"/>
    <w:rsid w:val="003835F8"/>
    <w:rsid w:val="00387DDD"/>
    <w:rsid w:val="003911B8"/>
    <w:rsid w:val="0039236A"/>
    <w:rsid w:val="00394A4C"/>
    <w:rsid w:val="003A0E6B"/>
    <w:rsid w:val="003A2FEB"/>
    <w:rsid w:val="003A5344"/>
    <w:rsid w:val="003A54AE"/>
    <w:rsid w:val="003B1E26"/>
    <w:rsid w:val="003C675A"/>
    <w:rsid w:val="003C6DDF"/>
    <w:rsid w:val="003D094E"/>
    <w:rsid w:val="003D1B41"/>
    <w:rsid w:val="003D1FF2"/>
    <w:rsid w:val="003D263C"/>
    <w:rsid w:val="003D6947"/>
    <w:rsid w:val="003D6ED3"/>
    <w:rsid w:val="003E1D9B"/>
    <w:rsid w:val="003E77A9"/>
    <w:rsid w:val="003E7E63"/>
    <w:rsid w:val="003F3C48"/>
    <w:rsid w:val="003F5560"/>
    <w:rsid w:val="00417093"/>
    <w:rsid w:val="0042221E"/>
    <w:rsid w:val="00427863"/>
    <w:rsid w:val="004538C3"/>
    <w:rsid w:val="004759A4"/>
    <w:rsid w:val="0048025F"/>
    <w:rsid w:val="00487314"/>
    <w:rsid w:val="004951A6"/>
    <w:rsid w:val="004976B0"/>
    <w:rsid w:val="004A225A"/>
    <w:rsid w:val="004A53A4"/>
    <w:rsid w:val="004A7251"/>
    <w:rsid w:val="004B0D18"/>
    <w:rsid w:val="004B10B1"/>
    <w:rsid w:val="004C054C"/>
    <w:rsid w:val="004C4E23"/>
    <w:rsid w:val="004C7C0D"/>
    <w:rsid w:val="004D1BD5"/>
    <w:rsid w:val="004D23C6"/>
    <w:rsid w:val="004D525D"/>
    <w:rsid w:val="004E0B16"/>
    <w:rsid w:val="00504F6D"/>
    <w:rsid w:val="005065C6"/>
    <w:rsid w:val="00510744"/>
    <w:rsid w:val="00513AA9"/>
    <w:rsid w:val="0052068B"/>
    <w:rsid w:val="00521EFE"/>
    <w:rsid w:val="00537FB3"/>
    <w:rsid w:val="005410FB"/>
    <w:rsid w:val="005474DB"/>
    <w:rsid w:val="00547EE9"/>
    <w:rsid w:val="005545C6"/>
    <w:rsid w:val="00554B48"/>
    <w:rsid w:val="0055733D"/>
    <w:rsid w:val="0056217D"/>
    <w:rsid w:val="00564002"/>
    <w:rsid w:val="0057121D"/>
    <w:rsid w:val="00575D99"/>
    <w:rsid w:val="00575E20"/>
    <w:rsid w:val="005762BA"/>
    <w:rsid w:val="00581827"/>
    <w:rsid w:val="00587247"/>
    <w:rsid w:val="005A7AB1"/>
    <w:rsid w:val="005B07AE"/>
    <w:rsid w:val="005B372E"/>
    <w:rsid w:val="005B435A"/>
    <w:rsid w:val="005B51DA"/>
    <w:rsid w:val="005C0623"/>
    <w:rsid w:val="005C074B"/>
    <w:rsid w:val="005C1915"/>
    <w:rsid w:val="005C42D8"/>
    <w:rsid w:val="005D0755"/>
    <w:rsid w:val="005D2576"/>
    <w:rsid w:val="005D4036"/>
    <w:rsid w:val="005D6146"/>
    <w:rsid w:val="005E5442"/>
    <w:rsid w:val="005F53BE"/>
    <w:rsid w:val="006017DD"/>
    <w:rsid w:val="0060682E"/>
    <w:rsid w:val="00610566"/>
    <w:rsid w:val="00613203"/>
    <w:rsid w:val="0061366A"/>
    <w:rsid w:val="00613E9D"/>
    <w:rsid w:val="0062297B"/>
    <w:rsid w:val="00627A35"/>
    <w:rsid w:val="00645C23"/>
    <w:rsid w:val="00650A81"/>
    <w:rsid w:val="0065321F"/>
    <w:rsid w:val="006556A5"/>
    <w:rsid w:val="00661895"/>
    <w:rsid w:val="00671F0E"/>
    <w:rsid w:val="006732AC"/>
    <w:rsid w:val="00674E89"/>
    <w:rsid w:val="0068227E"/>
    <w:rsid w:val="00686BCB"/>
    <w:rsid w:val="00686E09"/>
    <w:rsid w:val="00693CF4"/>
    <w:rsid w:val="0069419C"/>
    <w:rsid w:val="0069722E"/>
    <w:rsid w:val="00697EBD"/>
    <w:rsid w:val="006A06B5"/>
    <w:rsid w:val="006A2726"/>
    <w:rsid w:val="006A7D98"/>
    <w:rsid w:val="006B188E"/>
    <w:rsid w:val="006B6314"/>
    <w:rsid w:val="006B69D7"/>
    <w:rsid w:val="006C2A77"/>
    <w:rsid w:val="006C581C"/>
    <w:rsid w:val="006C6B19"/>
    <w:rsid w:val="006D0366"/>
    <w:rsid w:val="006D10D3"/>
    <w:rsid w:val="006D1E7A"/>
    <w:rsid w:val="006E0D86"/>
    <w:rsid w:val="006E113F"/>
    <w:rsid w:val="006E643C"/>
    <w:rsid w:val="006F14C1"/>
    <w:rsid w:val="006F3712"/>
    <w:rsid w:val="00703148"/>
    <w:rsid w:val="00705BE3"/>
    <w:rsid w:val="00705D38"/>
    <w:rsid w:val="00707872"/>
    <w:rsid w:val="00712B86"/>
    <w:rsid w:val="0072319C"/>
    <w:rsid w:val="00730486"/>
    <w:rsid w:val="0074666B"/>
    <w:rsid w:val="00757E25"/>
    <w:rsid w:val="0076324D"/>
    <w:rsid w:val="007710C0"/>
    <w:rsid w:val="007778F1"/>
    <w:rsid w:val="00781D44"/>
    <w:rsid w:val="0078600A"/>
    <w:rsid w:val="00795368"/>
    <w:rsid w:val="00795BC4"/>
    <w:rsid w:val="007A005D"/>
    <w:rsid w:val="007A113E"/>
    <w:rsid w:val="007A1A73"/>
    <w:rsid w:val="007B1FDF"/>
    <w:rsid w:val="007C6964"/>
    <w:rsid w:val="007D4F50"/>
    <w:rsid w:val="007D51E1"/>
    <w:rsid w:val="007E03A3"/>
    <w:rsid w:val="007E3B2D"/>
    <w:rsid w:val="007E3F2D"/>
    <w:rsid w:val="007E4824"/>
    <w:rsid w:val="007E72F5"/>
    <w:rsid w:val="007F254C"/>
    <w:rsid w:val="008018D6"/>
    <w:rsid w:val="0080271F"/>
    <w:rsid w:val="008028B6"/>
    <w:rsid w:val="00806874"/>
    <w:rsid w:val="0080788B"/>
    <w:rsid w:val="00817809"/>
    <w:rsid w:val="008211E3"/>
    <w:rsid w:val="00823F9C"/>
    <w:rsid w:val="00834C19"/>
    <w:rsid w:val="00844D91"/>
    <w:rsid w:val="00844DEE"/>
    <w:rsid w:val="0085274C"/>
    <w:rsid w:val="008535D6"/>
    <w:rsid w:val="0085493A"/>
    <w:rsid w:val="0086691D"/>
    <w:rsid w:val="0088119A"/>
    <w:rsid w:val="00883E64"/>
    <w:rsid w:val="008A5115"/>
    <w:rsid w:val="008A5A94"/>
    <w:rsid w:val="008A6C14"/>
    <w:rsid w:val="008A73B6"/>
    <w:rsid w:val="008B4A63"/>
    <w:rsid w:val="008C2856"/>
    <w:rsid w:val="008C3ADB"/>
    <w:rsid w:val="008C3B26"/>
    <w:rsid w:val="008C4422"/>
    <w:rsid w:val="008C5C8B"/>
    <w:rsid w:val="008D1233"/>
    <w:rsid w:val="008D26CA"/>
    <w:rsid w:val="008D2CC2"/>
    <w:rsid w:val="008F3E98"/>
    <w:rsid w:val="008F5BD6"/>
    <w:rsid w:val="008F7F45"/>
    <w:rsid w:val="00900F55"/>
    <w:rsid w:val="00901E96"/>
    <w:rsid w:val="009075CF"/>
    <w:rsid w:val="00913C05"/>
    <w:rsid w:val="009249B3"/>
    <w:rsid w:val="0093380E"/>
    <w:rsid w:val="0093401C"/>
    <w:rsid w:val="00934039"/>
    <w:rsid w:val="00936A8E"/>
    <w:rsid w:val="00941D1D"/>
    <w:rsid w:val="0094230C"/>
    <w:rsid w:val="00945FA5"/>
    <w:rsid w:val="00946EAC"/>
    <w:rsid w:val="00946EE0"/>
    <w:rsid w:val="00950E70"/>
    <w:rsid w:val="00954CD4"/>
    <w:rsid w:val="0096127C"/>
    <w:rsid w:val="00962005"/>
    <w:rsid w:val="00966466"/>
    <w:rsid w:val="009742DC"/>
    <w:rsid w:val="00995967"/>
    <w:rsid w:val="00995E2C"/>
    <w:rsid w:val="009A4AE9"/>
    <w:rsid w:val="009D2783"/>
    <w:rsid w:val="009D4F49"/>
    <w:rsid w:val="009D5963"/>
    <w:rsid w:val="009E2476"/>
    <w:rsid w:val="009E65AB"/>
    <w:rsid w:val="009F4D25"/>
    <w:rsid w:val="00A01BC1"/>
    <w:rsid w:val="00A042E7"/>
    <w:rsid w:val="00A054CD"/>
    <w:rsid w:val="00A1120C"/>
    <w:rsid w:val="00A11E74"/>
    <w:rsid w:val="00A16BB6"/>
    <w:rsid w:val="00A273CE"/>
    <w:rsid w:val="00A32200"/>
    <w:rsid w:val="00A35D94"/>
    <w:rsid w:val="00A370C4"/>
    <w:rsid w:val="00A40711"/>
    <w:rsid w:val="00A4117C"/>
    <w:rsid w:val="00A435CE"/>
    <w:rsid w:val="00A45974"/>
    <w:rsid w:val="00A52083"/>
    <w:rsid w:val="00A52343"/>
    <w:rsid w:val="00A534E5"/>
    <w:rsid w:val="00A6026D"/>
    <w:rsid w:val="00A615DC"/>
    <w:rsid w:val="00A72D76"/>
    <w:rsid w:val="00A80318"/>
    <w:rsid w:val="00A838BA"/>
    <w:rsid w:val="00A86A3B"/>
    <w:rsid w:val="00A91ECC"/>
    <w:rsid w:val="00A92077"/>
    <w:rsid w:val="00AA0CBD"/>
    <w:rsid w:val="00AA1672"/>
    <w:rsid w:val="00AA5D4C"/>
    <w:rsid w:val="00AA6173"/>
    <w:rsid w:val="00AB500E"/>
    <w:rsid w:val="00AB7C51"/>
    <w:rsid w:val="00AC538E"/>
    <w:rsid w:val="00AD2F9E"/>
    <w:rsid w:val="00AE10EF"/>
    <w:rsid w:val="00AE4B4E"/>
    <w:rsid w:val="00AE4F3E"/>
    <w:rsid w:val="00AE666A"/>
    <w:rsid w:val="00AF05F5"/>
    <w:rsid w:val="00B0482B"/>
    <w:rsid w:val="00B062D6"/>
    <w:rsid w:val="00B132A4"/>
    <w:rsid w:val="00B146C5"/>
    <w:rsid w:val="00B14955"/>
    <w:rsid w:val="00B16B4B"/>
    <w:rsid w:val="00B23B25"/>
    <w:rsid w:val="00B24D22"/>
    <w:rsid w:val="00B31851"/>
    <w:rsid w:val="00B31D1E"/>
    <w:rsid w:val="00B34591"/>
    <w:rsid w:val="00B354FB"/>
    <w:rsid w:val="00B35E11"/>
    <w:rsid w:val="00B500BA"/>
    <w:rsid w:val="00B6681E"/>
    <w:rsid w:val="00B7272F"/>
    <w:rsid w:val="00B83FCF"/>
    <w:rsid w:val="00B963E6"/>
    <w:rsid w:val="00B976EF"/>
    <w:rsid w:val="00B97D87"/>
    <w:rsid w:val="00BA06CC"/>
    <w:rsid w:val="00BA1D43"/>
    <w:rsid w:val="00BB097A"/>
    <w:rsid w:val="00BB2C21"/>
    <w:rsid w:val="00BB4431"/>
    <w:rsid w:val="00BB719D"/>
    <w:rsid w:val="00BC537F"/>
    <w:rsid w:val="00BC6145"/>
    <w:rsid w:val="00BC697F"/>
    <w:rsid w:val="00BD3AC5"/>
    <w:rsid w:val="00BE4E45"/>
    <w:rsid w:val="00BE609C"/>
    <w:rsid w:val="00BF420B"/>
    <w:rsid w:val="00C00CE5"/>
    <w:rsid w:val="00C03788"/>
    <w:rsid w:val="00C108C9"/>
    <w:rsid w:val="00C168A2"/>
    <w:rsid w:val="00C24690"/>
    <w:rsid w:val="00C320AB"/>
    <w:rsid w:val="00C348F3"/>
    <w:rsid w:val="00C43F70"/>
    <w:rsid w:val="00C47A4F"/>
    <w:rsid w:val="00C50E52"/>
    <w:rsid w:val="00C62ECE"/>
    <w:rsid w:val="00C62F04"/>
    <w:rsid w:val="00C6493F"/>
    <w:rsid w:val="00C72D83"/>
    <w:rsid w:val="00C80C2E"/>
    <w:rsid w:val="00C90D96"/>
    <w:rsid w:val="00C9498C"/>
    <w:rsid w:val="00C94B37"/>
    <w:rsid w:val="00CA03C2"/>
    <w:rsid w:val="00CA1891"/>
    <w:rsid w:val="00CA4021"/>
    <w:rsid w:val="00CB72E7"/>
    <w:rsid w:val="00CC11E1"/>
    <w:rsid w:val="00CC1574"/>
    <w:rsid w:val="00CC1FF8"/>
    <w:rsid w:val="00CC30B3"/>
    <w:rsid w:val="00CC77E7"/>
    <w:rsid w:val="00CD6F69"/>
    <w:rsid w:val="00CE28B8"/>
    <w:rsid w:val="00CF6DDD"/>
    <w:rsid w:val="00D0463C"/>
    <w:rsid w:val="00D049BB"/>
    <w:rsid w:val="00D0590E"/>
    <w:rsid w:val="00D110D9"/>
    <w:rsid w:val="00D12B9B"/>
    <w:rsid w:val="00D13F3B"/>
    <w:rsid w:val="00D23A4F"/>
    <w:rsid w:val="00D32E4A"/>
    <w:rsid w:val="00D33D19"/>
    <w:rsid w:val="00D37495"/>
    <w:rsid w:val="00D421C4"/>
    <w:rsid w:val="00D43642"/>
    <w:rsid w:val="00D52DC9"/>
    <w:rsid w:val="00D54231"/>
    <w:rsid w:val="00D5530A"/>
    <w:rsid w:val="00D613A8"/>
    <w:rsid w:val="00D677CC"/>
    <w:rsid w:val="00D73447"/>
    <w:rsid w:val="00D92ECF"/>
    <w:rsid w:val="00D943E4"/>
    <w:rsid w:val="00D97AA9"/>
    <w:rsid w:val="00DB2323"/>
    <w:rsid w:val="00DB3A48"/>
    <w:rsid w:val="00DE587F"/>
    <w:rsid w:val="00DF01AD"/>
    <w:rsid w:val="00DF6ABD"/>
    <w:rsid w:val="00DF76DF"/>
    <w:rsid w:val="00E00875"/>
    <w:rsid w:val="00E02640"/>
    <w:rsid w:val="00E07604"/>
    <w:rsid w:val="00E10B6E"/>
    <w:rsid w:val="00E217FF"/>
    <w:rsid w:val="00E243D4"/>
    <w:rsid w:val="00E262B6"/>
    <w:rsid w:val="00E36377"/>
    <w:rsid w:val="00E42E17"/>
    <w:rsid w:val="00E46F12"/>
    <w:rsid w:val="00E51004"/>
    <w:rsid w:val="00E55AE3"/>
    <w:rsid w:val="00E62F54"/>
    <w:rsid w:val="00E66D0E"/>
    <w:rsid w:val="00E70172"/>
    <w:rsid w:val="00E7358A"/>
    <w:rsid w:val="00E81BDA"/>
    <w:rsid w:val="00E826C9"/>
    <w:rsid w:val="00E83114"/>
    <w:rsid w:val="00E84255"/>
    <w:rsid w:val="00E86B86"/>
    <w:rsid w:val="00E87F56"/>
    <w:rsid w:val="00E91320"/>
    <w:rsid w:val="00E92846"/>
    <w:rsid w:val="00EA6BC9"/>
    <w:rsid w:val="00EA77D4"/>
    <w:rsid w:val="00EA7F11"/>
    <w:rsid w:val="00EB1ADF"/>
    <w:rsid w:val="00EB7116"/>
    <w:rsid w:val="00EC092B"/>
    <w:rsid w:val="00EC0A91"/>
    <w:rsid w:val="00EE11D5"/>
    <w:rsid w:val="00EE4D9C"/>
    <w:rsid w:val="00EE59B8"/>
    <w:rsid w:val="00EE6F2C"/>
    <w:rsid w:val="00EE7D78"/>
    <w:rsid w:val="00EE7ED9"/>
    <w:rsid w:val="00EF28AC"/>
    <w:rsid w:val="00EF36E8"/>
    <w:rsid w:val="00F14A4D"/>
    <w:rsid w:val="00F167A6"/>
    <w:rsid w:val="00F1739B"/>
    <w:rsid w:val="00F17A8C"/>
    <w:rsid w:val="00F23F3D"/>
    <w:rsid w:val="00F240A5"/>
    <w:rsid w:val="00F2445A"/>
    <w:rsid w:val="00F254B6"/>
    <w:rsid w:val="00F323AF"/>
    <w:rsid w:val="00F3458F"/>
    <w:rsid w:val="00F379D1"/>
    <w:rsid w:val="00F46C5D"/>
    <w:rsid w:val="00F50894"/>
    <w:rsid w:val="00F55709"/>
    <w:rsid w:val="00F66A69"/>
    <w:rsid w:val="00F66EDC"/>
    <w:rsid w:val="00F73AE1"/>
    <w:rsid w:val="00F86BFF"/>
    <w:rsid w:val="00F948B0"/>
    <w:rsid w:val="00FA630D"/>
    <w:rsid w:val="00FA7997"/>
    <w:rsid w:val="00FB651C"/>
    <w:rsid w:val="00FC0C5D"/>
    <w:rsid w:val="00FD5196"/>
    <w:rsid w:val="00FE0603"/>
    <w:rsid w:val="00FE1321"/>
    <w:rsid w:val="00FE2D37"/>
    <w:rsid w:val="00FF0B8D"/>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F4F64C0C-1C09-4121-93B9-CF204AD7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0D1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4B0D18"/>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4B0D18"/>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4B0D1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4B0D1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4B0D18"/>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D1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B0D18"/>
    <w:rPr>
      <w:rFonts w:ascii="Arial Black" w:hAnsi="Arial Black"/>
      <w:sz w:val="28"/>
    </w:rPr>
  </w:style>
  <w:style w:type="character" w:customStyle="1" w:styleId="Heading3Char">
    <w:name w:val="Heading 3 Char"/>
    <w:basedOn w:val="DefaultParagraphFont"/>
    <w:link w:val="Heading3"/>
    <w:rsid w:val="004B0D1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4B0D1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4B0D1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4B0D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1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4B0D18"/>
    <w:pPr>
      <w:tabs>
        <w:tab w:val="right" w:leader="dot" w:pos="10786"/>
      </w:tabs>
      <w:spacing w:before="80" w:after="0"/>
      <w:ind w:left="144"/>
    </w:pPr>
    <w:rPr>
      <w:b/>
    </w:rPr>
  </w:style>
  <w:style w:type="paragraph" w:styleId="TOC2">
    <w:name w:val="toc 2"/>
    <w:basedOn w:val="Normal"/>
    <w:next w:val="Normal"/>
    <w:autoRedefine/>
    <w:uiPriority w:val="39"/>
    <w:unhideWhenUsed/>
    <w:rsid w:val="004B0D18"/>
    <w:pPr>
      <w:tabs>
        <w:tab w:val="right" w:leader="dot" w:pos="10790"/>
      </w:tabs>
      <w:spacing w:before="40" w:after="40"/>
      <w:ind w:left="288"/>
    </w:pPr>
    <w:rPr>
      <w:sz w:val="18"/>
    </w:rPr>
  </w:style>
  <w:style w:type="character" w:styleId="Hyperlink">
    <w:name w:val="Hyperlink"/>
    <w:basedOn w:val="DefaultParagraphFont"/>
    <w:uiPriority w:val="99"/>
    <w:unhideWhenUsed/>
    <w:rsid w:val="004B0D18"/>
    <w:rPr>
      <w:color w:val="0000FF" w:themeColor="hyperlink"/>
      <w:u w:val="single"/>
    </w:rPr>
  </w:style>
  <w:style w:type="character" w:styleId="BookTitle">
    <w:name w:val="Book Title"/>
    <w:basedOn w:val="DefaultParagraphFont"/>
    <w:uiPriority w:val="33"/>
    <w:rsid w:val="004B0D18"/>
    <w:rPr>
      <w:b/>
      <w:bCs/>
      <w:smallCaps/>
      <w:spacing w:val="5"/>
      <w:sz w:val="48"/>
    </w:rPr>
  </w:style>
  <w:style w:type="paragraph" w:styleId="Title">
    <w:name w:val="Title"/>
    <w:basedOn w:val="Normal"/>
    <w:next w:val="Normal"/>
    <w:link w:val="TitleChar"/>
    <w:uiPriority w:val="10"/>
    <w:unhideWhenUsed/>
    <w:rsid w:val="004B0D1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4B0D1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4B0D18"/>
    <w:pPr>
      <w:spacing w:after="0" w:line="240" w:lineRule="auto"/>
    </w:pPr>
    <w:rPr>
      <w:rFonts w:eastAsiaTheme="minorEastAsia"/>
    </w:rPr>
  </w:style>
  <w:style w:type="character" w:customStyle="1" w:styleId="NoSpacingChar">
    <w:name w:val="No Spacing Char"/>
    <w:basedOn w:val="DefaultParagraphFont"/>
    <w:link w:val="NoSpacing"/>
    <w:uiPriority w:val="4"/>
    <w:rsid w:val="004B0D18"/>
    <w:rPr>
      <w:rFonts w:eastAsiaTheme="minorEastAsia"/>
    </w:rPr>
  </w:style>
  <w:style w:type="paragraph" w:styleId="Header">
    <w:name w:val="header"/>
    <w:basedOn w:val="Normal"/>
    <w:link w:val="HeaderChar"/>
    <w:uiPriority w:val="99"/>
    <w:unhideWhenUsed/>
    <w:rsid w:val="004B0D1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4B0D18"/>
    <w:rPr>
      <w:rFonts w:ascii="Arial" w:hAnsi="Arial"/>
      <w:color w:val="292929"/>
      <w:sz w:val="16"/>
    </w:rPr>
  </w:style>
  <w:style w:type="paragraph" w:styleId="Footer">
    <w:name w:val="footer"/>
    <w:basedOn w:val="Normal"/>
    <w:link w:val="FooterChar"/>
    <w:uiPriority w:val="99"/>
    <w:unhideWhenUsed/>
    <w:rsid w:val="004B0D1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4B0D18"/>
    <w:rPr>
      <w:rFonts w:ascii="Arial" w:hAnsi="Arial"/>
      <w:color w:val="292929"/>
      <w:sz w:val="16"/>
    </w:rPr>
  </w:style>
  <w:style w:type="paragraph" w:customStyle="1" w:styleId="LabExercise">
    <w:name w:val="Lab Exercise"/>
    <w:basedOn w:val="Normal"/>
    <w:next w:val="Normal"/>
    <w:qFormat/>
    <w:rsid w:val="003E1D9B"/>
    <w:pPr>
      <w:spacing w:before="0" w:after="200" w:line="276" w:lineRule="auto"/>
    </w:pPr>
    <w:rPr>
      <w:b/>
    </w:rPr>
  </w:style>
  <w:style w:type="paragraph" w:styleId="ListParagraph">
    <w:name w:val="List Paragraph"/>
    <w:basedOn w:val="Normal"/>
    <w:next w:val="Normal"/>
    <w:uiPriority w:val="34"/>
    <w:rsid w:val="004B0D1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4B0D1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4B0D18"/>
    <w:rPr>
      <w:rFonts w:ascii="Lucida Console" w:hAnsi="Lucida Console" w:cs="Courier New"/>
      <w:b/>
      <w:spacing w:val="-6"/>
      <w:sz w:val="18"/>
    </w:rPr>
  </w:style>
  <w:style w:type="paragraph" w:customStyle="1" w:styleId="NumberedBullet">
    <w:name w:val="Numbered Bullet"/>
    <w:basedOn w:val="ListParagraph"/>
    <w:uiPriority w:val="5"/>
    <w:unhideWhenUsed/>
    <w:rsid w:val="004B0D1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4B0D1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4B0D18"/>
    <w:pPr>
      <w:spacing w:before="0" w:after="0"/>
    </w:pPr>
    <w:rPr>
      <w:szCs w:val="20"/>
    </w:rPr>
  </w:style>
  <w:style w:type="character" w:customStyle="1" w:styleId="FootnoteTextChar">
    <w:name w:val="Footnote Text Char"/>
    <w:basedOn w:val="DefaultParagraphFont"/>
    <w:link w:val="FootnoteText"/>
    <w:uiPriority w:val="99"/>
    <w:semiHidden/>
    <w:rsid w:val="004B0D18"/>
    <w:rPr>
      <w:rFonts w:ascii="Arial" w:hAnsi="Arial"/>
      <w:color w:val="262626" w:themeColor="text1" w:themeTint="D9"/>
      <w:sz w:val="20"/>
      <w:szCs w:val="20"/>
    </w:rPr>
  </w:style>
  <w:style w:type="table" w:styleId="LightShading-Accent4">
    <w:name w:val="Light Shading Accent 4"/>
    <w:basedOn w:val="TableNormal"/>
    <w:uiPriority w:val="60"/>
    <w:rsid w:val="004B0D1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4B0D1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4B0D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4B0D1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4B0D1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4B0D1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4B0D1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4B0D18"/>
    <w:pPr>
      <w:tabs>
        <w:tab w:val="num" w:pos="360"/>
      </w:tabs>
      <w:ind w:left="360" w:hanging="360"/>
      <w:contextualSpacing/>
    </w:pPr>
  </w:style>
  <w:style w:type="character" w:customStyle="1" w:styleId="InLineUrl">
    <w:name w:val="InLineUrl"/>
    <w:basedOn w:val="DefaultParagraphFont"/>
    <w:qFormat/>
    <w:rsid w:val="004B0D18"/>
    <w:rPr>
      <w:rFonts w:ascii="Arial" w:hAnsi="Arial"/>
      <w:b/>
      <w:sz w:val="18"/>
    </w:rPr>
  </w:style>
  <w:style w:type="paragraph" w:customStyle="1" w:styleId="LabStepNumbered">
    <w:name w:val="Lab Step Numbered"/>
    <w:link w:val="LabStepNumberedChar"/>
    <w:qFormat/>
    <w:rsid w:val="004B0D18"/>
    <w:pPr>
      <w:numPr>
        <w:numId w:val="2"/>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4B0D1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3E1D9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4B0D18"/>
    <w:pPr>
      <w:numPr>
        <w:numId w:val="0"/>
      </w:numPr>
      <w:spacing w:before="40"/>
      <w:ind w:left="720"/>
    </w:pPr>
  </w:style>
  <w:style w:type="character" w:customStyle="1" w:styleId="LabStepScreenshotFrame">
    <w:name w:val="Lab Step Screenshot Frame"/>
    <w:basedOn w:val="DefaultParagraphFont"/>
    <w:uiPriority w:val="1"/>
    <w:qFormat/>
    <w:rsid w:val="004B0D18"/>
    <w:rPr>
      <w:noProof/>
      <w:bdr w:val="single" w:sz="2" w:space="0" w:color="DDDDDD"/>
    </w:rPr>
  </w:style>
  <w:style w:type="paragraph" w:customStyle="1" w:styleId="LabExerciseCallout">
    <w:name w:val="Lab Exercise Callout"/>
    <w:basedOn w:val="LabExerciseLeadIn"/>
    <w:qFormat/>
    <w:rsid w:val="004B0D1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3E1D9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4B0D1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4B0D18"/>
    <w:pPr>
      <w:numPr>
        <w:numId w:val="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4B0D1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4B0D1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4B0D18"/>
    <w:rPr>
      <w:rFonts w:ascii="Arial" w:hAnsi="Arial"/>
      <w:b/>
      <w:iCs/>
      <w:sz w:val="16"/>
    </w:rPr>
  </w:style>
  <w:style w:type="character" w:customStyle="1" w:styleId="InlindeCode">
    <w:name w:val="InlindeCode"/>
    <w:basedOn w:val="DefaultParagraphFont"/>
    <w:qFormat/>
    <w:rsid w:val="004B0D18"/>
    <w:rPr>
      <w:rFonts w:ascii="Lucida Console" w:hAnsi="Lucida Console"/>
      <w:b/>
      <w:sz w:val="16"/>
    </w:rPr>
  </w:style>
  <w:style w:type="table" w:customStyle="1" w:styleId="LabStepTable">
    <w:name w:val="Lab Step Table"/>
    <w:basedOn w:val="TableGrid"/>
    <w:uiPriority w:val="99"/>
    <w:rsid w:val="004B0D1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D9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4B0D18"/>
    <w:pPr>
      <w:ind w:left="792"/>
    </w:pPr>
  </w:style>
  <w:style w:type="paragraph" w:customStyle="1" w:styleId="LabStepScreenshotLevel2">
    <w:name w:val="Lab Step Screenshot Level 2"/>
    <w:basedOn w:val="LabStepScreenshot"/>
    <w:uiPriority w:val="2"/>
    <w:qFormat/>
    <w:rsid w:val="004B0D18"/>
    <w:pPr>
      <w:ind w:left="720"/>
    </w:pPr>
    <w:rPr>
      <w:noProof/>
    </w:rPr>
  </w:style>
  <w:style w:type="paragraph" w:customStyle="1" w:styleId="LabStepTableTextHeader">
    <w:name w:val="Lab Step Table Text Header"/>
    <w:basedOn w:val="LabStepTableText"/>
    <w:next w:val="LabStepTableText"/>
    <w:qFormat/>
    <w:rsid w:val="003E1D9B"/>
    <w:rPr>
      <w:b/>
    </w:rPr>
  </w:style>
  <w:style w:type="paragraph" w:customStyle="1" w:styleId="LabStepTableParagraph">
    <w:name w:val="Lab Step Table Paragraph"/>
    <w:basedOn w:val="LabStepNumbered"/>
    <w:qFormat/>
    <w:rsid w:val="003E1D9B"/>
    <w:pPr>
      <w:numPr>
        <w:numId w:val="0"/>
      </w:numPr>
    </w:pPr>
  </w:style>
  <w:style w:type="paragraph" w:styleId="TOCHeading">
    <w:name w:val="TOC Heading"/>
    <w:basedOn w:val="Heading1"/>
    <w:next w:val="Normal"/>
    <w:uiPriority w:val="39"/>
    <w:semiHidden/>
    <w:unhideWhenUsed/>
    <w:qFormat/>
    <w:rsid w:val="004B0D1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4B0D18"/>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4B0D18"/>
    <w:rPr>
      <w:sz w:val="16"/>
      <w:szCs w:val="16"/>
    </w:rPr>
  </w:style>
  <w:style w:type="paragraph" w:styleId="CommentText">
    <w:name w:val="annotation text"/>
    <w:basedOn w:val="Normal"/>
    <w:link w:val="CommentTextChar"/>
    <w:uiPriority w:val="99"/>
    <w:semiHidden/>
    <w:unhideWhenUsed/>
    <w:rsid w:val="004B0D18"/>
    <w:rPr>
      <w:szCs w:val="20"/>
    </w:rPr>
  </w:style>
  <w:style w:type="character" w:customStyle="1" w:styleId="CommentTextChar">
    <w:name w:val="Comment Text Char"/>
    <w:basedOn w:val="DefaultParagraphFont"/>
    <w:link w:val="CommentText"/>
    <w:uiPriority w:val="99"/>
    <w:semiHidden/>
    <w:rsid w:val="004B0D1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4B0D18"/>
    <w:rPr>
      <w:b/>
      <w:bCs/>
    </w:rPr>
  </w:style>
  <w:style w:type="character" w:customStyle="1" w:styleId="CommentSubjectChar">
    <w:name w:val="Comment Subject Char"/>
    <w:basedOn w:val="CommentTextChar"/>
    <w:link w:val="CommentSubject"/>
    <w:uiPriority w:val="99"/>
    <w:semiHidden/>
    <w:rsid w:val="004B0D18"/>
    <w:rPr>
      <w:rFonts w:ascii="Arial" w:hAnsi="Arial"/>
      <w:b/>
      <w:bCs/>
      <w:color w:val="262626" w:themeColor="text1" w:themeTint="D9"/>
      <w:sz w:val="20"/>
      <w:szCs w:val="20"/>
    </w:rPr>
  </w:style>
  <w:style w:type="character" w:styleId="Strong">
    <w:name w:val="Strong"/>
    <w:basedOn w:val="DefaultParagraphFont"/>
    <w:uiPriority w:val="23"/>
    <w:rsid w:val="004B0D18"/>
    <w:rPr>
      <w:b/>
      <w:bCs/>
    </w:rPr>
  </w:style>
  <w:style w:type="paragraph" w:styleId="NormalWeb">
    <w:name w:val="Normal (Web)"/>
    <w:basedOn w:val="Normal"/>
    <w:uiPriority w:val="99"/>
    <w:semiHidden/>
    <w:unhideWhenUsed/>
    <w:rsid w:val="004B0D1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4B0D1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4B0D1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4B0D1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4B0D1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4B0D18"/>
    <w:pPr>
      <w:spacing w:before="240"/>
      <w:ind w:left="720" w:right="720"/>
    </w:pPr>
    <w:rPr>
      <w:color w:val="1C1C1C"/>
    </w:rPr>
  </w:style>
  <w:style w:type="paragraph" w:customStyle="1" w:styleId="SlidesNotes">
    <w:name w:val="Slides Notes"/>
    <w:basedOn w:val="Normal"/>
    <w:uiPriority w:val="4"/>
    <w:rsid w:val="004B0D18"/>
    <w:pPr>
      <w:spacing w:before="240"/>
    </w:pPr>
  </w:style>
  <w:style w:type="paragraph" w:customStyle="1" w:styleId="LegalHeader">
    <w:name w:val="Legal Header"/>
    <w:basedOn w:val="Normal"/>
    <w:uiPriority w:val="3"/>
    <w:rsid w:val="004B0D18"/>
    <w:pPr>
      <w:spacing w:before="600"/>
    </w:pPr>
    <w:rPr>
      <w:b/>
      <w:color w:val="auto"/>
      <w:u w:val="single"/>
    </w:rPr>
  </w:style>
  <w:style w:type="paragraph" w:customStyle="1" w:styleId="LegalBody">
    <w:name w:val="Legal Body"/>
    <w:basedOn w:val="Normal"/>
    <w:uiPriority w:val="3"/>
    <w:rsid w:val="004B0D18"/>
    <w:rPr>
      <w:sz w:val="18"/>
    </w:rPr>
  </w:style>
  <w:style w:type="paragraph" w:customStyle="1" w:styleId="CourseInfo">
    <w:name w:val="Course Info"/>
    <w:basedOn w:val="Normal"/>
    <w:uiPriority w:val="4"/>
    <w:rsid w:val="004B0D1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4B0D18"/>
    <w:rPr>
      <w:rFonts w:ascii="Arial" w:hAnsi="Arial"/>
      <w:color w:val="262626" w:themeColor="text1" w:themeTint="D9"/>
      <w:sz w:val="18"/>
    </w:rPr>
  </w:style>
  <w:style w:type="paragraph" w:customStyle="1" w:styleId="Strong1">
    <w:name w:val="Strong1"/>
    <w:basedOn w:val="LabStepNumbered"/>
    <w:link w:val="strongChar"/>
    <w:uiPriority w:val="5"/>
    <w:rsid w:val="004B0D18"/>
    <w:pPr>
      <w:numPr>
        <w:numId w:val="0"/>
      </w:numPr>
      <w:ind w:left="757" w:hanging="360"/>
    </w:pPr>
    <w:rPr>
      <w:b/>
    </w:rPr>
  </w:style>
  <w:style w:type="character" w:customStyle="1" w:styleId="strongChar">
    <w:name w:val="strong Char"/>
    <w:basedOn w:val="LabStepNumberedChar"/>
    <w:link w:val="Strong1"/>
    <w:uiPriority w:val="5"/>
    <w:rsid w:val="004B0D18"/>
    <w:rPr>
      <w:rFonts w:ascii="Arial" w:hAnsi="Arial"/>
      <w:b/>
      <w:color w:val="262626" w:themeColor="text1" w:themeTint="D9"/>
      <w:sz w:val="18"/>
    </w:rPr>
  </w:style>
  <w:style w:type="paragraph" w:customStyle="1" w:styleId="CourseCode">
    <w:name w:val="Course Code"/>
    <w:basedOn w:val="Normal"/>
    <w:uiPriority w:val="4"/>
    <w:rsid w:val="004B0D1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4B0D18"/>
    <w:pPr>
      <w:tabs>
        <w:tab w:val="right" w:leader="dot" w:pos="10790"/>
      </w:tabs>
      <w:spacing w:before="40" w:after="0"/>
      <w:ind w:left="432"/>
    </w:pPr>
    <w:rPr>
      <w:sz w:val="16"/>
    </w:rPr>
  </w:style>
  <w:style w:type="numbering" w:customStyle="1" w:styleId="LabStepsTemplate">
    <w:name w:val="LabStepsTemplate"/>
    <w:uiPriority w:val="99"/>
    <w:rsid w:val="004B0D18"/>
    <w:pPr>
      <w:numPr>
        <w:numId w:val="9"/>
      </w:numPr>
    </w:pPr>
  </w:style>
  <w:style w:type="paragraph" w:customStyle="1" w:styleId="ModuleDescription">
    <w:name w:val="Module Description"/>
    <w:basedOn w:val="Normal"/>
    <w:uiPriority w:val="4"/>
    <w:rsid w:val="004B0D1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4B0D18"/>
    <w:pPr>
      <w:jc w:val="center"/>
    </w:pPr>
  </w:style>
  <w:style w:type="paragraph" w:customStyle="1" w:styleId="TopicsCoveredItem">
    <w:name w:val="Topics Covered Item"/>
    <w:basedOn w:val="Normal"/>
    <w:uiPriority w:val="4"/>
    <w:rsid w:val="004B0D18"/>
    <w:pPr>
      <w:numPr>
        <w:numId w:val="11"/>
      </w:numPr>
      <w:spacing w:before="0" w:after="0"/>
      <w:contextualSpacing/>
    </w:pPr>
  </w:style>
  <w:style w:type="paragraph" w:customStyle="1" w:styleId="ModuleIntroHeader">
    <w:name w:val="Module Intro Header"/>
    <w:basedOn w:val="Normal"/>
    <w:uiPriority w:val="4"/>
    <w:rsid w:val="004B0D18"/>
    <w:pPr>
      <w:pBdr>
        <w:bottom w:val="single" w:sz="8" w:space="1" w:color="auto"/>
      </w:pBdr>
      <w:spacing w:before="360"/>
      <w:ind w:left="288"/>
    </w:pPr>
    <w:rPr>
      <w:b/>
      <w:sz w:val="24"/>
    </w:rPr>
  </w:style>
  <w:style w:type="paragraph" w:customStyle="1" w:styleId="ModuleAgendaItem">
    <w:name w:val="Module Agenda Item"/>
    <w:basedOn w:val="Normal"/>
    <w:uiPriority w:val="4"/>
    <w:rsid w:val="004B0D18"/>
    <w:pPr>
      <w:spacing w:before="0" w:after="0"/>
      <w:ind w:left="360" w:hanging="360"/>
      <w:contextualSpacing/>
    </w:pPr>
    <w:rPr>
      <w:sz w:val="24"/>
    </w:rPr>
  </w:style>
  <w:style w:type="paragraph" w:customStyle="1" w:styleId="LabExerciseItem">
    <w:name w:val="Lab Exercise Item"/>
    <w:basedOn w:val="Normal"/>
    <w:next w:val="Normal"/>
    <w:uiPriority w:val="4"/>
    <w:qFormat/>
    <w:rsid w:val="004B0D18"/>
    <w:pPr>
      <w:spacing w:before="0" w:after="0"/>
      <w:ind w:left="360" w:hanging="360"/>
    </w:pPr>
  </w:style>
  <w:style w:type="character" w:styleId="FollowedHyperlink">
    <w:name w:val="FollowedHyperlink"/>
    <w:basedOn w:val="DefaultParagraphFont"/>
    <w:uiPriority w:val="99"/>
    <w:semiHidden/>
    <w:unhideWhenUsed/>
    <w:rsid w:val="003E1D9B"/>
    <w:rPr>
      <w:color w:val="800080" w:themeColor="followedHyperlink"/>
      <w:u w:val="single"/>
    </w:rPr>
  </w:style>
  <w:style w:type="paragraph" w:customStyle="1" w:styleId="Procedureheading">
    <w:name w:val="Procedure heading"/>
    <w:basedOn w:val="Heading4"/>
    <w:next w:val="Normal"/>
    <w:uiPriority w:val="99"/>
    <w:qFormat/>
    <w:rsid w:val="003E1D9B"/>
    <w:pPr>
      <w:numPr>
        <w:numId w:val="10"/>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4B0D18"/>
    <w:pPr>
      <w:numPr>
        <w:ilvl w:val="1"/>
      </w:numPr>
    </w:pPr>
  </w:style>
  <w:style w:type="paragraph" w:customStyle="1" w:styleId="LabStepNumberedLevel3">
    <w:name w:val="Lab Step Numbered Level 3"/>
    <w:basedOn w:val="LabStepNumberedLevel2"/>
    <w:qFormat/>
    <w:rsid w:val="004B0D18"/>
    <w:pPr>
      <w:numPr>
        <w:ilvl w:val="2"/>
      </w:numPr>
      <w:tabs>
        <w:tab w:val="left" w:pos="994"/>
      </w:tabs>
    </w:pPr>
  </w:style>
  <w:style w:type="paragraph" w:customStyle="1" w:styleId="LabStepNumberedLevel4">
    <w:name w:val="Lab Step Numbered Level 4"/>
    <w:basedOn w:val="LabStepNumberedLevel3"/>
    <w:qFormat/>
    <w:rsid w:val="004B0D18"/>
    <w:pPr>
      <w:numPr>
        <w:ilvl w:val="3"/>
      </w:numPr>
      <w:tabs>
        <w:tab w:val="clear" w:pos="994"/>
        <w:tab w:val="left" w:pos="1627"/>
      </w:tabs>
    </w:pPr>
  </w:style>
  <w:style w:type="paragraph" w:customStyle="1" w:styleId="LabExerciseLeadIn">
    <w:name w:val="Lab Exercise Lead In"/>
    <w:basedOn w:val="Normal"/>
    <w:qFormat/>
    <w:rsid w:val="004B0D1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27715">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1179926926">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34628826">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 w:id="2067948426">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777913761">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 w:id="845748603">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102410823">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439380669">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270116423">
          <w:marLeft w:val="994"/>
          <w:marRight w:val="0"/>
          <w:marTop w:val="0"/>
          <w:marBottom w:val="0"/>
          <w:divBdr>
            <w:top w:val="none" w:sz="0" w:space="0" w:color="auto"/>
            <w:left w:val="none" w:sz="0" w:space="0" w:color="auto"/>
            <w:bottom w:val="none" w:sz="0" w:space="0" w:color="auto"/>
            <w:right w:val="none" w:sz="0" w:space="0" w:color="auto"/>
          </w:divBdr>
        </w:div>
        <w:div w:id="1674606429">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368144339">
          <w:marLeft w:val="994"/>
          <w:marRight w:val="0"/>
          <w:marTop w:val="0"/>
          <w:marBottom w:val="0"/>
          <w:divBdr>
            <w:top w:val="none" w:sz="0" w:space="0" w:color="auto"/>
            <w:left w:val="none" w:sz="0" w:space="0" w:color="auto"/>
            <w:bottom w:val="none" w:sz="0" w:space="0" w:color="auto"/>
            <w:right w:val="none" w:sz="0" w:space="0" w:color="auto"/>
          </w:divBdr>
        </w:div>
        <w:div w:id="1082143061">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375325209">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 w:id="1576817068">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484859594">
          <w:marLeft w:val="994"/>
          <w:marRight w:val="0"/>
          <w:marTop w:val="0"/>
          <w:marBottom w:val="0"/>
          <w:divBdr>
            <w:top w:val="none" w:sz="0" w:space="0" w:color="auto"/>
            <w:left w:val="none" w:sz="0" w:space="0" w:color="auto"/>
            <w:bottom w:val="none" w:sz="0" w:space="0" w:color="auto"/>
            <w:right w:val="none" w:sz="0" w:space="0" w:color="auto"/>
          </w:divBdr>
        </w:div>
        <w:div w:id="1534685733">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110129228">
          <w:marLeft w:val="1714"/>
          <w:marRight w:val="0"/>
          <w:marTop w:val="0"/>
          <w:marBottom w:val="0"/>
          <w:divBdr>
            <w:top w:val="none" w:sz="0" w:space="0" w:color="auto"/>
            <w:left w:val="none" w:sz="0" w:space="0" w:color="auto"/>
            <w:bottom w:val="none" w:sz="0" w:space="0" w:color="auto"/>
            <w:right w:val="none" w:sz="0" w:space="0" w:color="auto"/>
          </w:divBdr>
        </w:div>
        <w:div w:id="445585709">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7733782">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273364542">
          <w:marLeft w:val="994"/>
          <w:marRight w:val="0"/>
          <w:marTop w:val="0"/>
          <w:marBottom w:val="0"/>
          <w:divBdr>
            <w:top w:val="none" w:sz="0" w:space="0" w:color="auto"/>
            <w:left w:val="none" w:sz="0" w:space="0" w:color="auto"/>
            <w:bottom w:val="none" w:sz="0" w:space="0" w:color="auto"/>
            <w:right w:val="none" w:sz="0" w:space="0" w:color="auto"/>
          </w:divBdr>
        </w:div>
        <w:div w:id="114080495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531118698">
          <w:marLeft w:val="274"/>
          <w:marRight w:val="0"/>
          <w:marTop w:val="0"/>
          <w:marBottom w:val="0"/>
          <w:divBdr>
            <w:top w:val="none" w:sz="0" w:space="0" w:color="auto"/>
            <w:left w:val="none" w:sz="0" w:space="0" w:color="auto"/>
            <w:bottom w:val="none" w:sz="0" w:space="0" w:color="auto"/>
            <w:right w:val="none" w:sz="0" w:space="0" w:color="auto"/>
          </w:divBdr>
        </w:div>
        <w:div w:id="1193807745">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 w:id="1567834315">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527521116">
          <w:marLeft w:val="994"/>
          <w:marRight w:val="0"/>
          <w:marTop w:val="0"/>
          <w:marBottom w:val="0"/>
          <w:divBdr>
            <w:top w:val="none" w:sz="0" w:space="0" w:color="auto"/>
            <w:left w:val="none" w:sz="0" w:space="0" w:color="auto"/>
            <w:bottom w:val="none" w:sz="0" w:space="0" w:color="auto"/>
            <w:right w:val="none" w:sz="0" w:space="0" w:color="auto"/>
          </w:divBdr>
        </w:div>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692002368">
          <w:marLeft w:val="994"/>
          <w:marRight w:val="0"/>
          <w:marTop w:val="0"/>
          <w:marBottom w:val="0"/>
          <w:divBdr>
            <w:top w:val="none" w:sz="0" w:space="0" w:color="auto"/>
            <w:left w:val="none" w:sz="0" w:space="0" w:color="auto"/>
            <w:bottom w:val="none" w:sz="0" w:space="0" w:color="auto"/>
            <w:right w:val="none" w:sz="0" w:space="0" w:color="auto"/>
          </w:divBdr>
        </w:div>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1581135216">
          <w:marLeft w:val="994"/>
          <w:marRight w:val="0"/>
          <w:marTop w:val="0"/>
          <w:marBottom w:val="0"/>
          <w:divBdr>
            <w:top w:val="none" w:sz="0" w:space="0" w:color="auto"/>
            <w:left w:val="none" w:sz="0" w:space="0" w:color="auto"/>
            <w:bottom w:val="none" w:sz="0" w:space="0" w:color="auto"/>
            <w:right w:val="none" w:sz="0" w:space="0" w:color="auto"/>
          </w:divBdr>
        </w:div>
        <w:div w:id="2116823745">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1414665405">
          <w:marLeft w:val="994"/>
          <w:marRight w:val="0"/>
          <w:marTop w:val="0"/>
          <w:marBottom w:val="0"/>
          <w:divBdr>
            <w:top w:val="none" w:sz="0" w:space="0" w:color="auto"/>
            <w:left w:val="none" w:sz="0" w:space="0" w:color="auto"/>
            <w:bottom w:val="none" w:sz="0" w:space="0" w:color="auto"/>
            <w:right w:val="none" w:sz="0" w:space="0" w:color="auto"/>
          </w:divBdr>
        </w:div>
        <w:div w:id="211682631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219831610">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1723597751">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79450221">
          <w:marLeft w:val="994"/>
          <w:marRight w:val="0"/>
          <w:marTop w:val="0"/>
          <w:marBottom w:val="0"/>
          <w:divBdr>
            <w:top w:val="none" w:sz="0" w:space="0" w:color="auto"/>
            <w:left w:val="none" w:sz="0" w:space="0" w:color="auto"/>
            <w:bottom w:val="none" w:sz="0" w:space="0" w:color="auto"/>
            <w:right w:val="none" w:sz="0" w:space="0" w:color="auto"/>
          </w:divBdr>
        </w:div>
        <w:div w:id="236986044">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122116252">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 w:id="581257311">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162693785">
          <w:marLeft w:val="994"/>
          <w:marRight w:val="0"/>
          <w:marTop w:val="0"/>
          <w:marBottom w:val="0"/>
          <w:divBdr>
            <w:top w:val="none" w:sz="0" w:space="0" w:color="auto"/>
            <w:left w:val="none" w:sz="0" w:space="0" w:color="auto"/>
            <w:bottom w:val="none" w:sz="0" w:space="0" w:color="auto"/>
            <w:right w:val="none" w:sz="0" w:space="0" w:color="auto"/>
          </w:divBdr>
        </w:div>
        <w:div w:id="1355225823">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628051616">
          <w:marLeft w:val="994"/>
          <w:marRight w:val="0"/>
          <w:marTop w:val="0"/>
          <w:marBottom w:val="0"/>
          <w:divBdr>
            <w:top w:val="none" w:sz="0" w:space="0" w:color="auto"/>
            <w:left w:val="none" w:sz="0" w:space="0" w:color="auto"/>
            <w:bottom w:val="none" w:sz="0" w:space="0" w:color="auto"/>
            <w:right w:val="none" w:sz="0" w:space="0" w:color="auto"/>
          </w:divBdr>
        </w:div>
        <w:div w:id="171103200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99835579">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44970879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 w:id="1701780479">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631129504">
          <w:marLeft w:val="994"/>
          <w:marRight w:val="0"/>
          <w:marTop w:val="0"/>
          <w:marBottom w:val="0"/>
          <w:divBdr>
            <w:top w:val="none" w:sz="0" w:space="0" w:color="auto"/>
            <w:left w:val="none" w:sz="0" w:space="0" w:color="auto"/>
            <w:bottom w:val="none" w:sz="0" w:space="0" w:color="auto"/>
            <w:right w:val="none" w:sz="0" w:space="0" w:color="auto"/>
          </w:divBdr>
        </w:div>
        <w:div w:id="906233415">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96141587">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893081311">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1647779817">
          <w:marLeft w:val="994"/>
          <w:marRight w:val="0"/>
          <w:marTop w:val="0"/>
          <w:marBottom w:val="0"/>
          <w:divBdr>
            <w:top w:val="none" w:sz="0" w:space="0" w:color="auto"/>
            <w:left w:val="none" w:sz="0" w:space="0" w:color="auto"/>
            <w:bottom w:val="none" w:sz="0" w:space="0" w:color="auto"/>
            <w:right w:val="none" w:sz="0" w:space="0" w:color="auto"/>
          </w:divBdr>
        </w:div>
        <w:div w:id="2052461256">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394856789">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899855568">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09593703">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902516009">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539822049">
          <w:marLeft w:val="994"/>
          <w:marRight w:val="0"/>
          <w:marTop w:val="0"/>
          <w:marBottom w:val="0"/>
          <w:divBdr>
            <w:top w:val="none" w:sz="0" w:space="0" w:color="auto"/>
            <w:left w:val="none" w:sz="0" w:space="0" w:color="auto"/>
            <w:bottom w:val="none" w:sz="0" w:space="0" w:color="auto"/>
            <w:right w:val="none" w:sz="0" w:space="0" w:color="auto"/>
          </w:divBdr>
        </w:div>
        <w:div w:id="620919030">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266619834">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698507613">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86894999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6138311">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99254158">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521164980">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 w:id="1707833143">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 w:id="1545362488">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5382368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696810473">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72425602">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107162457">
          <w:marLeft w:val="994"/>
          <w:marRight w:val="0"/>
          <w:marTop w:val="0"/>
          <w:marBottom w:val="0"/>
          <w:divBdr>
            <w:top w:val="none" w:sz="0" w:space="0" w:color="auto"/>
            <w:left w:val="none" w:sz="0" w:space="0" w:color="auto"/>
            <w:bottom w:val="none" w:sz="0" w:space="0" w:color="auto"/>
            <w:right w:val="none" w:sz="0" w:space="0" w:color="auto"/>
          </w:divBdr>
        </w:div>
        <w:div w:id="380641592">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2028359663">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810364707">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1945840841">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287512199">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 w:id="682586997">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5085838">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703049496">
          <w:marLeft w:val="1022"/>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042168511">
          <w:marLeft w:val="994"/>
          <w:marRight w:val="0"/>
          <w:marTop w:val="0"/>
          <w:marBottom w:val="0"/>
          <w:divBdr>
            <w:top w:val="none" w:sz="0" w:space="0" w:color="auto"/>
            <w:left w:val="none" w:sz="0" w:space="0" w:color="auto"/>
            <w:bottom w:val="none" w:sz="0" w:space="0" w:color="auto"/>
            <w:right w:val="none" w:sz="0" w:space="0" w:color="auto"/>
          </w:divBdr>
        </w:div>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025252900">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 w:id="1584223553">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892348308">
          <w:marLeft w:val="994"/>
          <w:marRight w:val="0"/>
          <w:marTop w:val="0"/>
          <w:marBottom w:val="0"/>
          <w:divBdr>
            <w:top w:val="none" w:sz="0" w:space="0" w:color="auto"/>
            <w:left w:val="none" w:sz="0" w:space="0" w:color="auto"/>
            <w:bottom w:val="none" w:sz="0" w:space="0" w:color="auto"/>
            <w:right w:val="none" w:sz="0" w:space="0" w:color="auto"/>
          </w:divBdr>
        </w:div>
        <w:div w:id="959069613">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12267449">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856843932">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10050500">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47420142">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0534611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42624585">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848866933">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727991557">
          <w:marLeft w:val="994"/>
          <w:marRight w:val="0"/>
          <w:marTop w:val="0"/>
          <w:marBottom w:val="0"/>
          <w:divBdr>
            <w:top w:val="none" w:sz="0" w:space="0" w:color="auto"/>
            <w:left w:val="none" w:sz="0" w:space="0" w:color="auto"/>
            <w:bottom w:val="none" w:sz="0" w:space="0" w:color="auto"/>
            <w:right w:val="none" w:sz="0" w:space="0" w:color="auto"/>
          </w:divBdr>
        </w:div>
        <w:div w:id="1077019126">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223030815">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194171328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 w:id="1398742351">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82263144">
          <w:marLeft w:val="994"/>
          <w:marRight w:val="0"/>
          <w:marTop w:val="0"/>
          <w:marBottom w:val="0"/>
          <w:divBdr>
            <w:top w:val="none" w:sz="0" w:space="0" w:color="auto"/>
            <w:left w:val="none" w:sz="0" w:space="0" w:color="auto"/>
            <w:bottom w:val="none" w:sz="0" w:space="0" w:color="auto"/>
            <w:right w:val="none" w:sz="0" w:space="0" w:color="auto"/>
          </w:divBdr>
        </w:div>
        <w:div w:id="190849398">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3748526">
          <w:marLeft w:val="360"/>
          <w:marRight w:val="0"/>
          <w:marTop w:val="0"/>
          <w:marBottom w:val="0"/>
          <w:divBdr>
            <w:top w:val="none" w:sz="0" w:space="0" w:color="auto"/>
            <w:left w:val="none" w:sz="0" w:space="0" w:color="auto"/>
            <w:bottom w:val="none" w:sz="0" w:space="0" w:color="auto"/>
            <w:right w:val="none" w:sz="0" w:space="0" w:color="auto"/>
          </w:divBdr>
        </w:div>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272827759">
          <w:marLeft w:val="1022"/>
          <w:marRight w:val="0"/>
          <w:marTop w:val="0"/>
          <w:marBottom w:val="0"/>
          <w:divBdr>
            <w:top w:val="none" w:sz="0" w:space="0" w:color="auto"/>
            <w:left w:val="none" w:sz="0" w:space="0" w:color="auto"/>
            <w:bottom w:val="none" w:sz="0" w:space="0" w:color="auto"/>
            <w:right w:val="none" w:sz="0" w:space="0" w:color="auto"/>
          </w:divBdr>
        </w:div>
        <w:div w:id="959413961">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303659894">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140731132">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2109619325">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120536254">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490030171">
          <w:marLeft w:val="27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51284598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407131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169557138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oter" Target="foot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header" Target="header2.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4775</TotalTime>
  <Pages>37</Pages>
  <Words>6014</Words>
  <Characters>34280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Connell</dc:creator>
  <cp:keywords/>
  <dc:description/>
  <cp:lastModifiedBy>Ted Pattison</cp:lastModifiedBy>
  <cp:revision>69</cp:revision>
  <cp:lastPrinted>2017-12-18T04:57:00Z</cp:lastPrinted>
  <dcterms:created xsi:type="dcterms:W3CDTF">2013-07-31T20:42:00Z</dcterms:created>
  <dcterms:modified xsi:type="dcterms:W3CDTF">2017-12-18T04:57:00Z</dcterms:modified>
</cp:coreProperties>
</file>