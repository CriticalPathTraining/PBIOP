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63698" w14:textId="1594386E" w:rsidR="00EB1ADF" w:rsidRDefault="00EF4D5A" w:rsidP="0048025F">
      <w:pPr>
        <w:pStyle w:val="Heading2"/>
      </w:pPr>
      <w:bookmarkStart w:id="0" w:name="_GoBack"/>
      <w:bookmarkEnd w:id="0"/>
      <w:r>
        <w:t>Designing Queries to Extract and Transform Data</w:t>
      </w:r>
    </w:p>
    <w:p w14:paraId="5DB94341" w14:textId="1BB5045E" w:rsidR="00EB1ADF" w:rsidRPr="005C7841" w:rsidRDefault="00EB1ADF" w:rsidP="0048025F">
      <w:pPr>
        <w:pStyle w:val="LabExerciseCallout"/>
      </w:pPr>
      <w:r w:rsidRPr="005C7841">
        <w:rPr>
          <w:b/>
        </w:rPr>
        <w:t>Lab Time</w:t>
      </w:r>
      <w:r w:rsidRPr="005C7841">
        <w:t xml:space="preserve">: </w:t>
      </w:r>
      <w:r w:rsidR="00CC321D">
        <w:t xml:space="preserve">40 </w:t>
      </w:r>
      <w:r w:rsidRPr="005C7841">
        <w:t>minutes</w:t>
      </w:r>
    </w:p>
    <w:p w14:paraId="2755ECE1" w14:textId="3EF24A97" w:rsidR="00EB1ADF" w:rsidRPr="005C7841" w:rsidRDefault="00EB1ADF" w:rsidP="0048025F">
      <w:pPr>
        <w:pStyle w:val="LabExerciseCallout"/>
      </w:pPr>
      <w:r w:rsidRPr="005C7841">
        <w:rPr>
          <w:b/>
        </w:rPr>
        <w:t>Lab Folder</w:t>
      </w:r>
      <w:r w:rsidRPr="005C7841">
        <w:t xml:space="preserve">: </w:t>
      </w:r>
      <w:r w:rsidR="005D0755">
        <w:t>C:\Student\</w:t>
      </w:r>
      <w:r w:rsidR="001C292C">
        <w:t>Lab</w:t>
      </w:r>
      <w:r w:rsidR="002973B0">
        <w:t>02</w:t>
      </w:r>
    </w:p>
    <w:p w14:paraId="11209983" w14:textId="2E99E1D6" w:rsidR="00983DF5" w:rsidRPr="00CC321D" w:rsidRDefault="00EB1ADF" w:rsidP="0075069D">
      <w:pPr>
        <w:pStyle w:val="LabExerciseCallout"/>
        <w:rPr>
          <w:rFonts w:cs="Arial"/>
          <w:lang w:val="en"/>
        </w:rPr>
      </w:pPr>
      <w:r w:rsidRPr="005C7841">
        <w:rPr>
          <w:b/>
        </w:rPr>
        <w:t>Lab Overview</w:t>
      </w:r>
      <w:r w:rsidRPr="005C7841">
        <w:t>:</w:t>
      </w:r>
      <w:r w:rsidR="00CC321D">
        <w:t xml:space="preserve"> In this </w:t>
      </w:r>
      <w:proofErr w:type="gramStart"/>
      <w:r w:rsidR="00CC321D">
        <w:t>lab</w:t>
      </w:r>
      <w:proofErr w:type="gramEnd"/>
      <w:r w:rsidR="00CC321D">
        <w:t xml:space="preserve"> you </w:t>
      </w:r>
      <w:r w:rsidR="0075069D">
        <w:t xml:space="preserve">will begin by creating a new </w:t>
      </w:r>
      <w:r w:rsidR="008E6AC3">
        <w:t>Power BI Desktop project</w:t>
      </w:r>
      <w:r w:rsidR="0075069D">
        <w:t xml:space="preserve"> and saving it as a PBIX file</w:t>
      </w:r>
      <w:r w:rsidR="005C5FA8">
        <w:t>.</w:t>
      </w:r>
      <w:r w:rsidR="0075069D">
        <w:t xml:space="preserve"> Next, you will learn to work with the Power Query features of Power BI Desktop to extract data from a SQL Azure database and to transform the data as it is loaded into the data model. This is the first lab in a sequence of labs that continue with the same PBIX file. In other words, the labs that follow will build upon the work you do in this lab.</w:t>
      </w:r>
    </w:p>
    <w:p w14:paraId="42240138" w14:textId="74D674FC" w:rsidR="00886113" w:rsidRDefault="00EB1ADF" w:rsidP="00EB1ADF">
      <w:pPr>
        <w:pStyle w:val="Heading3"/>
      </w:pPr>
      <w:r>
        <w:t xml:space="preserve">Exercise 1: </w:t>
      </w:r>
      <w:r w:rsidR="00597964">
        <w:t>Importing Data from a SQL Azure Database</w:t>
      </w:r>
    </w:p>
    <w:p w14:paraId="7AA6D828" w14:textId="68293CE5" w:rsidR="001A0561" w:rsidRDefault="00B023E7" w:rsidP="0061366A">
      <w:pPr>
        <w:pStyle w:val="LabExerciseLeadIn"/>
      </w:pPr>
      <w:r>
        <w:t xml:space="preserve">In this exercise you will </w:t>
      </w:r>
      <w:r w:rsidR="0075069D">
        <w:t xml:space="preserve">create and save a new Power BI Desktop project. After that, you will </w:t>
      </w:r>
      <w:r>
        <w:t>connect to a SQL Azure database and import data into Power BI Desktop using its Power Query features</w:t>
      </w:r>
      <w:r w:rsidR="001A0561">
        <w:t>.</w:t>
      </w:r>
    </w:p>
    <w:p w14:paraId="0AC77040" w14:textId="360F7339" w:rsidR="00161AEF" w:rsidRDefault="00B023E7" w:rsidP="001A0561">
      <w:pPr>
        <w:pStyle w:val="LabStepNumbered"/>
      </w:pPr>
      <w:r>
        <w:t>Launch Power BI Desktop</w:t>
      </w:r>
      <w:r w:rsidR="00161AEF">
        <w:t xml:space="preserve"> to start a new project.</w:t>
      </w:r>
    </w:p>
    <w:p w14:paraId="312AF9AE" w14:textId="4E59506C" w:rsidR="00597964" w:rsidRDefault="00161AEF" w:rsidP="00161AEF">
      <w:pPr>
        <w:pStyle w:val="LabStepNumbered"/>
      </w:pPr>
      <w:r>
        <w:t xml:space="preserve">Save the new project as </w:t>
      </w:r>
      <w:r w:rsidRPr="00161AEF">
        <w:rPr>
          <w:b/>
        </w:rPr>
        <w:t>Wingtip</w:t>
      </w:r>
      <w:r w:rsidR="00817953">
        <w:rPr>
          <w:b/>
        </w:rPr>
        <w:t xml:space="preserve"> </w:t>
      </w:r>
      <w:r w:rsidRPr="00161AEF">
        <w:rPr>
          <w:b/>
        </w:rPr>
        <w:t>Sales</w:t>
      </w:r>
      <w:r w:rsidR="00817953">
        <w:rPr>
          <w:b/>
        </w:rPr>
        <w:t xml:space="preserve"> </w:t>
      </w:r>
      <w:proofErr w:type="spellStart"/>
      <w:r w:rsidR="00817953">
        <w:rPr>
          <w:b/>
        </w:rPr>
        <w:t>Analysis</w:t>
      </w:r>
      <w:r w:rsidRPr="00161AEF">
        <w:rPr>
          <w:b/>
        </w:rPr>
        <w:t>.pbix</w:t>
      </w:r>
      <w:proofErr w:type="spellEnd"/>
      <w:r>
        <w:t xml:space="preserve"> using the following path.</w:t>
      </w:r>
    </w:p>
    <w:p w14:paraId="2BB5F603" w14:textId="6FF425EE" w:rsidR="00161AEF" w:rsidRDefault="00161AEF" w:rsidP="00161AEF">
      <w:pPr>
        <w:pStyle w:val="LabStepCodeBlock"/>
      </w:pPr>
      <w:r w:rsidRPr="00161AEF">
        <w:t>C:\Student\</w:t>
      </w:r>
      <w:r w:rsidR="005F1013">
        <w:t>Projects</w:t>
      </w:r>
      <w:r>
        <w:t>\</w:t>
      </w:r>
      <w:r w:rsidRPr="00161AEF">
        <w:t>Wingtip</w:t>
      </w:r>
      <w:r w:rsidR="00817953">
        <w:t xml:space="preserve"> </w:t>
      </w:r>
      <w:r w:rsidRPr="00161AEF">
        <w:t>Sales</w:t>
      </w:r>
      <w:r w:rsidR="00817953">
        <w:t xml:space="preserve"> </w:t>
      </w:r>
      <w:r w:rsidR="00817953" w:rsidRPr="00817953">
        <w:t>Analysis</w:t>
      </w:r>
      <w:r w:rsidRPr="00161AEF">
        <w:t>.pbix</w:t>
      </w:r>
    </w:p>
    <w:p w14:paraId="782A9261" w14:textId="47A9A060" w:rsidR="00B023E7" w:rsidRDefault="008E6AC3" w:rsidP="001A0561">
      <w:pPr>
        <w:pStyle w:val="LabStepNumbered"/>
      </w:pPr>
      <w:r>
        <w:t xml:space="preserve">Drop down the </w:t>
      </w:r>
      <w:r w:rsidRPr="008E6AC3">
        <w:rPr>
          <w:b/>
        </w:rPr>
        <w:t>Get Data</w:t>
      </w:r>
      <w:r>
        <w:t xml:space="preserve"> menu button on the ribbon and click </w:t>
      </w:r>
      <w:r w:rsidRPr="008E6AC3">
        <w:rPr>
          <w:b/>
        </w:rPr>
        <w:t>More</w:t>
      </w:r>
      <w:r w:rsidRPr="008E6AC3">
        <w:rPr>
          <w:b/>
          <w:sz w:val="20"/>
        </w:rPr>
        <w:t>…</w:t>
      </w:r>
      <w:r>
        <w:t>.</w:t>
      </w:r>
    </w:p>
    <w:p w14:paraId="10063EA9" w14:textId="40EB73CF" w:rsidR="00161AEF" w:rsidRDefault="00161AEF" w:rsidP="00161AEF">
      <w:pPr>
        <w:pStyle w:val="LabStepScreenshot"/>
      </w:pPr>
      <w:r>
        <w:rPr>
          <w:noProof/>
        </w:rPr>
        <w:drawing>
          <wp:inline distT="0" distB="0" distL="0" distR="0" wp14:anchorId="76ECBE39" wp14:editId="3E27D969">
            <wp:extent cx="1656715" cy="1878186"/>
            <wp:effectExtent l="19050" t="19050" r="1968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238"/>
                    <a:stretch/>
                  </pic:blipFill>
                  <pic:spPr bwMode="auto">
                    <a:xfrm>
                      <a:off x="0" y="0"/>
                      <a:ext cx="1660587" cy="1882576"/>
                    </a:xfrm>
                    <a:prstGeom prst="rect">
                      <a:avLst/>
                    </a:prstGeom>
                    <a:noFill/>
                    <a:ln w="9525" cap="flat" cmpd="sng" algn="ctr">
                      <a:solidFill>
                        <a:schemeClr val="bg1">
                          <a:lumMod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E1BC03" w14:textId="220772C1" w:rsidR="00597964" w:rsidRDefault="008E6AC3" w:rsidP="001A0561">
      <w:pPr>
        <w:pStyle w:val="LabStepNumbered"/>
      </w:pPr>
      <w:r>
        <w:t xml:space="preserve">On the </w:t>
      </w:r>
      <w:r w:rsidRPr="008E6AC3">
        <w:rPr>
          <w:b/>
        </w:rPr>
        <w:t>Get Data</w:t>
      </w:r>
      <w:r>
        <w:t xml:space="preserve"> dialog, select </w:t>
      </w:r>
      <w:r w:rsidRPr="0075069D">
        <w:rPr>
          <w:b/>
        </w:rPr>
        <w:t>Azure</w:t>
      </w:r>
      <w:r>
        <w:t xml:space="preserve"> in the list on the left. </w:t>
      </w:r>
      <w:r w:rsidR="00823DB9">
        <w:t>Next,</w:t>
      </w:r>
      <w:r>
        <w:t xml:space="preserve"> select </w:t>
      </w:r>
      <w:r w:rsidRPr="008E6AC3">
        <w:rPr>
          <w:b/>
        </w:rPr>
        <w:t>Microsoft SQL Azure Database</w:t>
      </w:r>
      <w:r>
        <w:t xml:space="preserve"> on the right and then click the </w:t>
      </w:r>
      <w:r w:rsidRPr="008E6AC3">
        <w:rPr>
          <w:b/>
        </w:rPr>
        <w:t>Connect</w:t>
      </w:r>
      <w:r>
        <w:t xml:space="preserve"> button.</w:t>
      </w:r>
    </w:p>
    <w:p w14:paraId="259B3A91" w14:textId="70B1A0C6" w:rsidR="00161AEF" w:rsidRDefault="00902F5E" w:rsidP="008E6AC3">
      <w:pPr>
        <w:pStyle w:val="LabStepScreenshot"/>
      </w:pPr>
      <w:r>
        <w:rPr>
          <w:noProof/>
        </w:rPr>
        <w:drawing>
          <wp:inline distT="0" distB="0" distL="0" distR="0" wp14:anchorId="6DA07FB0" wp14:editId="60BF0DF7">
            <wp:extent cx="2104159" cy="1709999"/>
            <wp:effectExtent l="19050" t="19050" r="1079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6729" cy="1720214"/>
                    </a:xfrm>
                    <a:prstGeom prst="rect">
                      <a:avLst/>
                    </a:prstGeom>
                    <a:noFill/>
                    <a:ln>
                      <a:solidFill>
                        <a:schemeClr val="bg1">
                          <a:lumMod val="50000"/>
                        </a:schemeClr>
                      </a:solidFill>
                    </a:ln>
                  </pic:spPr>
                </pic:pic>
              </a:graphicData>
            </a:graphic>
          </wp:inline>
        </w:drawing>
      </w:r>
    </w:p>
    <w:p w14:paraId="4F228F36" w14:textId="098EACF7" w:rsidR="00161AEF" w:rsidRDefault="008E6AC3" w:rsidP="00161AEF">
      <w:pPr>
        <w:pStyle w:val="LabStepNumbered"/>
      </w:pPr>
      <w:r>
        <w:t xml:space="preserve">When you are prompted with the </w:t>
      </w:r>
      <w:r w:rsidRPr="00444FAB">
        <w:rPr>
          <w:b/>
        </w:rPr>
        <w:t>SQL Server Database</w:t>
      </w:r>
      <w:r>
        <w:t xml:space="preserve"> dialog, </w:t>
      </w:r>
      <w:r w:rsidR="00413097">
        <w:t>complete the following tasks</w:t>
      </w:r>
      <w:r w:rsidR="00444FAB">
        <w:t>.</w:t>
      </w:r>
    </w:p>
    <w:p w14:paraId="4FEA1805" w14:textId="74EBD296" w:rsidR="00444FAB" w:rsidRDefault="00413097" w:rsidP="00444FAB">
      <w:pPr>
        <w:pStyle w:val="LabStepNumberedLevel2"/>
      </w:pPr>
      <w:r>
        <w:t xml:space="preserve">Enter a </w:t>
      </w:r>
      <w:r w:rsidR="00444FAB" w:rsidRPr="00413097">
        <w:rPr>
          <w:b/>
        </w:rPr>
        <w:t>Server</w:t>
      </w:r>
      <w:r>
        <w:t xml:space="preserve"> value of </w:t>
      </w:r>
      <w:r w:rsidR="00444FAB" w:rsidRPr="00444FAB">
        <w:rPr>
          <w:b/>
        </w:rPr>
        <w:t>cpt.database.windows.net</w:t>
      </w:r>
    </w:p>
    <w:p w14:paraId="457C10F9" w14:textId="2246CC1F" w:rsidR="00444FAB" w:rsidRPr="00444FAB" w:rsidRDefault="00413097" w:rsidP="00444FAB">
      <w:pPr>
        <w:pStyle w:val="LabStepNumberedLevel2"/>
      </w:pPr>
      <w:r>
        <w:t xml:space="preserve">Enter a </w:t>
      </w:r>
      <w:r w:rsidR="00444FAB" w:rsidRPr="00413097">
        <w:rPr>
          <w:b/>
        </w:rPr>
        <w:t>Database</w:t>
      </w:r>
      <w:r>
        <w:t xml:space="preserve"> value of </w:t>
      </w:r>
      <w:proofErr w:type="spellStart"/>
      <w:r w:rsidR="00444FAB" w:rsidRPr="00444FAB">
        <w:rPr>
          <w:b/>
        </w:rPr>
        <w:t>WingtipSalesDB</w:t>
      </w:r>
      <w:proofErr w:type="spellEnd"/>
    </w:p>
    <w:p w14:paraId="348E9C69" w14:textId="73C69DD6" w:rsidR="00413097" w:rsidRDefault="00413097" w:rsidP="00413097">
      <w:pPr>
        <w:pStyle w:val="LabStepNumberedLevel2"/>
      </w:pPr>
      <w:r>
        <w:t xml:space="preserve">Leave the option button with the default setting of </w:t>
      </w:r>
      <w:r w:rsidRPr="00413097">
        <w:rPr>
          <w:b/>
        </w:rPr>
        <w:t>Import</w:t>
      </w:r>
      <w:r>
        <w:t xml:space="preserve"> and not </w:t>
      </w:r>
      <w:r w:rsidRPr="00413097">
        <w:rPr>
          <w:b/>
        </w:rPr>
        <w:t>DirectQuery</w:t>
      </w:r>
      <w:r>
        <w:t>.</w:t>
      </w:r>
    </w:p>
    <w:p w14:paraId="489B82DA" w14:textId="48412439" w:rsidR="00444FAB" w:rsidRDefault="00413097" w:rsidP="00413097">
      <w:pPr>
        <w:pStyle w:val="LabStepNumberedLevel2"/>
      </w:pPr>
      <w:r>
        <w:t>C</w:t>
      </w:r>
      <w:r w:rsidR="00444FAB">
        <w:t xml:space="preserve">lick the </w:t>
      </w:r>
      <w:r w:rsidR="00444FAB" w:rsidRPr="00444FAB">
        <w:rPr>
          <w:b/>
        </w:rPr>
        <w:t>OK</w:t>
      </w:r>
      <w:r w:rsidR="00444FAB">
        <w:t xml:space="preserve"> button </w:t>
      </w:r>
      <w:r w:rsidR="00444FAB" w:rsidRPr="00413097">
        <w:t>to</w:t>
      </w:r>
      <w:r w:rsidR="00444FAB">
        <w:t xml:space="preserve"> continue.</w:t>
      </w:r>
    </w:p>
    <w:p w14:paraId="7BDCEFD8" w14:textId="2EEB300C" w:rsidR="00161AEF" w:rsidRDefault="00413097" w:rsidP="00413097">
      <w:pPr>
        <w:pStyle w:val="LabStepScreenshotLevel2"/>
      </w:pPr>
      <w:r>
        <w:lastRenderedPageBreak/>
        <w:drawing>
          <wp:inline distT="0" distB="0" distL="0" distR="0" wp14:anchorId="0F9EF89B" wp14:editId="449F7D2B">
            <wp:extent cx="4482027" cy="22103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8121" cy="2218241"/>
                    </a:xfrm>
                    <a:prstGeom prst="rect">
                      <a:avLst/>
                    </a:prstGeom>
                  </pic:spPr>
                </pic:pic>
              </a:graphicData>
            </a:graphic>
          </wp:inline>
        </w:drawing>
      </w:r>
    </w:p>
    <w:p w14:paraId="61082D44" w14:textId="3CE5EDB0" w:rsidR="00161AEF" w:rsidRDefault="00444FAB" w:rsidP="00161AEF">
      <w:pPr>
        <w:pStyle w:val="LabStepNumbered"/>
      </w:pPr>
      <w:r>
        <w:t xml:space="preserve">At this point, you will be prompted by the </w:t>
      </w:r>
      <w:r w:rsidRPr="00444FAB">
        <w:rPr>
          <w:b/>
        </w:rPr>
        <w:t>Access a SQL Server Database</w:t>
      </w:r>
      <w:r>
        <w:t xml:space="preserve"> dialog. Click on </w:t>
      </w:r>
      <w:r w:rsidRPr="00444FAB">
        <w:rPr>
          <w:b/>
        </w:rPr>
        <w:t>Database</w:t>
      </w:r>
      <w:r>
        <w:t xml:space="preserve"> on the left side of the dialog so that you can </w:t>
      </w:r>
      <w:r w:rsidR="00467A88">
        <w:t xml:space="preserve">enter the credentials for a standard </w:t>
      </w:r>
      <w:r>
        <w:t xml:space="preserve">SQL account </w:t>
      </w:r>
      <w:r w:rsidR="00467A88">
        <w:t>instead of using Windows authentication</w:t>
      </w:r>
      <w:r>
        <w:t>.</w:t>
      </w:r>
    </w:p>
    <w:p w14:paraId="11BD7873" w14:textId="1CFBED7C" w:rsidR="00161AEF" w:rsidRDefault="00A575EC" w:rsidP="00161AEF">
      <w:pPr>
        <w:pStyle w:val="LabStepScreenshot"/>
      </w:pPr>
      <w:r>
        <w:rPr>
          <w:noProof/>
        </w:rPr>
        <w:drawing>
          <wp:inline distT="0" distB="0" distL="0" distR="0" wp14:anchorId="794388FC" wp14:editId="04E8476B">
            <wp:extent cx="3462035" cy="158997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6233" cy="1605678"/>
                    </a:xfrm>
                    <a:prstGeom prst="rect">
                      <a:avLst/>
                    </a:prstGeom>
                    <a:noFill/>
                    <a:ln>
                      <a:noFill/>
                    </a:ln>
                  </pic:spPr>
                </pic:pic>
              </a:graphicData>
            </a:graphic>
          </wp:inline>
        </w:drawing>
      </w:r>
    </w:p>
    <w:p w14:paraId="25110A12" w14:textId="5B503C71" w:rsidR="00F2230C" w:rsidRPr="00F2230C" w:rsidRDefault="00F2230C" w:rsidP="00F2230C">
      <w:pPr>
        <w:pStyle w:val="LabExerciseCallout"/>
      </w:pPr>
      <w:r>
        <w:t xml:space="preserve">If you don’t switch the selection in the dialog above from </w:t>
      </w:r>
      <w:r w:rsidRPr="00F2230C">
        <w:rPr>
          <w:b/>
        </w:rPr>
        <w:t>Windows</w:t>
      </w:r>
      <w:r>
        <w:t xml:space="preserve"> to </w:t>
      </w:r>
      <w:r w:rsidRPr="00F2230C">
        <w:rPr>
          <w:b/>
        </w:rPr>
        <w:t>Database</w:t>
      </w:r>
      <w:r w:rsidRPr="00F2230C">
        <w:t xml:space="preserve">, </w:t>
      </w:r>
      <w:r>
        <w:t>things will not work correctly.</w:t>
      </w:r>
    </w:p>
    <w:p w14:paraId="355C5461" w14:textId="1CA946E2" w:rsidR="00444FAB" w:rsidRDefault="00444FAB" w:rsidP="003A78F6">
      <w:pPr>
        <w:pStyle w:val="LabStepNumbered"/>
      </w:pPr>
      <w:r>
        <w:t xml:space="preserve">Enter the following credentials for a SQL </w:t>
      </w:r>
      <w:r w:rsidR="00467A88">
        <w:t xml:space="preserve">user </w:t>
      </w:r>
      <w:r>
        <w:t xml:space="preserve">account that has </w:t>
      </w:r>
      <w:r w:rsidR="00467A88">
        <w:t xml:space="preserve">been configured with </w:t>
      </w:r>
      <w:r>
        <w:t xml:space="preserve">read access to </w:t>
      </w:r>
      <w:r w:rsidR="00467A88">
        <w:t xml:space="preserve">the </w:t>
      </w:r>
      <w:r>
        <w:t xml:space="preserve">database. </w:t>
      </w:r>
    </w:p>
    <w:p w14:paraId="575F5EC1" w14:textId="6C3CE55F" w:rsidR="00444FAB" w:rsidRDefault="00467A88" w:rsidP="00444FAB">
      <w:pPr>
        <w:pStyle w:val="LabStepNumberedLevel2"/>
      </w:pPr>
      <w:r>
        <w:t>Usern</w:t>
      </w:r>
      <w:r w:rsidR="00444FAB">
        <w:t xml:space="preserve">ame: </w:t>
      </w:r>
      <w:proofErr w:type="spellStart"/>
      <w:r w:rsidR="00444FAB" w:rsidRPr="00444FAB">
        <w:rPr>
          <w:b/>
        </w:rPr>
        <w:t>CptStudent</w:t>
      </w:r>
      <w:proofErr w:type="spellEnd"/>
      <w:r w:rsidR="00444FAB">
        <w:t xml:space="preserve"> </w:t>
      </w:r>
    </w:p>
    <w:p w14:paraId="4077BB82" w14:textId="766A9F95" w:rsidR="00161AEF" w:rsidRPr="00444FAB" w:rsidRDefault="00444FAB" w:rsidP="00444FAB">
      <w:pPr>
        <w:pStyle w:val="LabStepNumberedLevel2"/>
      </w:pPr>
      <w:r>
        <w:t xml:space="preserve">Password: </w:t>
      </w:r>
      <w:r w:rsidRPr="00444FAB">
        <w:rPr>
          <w:b/>
        </w:rPr>
        <w:t>pass@word1</w:t>
      </w:r>
    </w:p>
    <w:p w14:paraId="73790AE4" w14:textId="45BE1C73" w:rsidR="00444FAB" w:rsidRDefault="00444FAB" w:rsidP="00444FAB">
      <w:pPr>
        <w:pStyle w:val="LabStepNumbered"/>
      </w:pPr>
      <w:r>
        <w:t xml:space="preserve">Once you have entered the credentials the </w:t>
      </w:r>
      <w:r w:rsidRPr="00444FAB">
        <w:rPr>
          <w:b/>
        </w:rPr>
        <w:t>Access a SQL Server Database</w:t>
      </w:r>
      <w:r>
        <w:t xml:space="preserve"> dialog, click the </w:t>
      </w:r>
      <w:r w:rsidRPr="00444FAB">
        <w:rPr>
          <w:b/>
        </w:rPr>
        <w:t>Connect</w:t>
      </w:r>
      <w:r>
        <w:t xml:space="preserve"> button to continue.</w:t>
      </w:r>
    </w:p>
    <w:p w14:paraId="4C612DE3" w14:textId="601B9970" w:rsidR="00161AEF" w:rsidRDefault="00413097" w:rsidP="00161AEF">
      <w:pPr>
        <w:pStyle w:val="LabStepScreenshot"/>
      </w:pPr>
      <w:r>
        <w:rPr>
          <w:noProof/>
        </w:rPr>
        <w:drawing>
          <wp:inline distT="0" distB="0" distL="0" distR="0" wp14:anchorId="1DDA44CB" wp14:editId="64B60BD7">
            <wp:extent cx="3672745" cy="2146515"/>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1178" cy="2157288"/>
                    </a:xfrm>
                    <a:prstGeom prst="rect">
                      <a:avLst/>
                    </a:prstGeom>
                  </pic:spPr>
                </pic:pic>
              </a:graphicData>
            </a:graphic>
          </wp:inline>
        </w:drawing>
      </w:r>
    </w:p>
    <w:p w14:paraId="427D3957" w14:textId="77777777" w:rsidR="00823DB9" w:rsidRDefault="00444FAB" w:rsidP="00161AEF">
      <w:pPr>
        <w:pStyle w:val="LabStepNumbered"/>
      </w:pPr>
      <w:r>
        <w:lastRenderedPageBreak/>
        <w:t xml:space="preserve">At this point, Power BI Desktop should be able to establish a connection to the database and </w:t>
      </w:r>
      <w:r w:rsidR="00F06A2E">
        <w:t xml:space="preserve">then </w:t>
      </w:r>
      <w:r>
        <w:t xml:space="preserve">prompt you </w:t>
      </w:r>
      <w:r w:rsidR="00F06A2E">
        <w:t xml:space="preserve">with the </w:t>
      </w:r>
      <w:r w:rsidR="00F06A2E" w:rsidRPr="00F06A2E">
        <w:rPr>
          <w:b/>
        </w:rPr>
        <w:t>Navigator</w:t>
      </w:r>
      <w:r w:rsidR="00F06A2E">
        <w:t xml:space="preserve"> dialog</w:t>
      </w:r>
      <w:r w:rsidR="00823DB9">
        <w:t>.</w:t>
      </w:r>
      <w:r w:rsidR="00F06A2E">
        <w:t xml:space="preserve"> </w:t>
      </w:r>
      <w:r w:rsidR="00823DB9">
        <w:t xml:space="preserve">The </w:t>
      </w:r>
      <w:r w:rsidR="00823DB9" w:rsidRPr="00F06A2E">
        <w:rPr>
          <w:b/>
        </w:rPr>
        <w:t>Navigator</w:t>
      </w:r>
      <w:r w:rsidR="00823DB9">
        <w:t xml:space="preserve"> dialog allows </w:t>
      </w:r>
      <w:r w:rsidR="00F06A2E">
        <w:t xml:space="preserve">you </w:t>
      </w:r>
      <w:r w:rsidR="00823DB9">
        <w:t xml:space="preserve">to </w:t>
      </w:r>
      <w:r>
        <w:t xml:space="preserve">select the tables you would like to import into your PBIX project. </w:t>
      </w:r>
    </w:p>
    <w:p w14:paraId="39B81B96" w14:textId="4C53B616" w:rsidR="00161AEF" w:rsidRDefault="00F06A2E" w:rsidP="00161AEF">
      <w:pPr>
        <w:pStyle w:val="LabStepNumbered"/>
      </w:pPr>
      <w:r>
        <w:t xml:space="preserve">In the </w:t>
      </w:r>
      <w:r w:rsidRPr="00823DB9">
        <w:rPr>
          <w:b/>
        </w:rPr>
        <w:t>Navigator</w:t>
      </w:r>
      <w:r>
        <w:t xml:space="preserve"> dialog, s</w:t>
      </w:r>
      <w:r w:rsidR="00444FAB">
        <w:t xml:space="preserve">elect the </w:t>
      </w:r>
      <w:r w:rsidR="00444FAB" w:rsidRPr="00444FAB">
        <w:rPr>
          <w:b/>
        </w:rPr>
        <w:t>Customers</w:t>
      </w:r>
      <w:r w:rsidR="00444FAB">
        <w:t xml:space="preserve"> table, the </w:t>
      </w:r>
      <w:proofErr w:type="spellStart"/>
      <w:r w:rsidR="00444FAB" w:rsidRPr="00444FAB">
        <w:rPr>
          <w:b/>
        </w:rPr>
        <w:t>InvoiceDetails</w:t>
      </w:r>
      <w:proofErr w:type="spellEnd"/>
      <w:r w:rsidR="00444FAB">
        <w:t xml:space="preserve"> table, the </w:t>
      </w:r>
      <w:r w:rsidR="00444FAB" w:rsidRPr="00444FAB">
        <w:rPr>
          <w:b/>
        </w:rPr>
        <w:t>Invoices</w:t>
      </w:r>
      <w:r w:rsidR="00444FAB">
        <w:t xml:space="preserve"> table and the </w:t>
      </w:r>
      <w:r w:rsidR="00444FAB" w:rsidRPr="00444FAB">
        <w:rPr>
          <w:b/>
        </w:rPr>
        <w:t>Products</w:t>
      </w:r>
      <w:r w:rsidR="00444FAB">
        <w:t xml:space="preserve"> table as shown in the following screenshot.</w:t>
      </w:r>
      <w:r w:rsidR="00613EAA">
        <w:t xml:space="preserve"> Once you have selected these four tables, click the </w:t>
      </w:r>
      <w:r w:rsidR="00613EAA" w:rsidRPr="00613EAA">
        <w:rPr>
          <w:b/>
        </w:rPr>
        <w:t>Edit</w:t>
      </w:r>
      <w:r w:rsidR="00613EAA">
        <w:t xml:space="preserve"> button to </w:t>
      </w:r>
      <w:r>
        <w:t xml:space="preserve">create a query for each of these tables and to </w:t>
      </w:r>
      <w:r w:rsidR="00613EAA">
        <w:t xml:space="preserve">open the </w:t>
      </w:r>
      <w:r w:rsidR="00613EAA" w:rsidRPr="009636FA">
        <w:rPr>
          <w:b/>
        </w:rPr>
        <w:t>Query Editor</w:t>
      </w:r>
      <w:r w:rsidR="00613EAA">
        <w:t xml:space="preserve"> dialog.</w:t>
      </w:r>
    </w:p>
    <w:p w14:paraId="67071BE9" w14:textId="6A86E991" w:rsidR="00161AEF" w:rsidRDefault="00A575EC" w:rsidP="00161AEF">
      <w:pPr>
        <w:pStyle w:val="LabStepScreenshot"/>
      </w:pPr>
      <w:r>
        <w:rPr>
          <w:noProof/>
        </w:rPr>
        <w:drawing>
          <wp:inline distT="0" distB="0" distL="0" distR="0" wp14:anchorId="54BB4281" wp14:editId="054850AC">
            <wp:extent cx="3657600" cy="195851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1794" cy="1982174"/>
                    </a:xfrm>
                    <a:prstGeom prst="rect">
                      <a:avLst/>
                    </a:prstGeom>
                  </pic:spPr>
                </pic:pic>
              </a:graphicData>
            </a:graphic>
          </wp:inline>
        </w:drawing>
      </w:r>
    </w:p>
    <w:p w14:paraId="5FB5186F" w14:textId="755FB9E2" w:rsidR="00161AEF" w:rsidRDefault="00467A88" w:rsidP="00161AEF">
      <w:pPr>
        <w:pStyle w:val="LabStepNumbered"/>
      </w:pPr>
      <w:r>
        <w:t>Wh</w:t>
      </w:r>
      <w:r w:rsidR="0095712C">
        <w:t xml:space="preserve">en you inspect the </w:t>
      </w:r>
      <w:r w:rsidR="0095712C" w:rsidRPr="009636FA">
        <w:rPr>
          <w:b/>
        </w:rPr>
        <w:t xml:space="preserve">Query </w:t>
      </w:r>
      <w:r w:rsidR="009636FA" w:rsidRPr="009636FA">
        <w:rPr>
          <w:b/>
        </w:rPr>
        <w:t>Editor</w:t>
      </w:r>
      <w:r w:rsidR="009636FA">
        <w:t xml:space="preserve"> w</w:t>
      </w:r>
      <w:r w:rsidR="0095712C">
        <w:t>indow</w:t>
      </w:r>
      <w:r>
        <w:t xml:space="preserve">, you should now be able to </w:t>
      </w:r>
      <w:r w:rsidR="0095712C">
        <w:t xml:space="preserve">observe </w:t>
      </w:r>
      <w:r>
        <w:t xml:space="preserve">that </w:t>
      </w:r>
      <w:r w:rsidR="0095712C">
        <w:t xml:space="preserve">Power BI Desktop </w:t>
      </w:r>
      <w:r>
        <w:t xml:space="preserve">has created </w:t>
      </w:r>
      <w:r w:rsidR="0095712C">
        <w:t xml:space="preserve">a </w:t>
      </w:r>
      <w:r w:rsidR="00F06A2E">
        <w:t xml:space="preserve">new </w:t>
      </w:r>
      <w:r w:rsidR="0095712C">
        <w:t xml:space="preserve">query </w:t>
      </w:r>
      <w:r>
        <w:t>for each of the four tables</w:t>
      </w:r>
      <w:r w:rsidR="00F06A2E">
        <w:t xml:space="preserve"> that you selected in the </w:t>
      </w:r>
      <w:r w:rsidR="00F06A2E" w:rsidRPr="00F06A2E">
        <w:rPr>
          <w:b/>
        </w:rPr>
        <w:t>Navigator</w:t>
      </w:r>
      <w:r w:rsidR="00F06A2E">
        <w:t xml:space="preserve"> dialog</w:t>
      </w:r>
      <w:r>
        <w:t>. You will not begin to edit these queries until the next exercise</w:t>
      </w:r>
      <w:r w:rsidR="00F06A2E">
        <w:t xml:space="preserve">. However, now you should take </w:t>
      </w:r>
      <w:r>
        <w:t xml:space="preserve">a moment </w:t>
      </w:r>
      <w:r w:rsidR="009636FA">
        <w:t xml:space="preserve">to </w:t>
      </w:r>
      <w:r w:rsidR="0095712C">
        <w:t xml:space="preserve">inspect each </w:t>
      </w:r>
      <w:r w:rsidR="002325D3">
        <w:t xml:space="preserve">query </w:t>
      </w:r>
      <w:r w:rsidR="0095712C">
        <w:t xml:space="preserve">by clicking on the query name in the </w:t>
      </w:r>
      <w:r w:rsidR="0095712C" w:rsidRPr="0095712C">
        <w:rPr>
          <w:b/>
        </w:rPr>
        <w:t>Queries</w:t>
      </w:r>
      <w:r w:rsidR="0095712C">
        <w:t xml:space="preserve"> list on the left. </w:t>
      </w:r>
      <w:r w:rsidR="00F06A2E">
        <w:t xml:space="preserve">You should be able to observe that </w:t>
      </w:r>
      <w:r w:rsidR="0095712C">
        <w:t xml:space="preserve">each query is </w:t>
      </w:r>
      <w:r w:rsidR="00F06A2E">
        <w:t xml:space="preserve">initially created to </w:t>
      </w:r>
      <w:r w:rsidR="0095712C">
        <w:t xml:space="preserve">return </w:t>
      </w:r>
      <w:r w:rsidR="00902F5E">
        <w:t xml:space="preserve">all of the columns that are </w:t>
      </w:r>
      <w:r w:rsidR="0095712C">
        <w:t>defined in the underlying table</w:t>
      </w:r>
      <w:r w:rsidR="00902F5E">
        <w:t>s</w:t>
      </w:r>
      <w:r w:rsidR="0095712C">
        <w:t>.</w:t>
      </w:r>
    </w:p>
    <w:p w14:paraId="41775030" w14:textId="18A4BA6F" w:rsidR="00161AEF" w:rsidRDefault="00AA4350" w:rsidP="00161AEF">
      <w:pPr>
        <w:pStyle w:val="LabStepScreenshot"/>
      </w:pPr>
      <w:r>
        <w:rPr>
          <w:noProof/>
        </w:rPr>
        <w:drawing>
          <wp:inline distT="0" distB="0" distL="0" distR="0" wp14:anchorId="0290FBCF" wp14:editId="7B636F0C">
            <wp:extent cx="4859774" cy="2446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719" cy="2455518"/>
                    </a:xfrm>
                    <a:prstGeom prst="rect">
                      <a:avLst/>
                    </a:prstGeom>
                  </pic:spPr>
                </pic:pic>
              </a:graphicData>
            </a:graphic>
          </wp:inline>
        </w:drawing>
      </w:r>
    </w:p>
    <w:p w14:paraId="162436F6" w14:textId="4C222B24" w:rsidR="00161AEF" w:rsidRDefault="0095712C" w:rsidP="00161AEF">
      <w:pPr>
        <w:pStyle w:val="LabStepNumbered"/>
      </w:pPr>
      <w:r>
        <w:t xml:space="preserve">Click the </w:t>
      </w:r>
      <w:r w:rsidRPr="0095712C">
        <w:rPr>
          <w:b/>
        </w:rPr>
        <w:t>Close and Apply</w:t>
      </w:r>
      <w:r>
        <w:t xml:space="preserve"> button in the </w:t>
      </w:r>
      <w:r w:rsidRPr="009636FA">
        <w:rPr>
          <w:b/>
        </w:rPr>
        <w:t>Query Editor</w:t>
      </w:r>
      <w:r>
        <w:t xml:space="preserve"> window. This will </w:t>
      </w:r>
      <w:r w:rsidR="00F06A2E">
        <w:t xml:space="preserve">close the </w:t>
      </w:r>
      <w:r w:rsidR="00F06A2E" w:rsidRPr="009636FA">
        <w:rPr>
          <w:b/>
        </w:rPr>
        <w:t>Query Editor</w:t>
      </w:r>
      <w:r w:rsidR="00F06A2E">
        <w:t xml:space="preserve"> window and </w:t>
      </w:r>
      <w:r>
        <w:t xml:space="preserve">start the process of extracting the data from the SQL Azure database and </w:t>
      </w:r>
      <w:r w:rsidR="00F06A2E">
        <w:t xml:space="preserve">importing it into the current project's data model using a local cache on your student workstation. The </w:t>
      </w:r>
      <w:r w:rsidR="00F06A2E" w:rsidRPr="00F06A2E">
        <w:rPr>
          <w:b/>
        </w:rPr>
        <w:t>Apply Query Changes</w:t>
      </w:r>
      <w:r w:rsidR="00F06A2E">
        <w:t xml:space="preserve"> dialog will be displayed with spinning icons as Power BI Desktop imports that data.</w:t>
      </w:r>
    </w:p>
    <w:p w14:paraId="065D3C42" w14:textId="7143D9A9" w:rsidR="00161AEF" w:rsidRDefault="00902F5E" w:rsidP="00161AEF">
      <w:pPr>
        <w:pStyle w:val="LabStepScreenshot"/>
      </w:pPr>
      <w:r>
        <w:rPr>
          <w:noProof/>
        </w:rPr>
        <w:lastRenderedPageBreak/>
        <w:drawing>
          <wp:inline distT="0" distB="0" distL="0" distR="0" wp14:anchorId="41137E68" wp14:editId="25B0CA68">
            <wp:extent cx="2202287" cy="151407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1952" cy="1520718"/>
                    </a:xfrm>
                    <a:prstGeom prst="rect">
                      <a:avLst/>
                    </a:prstGeom>
                    <a:noFill/>
                    <a:ln>
                      <a:noFill/>
                    </a:ln>
                  </pic:spPr>
                </pic:pic>
              </a:graphicData>
            </a:graphic>
          </wp:inline>
        </w:drawing>
      </w:r>
    </w:p>
    <w:p w14:paraId="66F7D6E5" w14:textId="54D540F3" w:rsidR="00161AEF" w:rsidRDefault="00F06A2E" w:rsidP="003A78F6">
      <w:pPr>
        <w:pStyle w:val="LabStepNumbered"/>
      </w:pPr>
      <w:r>
        <w:t>Once the data from all four queries has been imported</w:t>
      </w:r>
      <w:r w:rsidR="00902F5E">
        <w:t xml:space="preserve"> into the current project</w:t>
      </w:r>
      <w:r>
        <w:t xml:space="preserve">, </w:t>
      </w:r>
      <w:r w:rsidR="008A4FD8">
        <w:t xml:space="preserve">examine the </w:t>
      </w:r>
      <w:r w:rsidR="008A4FD8" w:rsidRPr="008A4FD8">
        <w:rPr>
          <w:b/>
        </w:rPr>
        <w:t>Fields</w:t>
      </w:r>
      <w:r w:rsidR="008A4FD8">
        <w:t xml:space="preserve"> list on the right-hand side of the Power BI Desktop window. Y</w:t>
      </w:r>
      <w:r>
        <w:t>ou should be able to see that four tables have been created</w:t>
      </w:r>
      <w:r w:rsidR="008A4FD8">
        <w:t xml:space="preserve"> from the four queries.</w:t>
      </w:r>
    </w:p>
    <w:p w14:paraId="4CFBFA1D" w14:textId="29096ACC" w:rsidR="00161AEF" w:rsidRDefault="00AA4350" w:rsidP="00161AEF">
      <w:pPr>
        <w:pStyle w:val="LabStepScreenshot"/>
      </w:pPr>
      <w:r>
        <w:rPr>
          <w:noProof/>
        </w:rPr>
        <w:drawing>
          <wp:inline distT="0" distB="0" distL="0" distR="0" wp14:anchorId="6952E973" wp14:editId="1C6F8EF8">
            <wp:extent cx="4108360" cy="2193327"/>
            <wp:effectExtent l="19050" t="19050" r="2603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323"/>
                    <a:stretch/>
                  </pic:blipFill>
                  <pic:spPr bwMode="auto">
                    <a:xfrm>
                      <a:off x="0" y="0"/>
                      <a:ext cx="4130106" cy="220493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B65F91" w14:textId="77777777" w:rsidR="00C1785C" w:rsidRDefault="008A4FD8" w:rsidP="00161AEF">
      <w:pPr>
        <w:pStyle w:val="LabStepNumbered"/>
      </w:pPr>
      <w:r>
        <w:t xml:space="preserve">Click on the bottom icon in the sidebar to </w:t>
      </w:r>
      <w:r w:rsidR="00C1785C">
        <w:t>navigate to relationship view.</w:t>
      </w:r>
    </w:p>
    <w:p w14:paraId="0889071C" w14:textId="77777777" w:rsidR="00C1785C" w:rsidRDefault="008A4FD8" w:rsidP="00C1785C">
      <w:pPr>
        <w:pStyle w:val="LabStepNumberedLevel2"/>
      </w:pPr>
      <w:r>
        <w:t xml:space="preserve">You should be able </w:t>
      </w:r>
      <w:r w:rsidR="00C1785C">
        <w:t>to see each of the four tables.</w:t>
      </w:r>
    </w:p>
    <w:p w14:paraId="2A9597F2" w14:textId="77777777" w:rsidR="00C1785C" w:rsidRDefault="008A4FD8" w:rsidP="00C1785C">
      <w:pPr>
        <w:pStyle w:val="LabStepNumberedLevel2"/>
      </w:pPr>
      <w:r>
        <w:t>You should also be able to see that Power BI Desktop has automatically created relationships between the tables as they wer</w:t>
      </w:r>
      <w:r w:rsidR="00C1785C">
        <w:t>e imported into the data model.</w:t>
      </w:r>
    </w:p>
    <w:p w14:paraId="7E57BB39" w14:textId="6DE94F56" w:rsidR="00161AEF" w:rsidRDefault="008A4FD8" w:rsidP="00C1785C">
      <w:pPr>
        <w:pStyle w:val="LabStepNumberedLevel2"/>
      </w:pPr>
      <w:r>
        <w:t>Use your mouse to move and resize the tables in relationship view so you can see all the fields in each table.</w:t>
      </w:r>
    </w:p>
    <w:p w14:paraId="06B67711" w14:textId="67441ABC" w:rsidR="00161AEF" w:rsidRDefault="00AA4350" w:rsidP="00C1785C">
      <w:pPr>
        <w:pStyle w:val="LabStepScreenshotLevel2"/>
      </w:pPr>
      <w:r>
        <w:drawing>
          <wp:inline distT="0" distB="0" distL="0" distR="0" wp14:anchorId="6C18C37F" wp14:editId="279402C1">
            <wp:extent cx="3786443" cy="1931831"/>
            <wp:effectExtent l="19050" t="19050" r="2413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7862" cy="1947861"/>
                    </a:xfrm>
                    <a:prstGeom prst="rect">
                      <a:avLst/>
                    </a:prstGeom>
                    <a:noFill/>
                    <a:ln>
                      <a:solidFill>
                        <a:schemeClr val="bg1">
                          <a:lumMod val="50000"/>
                        </a:schemeClr>
                      </a:solidFill>
                    </a:ln>
                  </pic:spPr>
                </pic:pic>
              </a:graphicData>
            </a:graphic>
          </wp:inline>
        </w:drawing>
      </w:r>
    </w:p>
    <w:p w14:paraId="768171D6" w14:textId="6F0E48FA" w:rsidR="00161AEF" w:rsidRDefault="008A4FD8" w:rsidP="00161AEF">
      <w:pPr>
        <w:pStyle w:val="LabStepNumbered"/>
      </w:pPr>
      <w:r>
        <w:t>Save your work in the current project by clicking the Save button in the upper left corner of the Power BI Desktop window.</w:t>
      </w:r>
    </w:p>
    <w:p w14:paraId="15E0D39B" w14:textId="642B6B0F" w:rsidR="00E50D58" w:rsidRDefault="00E50D58" w:rsidP="00E50D58">
      <w:pPr>
        <w:pStyle w:val="Heading3"/>
      </w:pPr>
      <w:r>
        <w:lastRenderedPageBreak/>
        <w:t xml:space="preserve">Exercise 2: </w:t>
      </w:r>
      <w:r w:rsidR="00C1785C">
        <w:t>Design Queries</w:t>
      </w:r>
      <w:r>
        <w:t xml:space="preserve"> to Transform and Reshape Customer </w:t>
      </w:r>
      <w:r w:rsidR="00C1785C">
        <w:t xml:space="preserve">Sales </w:t>
      </w:r>
      <w:r>
        <w:t>Data</w:t>
      </w:r>
    </w:p>
    <w:p w14:paraId="6D228ECA" w14:textId="6FCCE682" w:rsidR="00E50D58" w:rsidRDefault="00E50D58" w:rsidP="00E50D58">
      <w:pPr>
        <w:pStyle w:val="LabExerciseLeadIn"/>
      </w:pPr>
      <w:r>
        <w:t xml:space="preserve">In the following exercise, you will use the </w:t>
      </w:r>
      <w:r w:rsidRPr="009636FA">
        <w:rPr>
          <w:b/>
        </w:rPr>
        <w:t>Query Editor</w:t>
      </w:r>
      <w:r>
        <w:t xml:space="preserve"> </w:t>
      </w:r>
      <w:r w:rsidR="009636FA">
        <w:t xml:space="preserve">window </w:t>
      </w:r>
      <w:r>
        <w:t xml:space="preserve">to modify the </w:t>
      </w:r>
      <w:r w:rsidRPr="009636FA">
        <w:rPr>
          <w:b/>
        </w:rPr>
        <w:t>Customers</w:t>
      </w:r>
      <w:r>
        <w:t xml:space="preserve"> query to </w:t>
      </w:r>
      <w:r w:rsidR="009636FA">
        <w:t xml:space="preserve">perform </w:t>
      </w:r>
      <w:r>
        <w:t>transform</w:t>
      </w:r>
      <w:r w:rsidR="009636FA">
        <w:t>s</w:t>
      </w:r>
      <w:r>
        <w:t xml:space="preserve"> </w:t>
      </w:r>
      <w:r w:rsidR="009636FA">
        <w:t xml:space="preserve">on </w:t>
      </w:r>
      <w:r>
        <w:t xml:space="preserve">customer data </w:t>
      </w:r>
      <w:r w:rsidR="009636FA">
        <w:t xml:space="preserve">as </w:t>
      </w:r>
      <w:r>
        <w:t xml:space="preserve">it is </w:t>
      </w:r>
      <w:r w:rsidR="009636FA">
        <w:t xml:space="preserve">being </w:t>
      </w:r>
      <w:r>
        <w:t>loaded into the data model.</w:t>
      </w:r>
    </w:p>
    <w:p w14:paraId="61CCBF09" w14:textId="20E696E3" w:rsidR="00E50D58" w:rsidRDefault="00E50D58" w:rsidP="00E50D58">
      <w:pPr>
        <w:pStyle w:val="LabStepNumbered"/>
        <w:numPr>
          <w:ilvl w:val="0"/>
          <w:numId w:val="24"/>
        </w:numPr>
      </w:pPr>
      <w:r>
        <w:t xml:space="preserve">Make sure you have the </w:t>
      </w:r>
      <w:r w:rsidR="00C1785C">
        <w:rPr>
          <w:b/>
        </w:rPr>
        <w:t xml:space="preserve">Wingtip Sales </w:t>
      </w:r>
      <w:proofErr w:type="spellStart"/>
      <w:r w:rsidR="00C1785C">
        <w:rPr>
          <w:b/>
        </w:rPr>
        <w:t>Analysis.pbix</w:t>
      </w:r>
      <w:proofErr w:type="spellEnd"/>
      <w:r>
        <w:t xml:space="preserve"> project open that you started in the previous exercise.</w:t>
      </w:r>
    </w:p>
    <w:p w14:paraId="06C9AC97" w14:textId="77777777" w:rsidR="00E50D58" w:rsidRDefault="00E50D58" w:rsidP="00E50D58">
      <w:pPr>
        <w:pStyle w:val="LabStepNumbered"/>
        <w:numPr>
          <w:ilvl w:val="0"/>
          <w:numId w:val="24"/>
        </w:numPr>
      </w:pPr>
      <w:r>
        <w:t xml:space="preserve">Click on the </w:t>
      </w:r>
      <w:r w:rsidRPr="00B15613">
        <w:rPr>
          <w:b/>
        </w:rPr>
        <w:t>Edit Queries</w:t>
      </w:r>
      <w:r>
        <w:t xml:space="preserve"> button in the ribbon to display the Query Editor window.</w:t>
      </w:r>
    </w:p>
    <w:p w14:paraId="01EEDB0D" w14:textId="4542E7FB" w:rsidR="00E50D58" w:rsidRDefault="00C1785C" w:rsidP="00E50D58">
      <w:pPr>
        <w:pStyle w:val="LabStepScreenshot"/>
      </w:pPr>
      <w:r>
        <w:rPr>
          <w:noProof/>
        </w:rPr>
        <w:drawing>
          <wp:inline distT="0" distB="0" distL="0" distR="0" wp14:anchorId="59A55D97" wp14:editId="6728E0B2">
            <wp:extent cx="2279560" cy="825928"/>
            <wp:effectExtent l="19050" t="19050" r="2603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2323" cy="845045"/>
                    </a:xfrm>
                    <a:prstGeom prst="rect">
                      <a:avLst/>
                    </a:prstGeom>
                    <a:noFill/>
                    <a:ln>
                      <a:solidFill>
                        <a:schemeClr val="bg1">
                          <a:lumMod val="50000"/>
                        </a:schemeClr>
                      </a:solidFill>
                    </a:ln>
                  </pic:spPr>
                </pic:pic>
              </a:graphicData>
            </a:graphic>
          </wp:inline>
        </w:drawing>
      </w:r>
    </w:p>
    <w:p w14:paraId="0F2A2F82" w14:textId="5D81F41F" w:rsidR="00C32485" w:rsidRDefault="00C32485" w:rsidP="00C56E45">
      <w:pPr>
        <w:pStyle w:val="LabStepNumbered"/>
        <w:numPr>
          <w:ilvl w:val="0"/>
          <w:numId w:val="24"/>
        </w:numPr>
      </w:pPr>
      <w:r>
        <w:t>Make sure the query formula bar is visible</w:t>
      </w:r>
      <w:r w:rsidR="008F7834">
        <w:t xml:space="preserve"> in the Query Editor window</w:t>
      </w:r>
      <w:r>
        <w:t>.</w:t>
      </w:r>
    </w:p>
    <w:p w14:paraId="6DBE0ECD" w14:textId="7606DB2B" w:rsidR="00C32485" w:rsidRDefault="008F7834" w:rsidP="00C32485">
      <w:pPr>
        <w:pStyle w:val="LabStepNumberedLevel2"/>
        <w:numPr>
          <w:ilvl w:val="1"/>
          <w:numId w:val="24"/>
        </w:numPr>
      </w:pPr>
      <w:r>
        <w:t>In the Query Editor window, n</w:t>
      </w:r>
      <w:r w:rsidR="00C32485">
        <w:t xml:space="preserve">avigate to the </w:t>
      </w:r>
      <w:r w:rsidR="00C32485" w:rsidRPr="00C32485">
        <w:rPr>
          <w:b/>
        </w:rPr>
        <w:t>View</w:t>
      </w:r>
      <w:r w:rsidR="00C32485">
        <w:t xml:space="preserve"> tab.</w:t>
      </w:r>
    </w:p>
    <w:p w14:paraId="0360C317" w14:textId="73E406CD" w:rsidR="00C32485" w:rsidRDefault="00C32485" w:rsidP="00C32485">
      <w:pPr>
        <w:pStyle w:val="LabStepNumberedLevel2"/>
        <w:numPr>
          <w:ilvl w:val="1"/>
          <w:numId w:val="24"/>
        </w:numPr>
      </w:pPr>
      <w:r>
        <w:t xml:space="preserve">Check the </w:t>
      </w:r>
      <w:r w:rsidRPr="00C32485">
        <w:rPr>
          <w:b/>
        </w:rPr>
        <w:t>Formula Bar</w:t>
      </w:r>
      <w:r>
        <w:t xml:space="preserve"> checkbox.</w:t>
      </w:r>
    </w:p>
    <w:p w14:paraId="0DE5EA5A" w14:textId="552F6A89" w:rsidR="00C32485" w:rsidRDefault="00C32485" w:rsidP="00C32485">
      <w:pPr>
        <w:pStyle w:val="LabStepNumberedLevel2"/>
        <w:numPr>
          <w:ilvl w:val="1"/>
          <w:numId w:val="24"/>
        </w:numPr>
      </w:pPr>
      <w:r>
        <w:t>You should now see the query formula bar displayed just above the query results.</w:t>
      </w:r>
    </w:p>
    <w:p w14:paraId="4BBD5EEE" w14:textId="3F708ADA" w:rsidR="00C32485" w:rsidRDefault="008F7834" w:rsidP="00C32485">
      <w:pPr>
        <w:pStyle w:val="LabStepScreenshotLevel2"/>
      </w:pPr>
      <w:r>
        <w:drawing>
          <wp:inline distT="0" distB="0" distL="0" distR="0" wp14:anchorId="1E3309D3" wp14:editId="61A261E4">
            <wp:extent cx="4964919" cy="2047741"/>
            <wp:effectExtent l="19050" t="19050" r="2667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7309" cy="2052851"/>
                    </a:xfrm>
                    <a:prstGeom prst="rect">
                      <a:avLst/>
                    </a:prstGeom>
                    <a:noFill/>
                    <a:ln>
                      <a:solidFill>
                        <a:schemeClr val="tx1">
                          <a:lumMod val="95000"/>
                          <a:lumOff val="5000"/>
                        </a:schemeClr>
                      </a:solidFill>
                    </a:ln>
                  </pic:spPr>
                </pic:pic>
              </a:graphicData>
            </a:graphic>
          </wp:inline>
        </w:drawing>
      </w:r>
    </w:p>
    <w:p w14:paraId="144A45D5" w14:textId="77DA0C9D" w:rsidR="008F7834" w:rsidRDefault="008F7834" w:rsidP="00C56E45">
      <w:pPr>
        <w:pStyle w:val="LabStepNumbered"/>
        <w:numPr>
          <w:ilvl w:val="0"/>
          <w:numId w:val="24"/>
        </w:numPr>
      </w:pPr>
      <w:r>
        <w:t xml:space="preserve">Select the desired set of columns from the </w:t>
      </w:r>
      <w:r w:rsidRPr="008F7834">
        <w:rPr>
          <w:b/>
        </w:rPr>
        <w:t>Customers</w:t>
      </w:r>
      <w:r>
        <w:t xml:space="preserve"> table.</w:t>
      </w:r>
    </w:p>
    <w:p w14:paraId="3875DF53" w14:textId="4CEBFCB3" w:rsidR="00C32485" w:rsidRDefault="00E50D58" w:rsidP="008F7834">
      <w:pPr>
        <w:pStyle w:val="LabStepNumberedLevel2"/>
        <w:numPr>
          <w:ilvl w:val="1"/>
          <w:numId w:val="24"/>
        </w:numPr>
      </w:pPr>
      <w:r>
        <w:t xml:space="preserve">Make sure the </w:t>
      </w:r>
      <w:r w:rsidRPr="008F7834">
        <w:rPr>
          <w:b/>
        </w:rPr>
        <w:t>Customers</w:t>
      </w:r>
      <w:r>
        <w:t xml:space="preserve"> query is selected in the </w:t>
      </w:r>
      <w:r w:rsidRPr="008F7834">
        <w:rPr>
          <w:b/>
        </w:rPr>
        <w:t>Queries</w:t>
      </w:r>
      <w:r>
        <w:t xml:space="preserve"> list on the left-hand side of the Query Editor windo</w:t>
      </w:r>
      <w:r w:rsidR="00FB221E">
        <w:t xml:space="preserve">w.  </w:t>
      </w:r>
    </w:p>
    <w:p w14:paraId="43562C0F" w14:textId="6A0789C2" w:rsidR="00E50D58" w:rsidRDefault="00C32485" w:rsidP="008F7834">
      <w:pPr>
        <w:pStyle w:val="LabStepNumberedLevel2"/>
        <w:numPr>
          <w:ilvl w:val="1"/>
          <w:numId w:val="24"/>
        </w:numPr>
      </w:pPr>
      <w:r>
        <w:t xml:space="preserve">Navigate to the </w:t>
      </w:r>
      <w:r w:rsidR="008F7834" w:rsidRPr="008F7834">
        <w:rPr>
          <w:b/>
        </w:rPr>
        <w:t>Home</w:t>
      </w:r>
      <w:r w:rsidR="008F7834">
        <w:t xml:space="preserve"> tab and c</w:t>
      </w:r>
      <w:r w:rsidR="00E50D58">
        <w:t xml:space="preserve">lick the </w:t>
      </w:r>
      <w:r w:rsidR="00E50D58" w:rsidRPr="008F7834">
        <w:rPr>
          <w:b/>
        </w:rPr>
        <w:t>Choose Columns</w:t>
      </w:r>
      <w:r w:rsidR="00E50D58">
        <w:t xml:space="preserve"> button in the ribbon to display the </w:t>
      </w:r>
      <w:r w:rsidR="00E50D58" w:rsidRPr="008F7834">
        <w:rPr>
          <w:b/>
        </w:rPr>
        <w:t>Choose Columns</w:t>
      </w:r>
      <w:r w:rsidR="00E50D58">
        <w:t xml:space="preserve"> dialog.</w:t>
      </w:r>
    </w:p>
    <w:p w14:paraId="5BE506FA" w14:textId="73CCA9CF" w:rsidR="00E50D58" w:rsidRDefault="00FB221E" w:rsidP="008F7834">
      <w:pPr>
        <w:pStyle w:val="LabStepScreenshotLevel2"/>
      </w:pPr>
      <w:r>
        <w:drawing>
          <wp:inline distT="0" distB="0" distL="0" distR="0" wp14:anchorId="16B90986" wp14:editId="3CD29E14">
            <wp:extent cx="5898524" cy="2086330"/>
            <wp:effectExtent l="19050" t="19050" r="2603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3420" cy="2116358"/>
                    </a:xfrm>
                    <a:prstGeom prst="rect">
                      <a:avLst/>
                    </a:prstGeom>
                    <a:noFill/>
                    <a:ln>
                      <a:solidFill>
                        <a:schemeClr val="tx1">
                          <a:lumMod val="85000"/>
                          <a:lumOff val="15000"/>
                        </a:schemeClr>
                      </a:solidFill>
                    </a:ln>
                  </pic:spPr>
                </pic:pic>
              </a:graphicData>
            </a:graphic>
          </wp:inline>
        </w:drawing>
      </w:r>
    </w:p>
    <w:p w14:paraId="2FF5D289" w14:textId="77777777" w:rsidR="008F7834" w:rsidRDefault="00E50D58" w:rsidP="008F7834">
      <w:pPr>
        <w:pStyle w:val="LabStepNumberedLevel2"/>
        <w:numPr>
          <w:ilvl w:val="1"/>
          <w:numId w:val="24"/>
        </w:numPr>
      </w:pPr>
      <w:r>
        <w:lastRenderedPageBreak/>
        <w:t xml:space="preserve">In the </w:t>
      </w:r>
      <w:r w:rsidRPr="008F7834">
        <w:rPr>
          <w:b/>
        </w:rPr>
        <w:t>Choose Columns</w:t>
      </w:r>
      <w:r>
        <w:t xml:space="preserve"> dialog, begin by clicking on the </w:t>
      </w:r>
      <w:r w:rsidRPr="008F7834">
        <w:rPr>
          <w:b/>
        </w:rPr>
        <w:t>(Select all Columns)</w:t>
      </w:r>
      <w:r>
        <w:t xml:space="preserve"> checkbox at the top to unselect all column. Next, select the checkboxes for</w:t>
      </w:r>
      <w:r w:rsidR="008F7834">
        <w:t xml:space="preserve"> the following columns.</w:t>
      </w:r>
    </w:p>
    <w:p w14:paraId="31BA9B44" w14:textId="77777777" w:rsidR="008F7834" w:rsidRPr="008F7834" w:rsidRDefault="00E50D58" w:rsidP="008F7834">
      <w:pPr>
        <w:pStyle w:val="LabStepNumberedLevel3"/>
        <w:numPr>
          <w:ilvl w:val="2"/>
          <w:numId w:val="24"/>
        </w:numPr>
        <w:rPr>
          <w:sz w:val="16"/>
        </w:rPr>
      </w:pPr>
      <w:proofErr w:type="spellStart"/>
      <w:r w:rsidRPr="008F7834">
        <w:rPr>
          <w:b/>
          <w:sz w:val="16"/>
        </w:rPr>
        <w:t>CustomerId</w:t>
      </w:r>
      <w:proofErr w:type="spellEnd"/>
    </w:p>
    <w:p w14:paraId="55C21584" w14:textId="77777777" w:rsidR="008F7834" w:rsidRPr="008F7834" w:rsidRDefault="00E50D58" w:rsidP="008F7834">
      <w:pPr>
        <w:pStyle w:val="LabStepNumberedLevel3"/>
        <w:numPr>
          <w:ilvl w:val="2"/>
          <w:numId w:val="24"/>
        </w:numPr>
        <w:rPr>
          <w:sz w:val="16"/>
        </w:rPr>
      </w:pPr>
      <w:r w:rsidRPr="008F7834">
        <w:rPr>
          <w:b/>
          <w:sz w:val="16"/>
        </w:rPr>
        <w:t>FirstName</w:t>
      </w:r>
    </w:p>
    <w:p w14:paraId="43046183" w14:textId="77777777" w:rsidR="008F7834" w:rsidRPr="008F7834" w:rsidRDefault="00E50D58" w:rsidP="008F7834">
      <w:pPr>
        <w:pStyle w:val="LabStepNumberedLevel3"/>
        <w:numPr>
          <w:ilvl w:val="2"/>
          <w:numId w:val="24"/>
        </w:numPr>
        <w:rPr>
          <w:sz w:val="16"/>
        </w:rPr>
      </w:pPr>
      <w:r w:rsidRPr="008F7834">
        <w:rPr>
          <w:b/>
          <w:sz w:val="16"/>
        </w:rPr>
        <w:t>LastName</w:t>
      </w:r>
    </w:p>
    <w:p w14:paraId="11C9E8D7" w14:textId="77777777" w:rsidR="008F7834" w:rsidRPr="008F7834" w:rsidRDefault="00E50D58" w:rsidP="008F7834">
      <w:pPr>
        <w:pStyle w:val="LabStepNumberedLevel3"/>
        <w:numPr>
          <w:ilvl w:val="2"/>
          <w:numId w:val="24"/>
        </w:numPr>
        <w:rPr>
          <w:sz w:val="16"/>
        </w:rPr>
      </w:pPr>
      <w:r w:rsidRPr="008F7834">
        <w:rPr>
          <w:b/>
          <w:sz w:val="16"/>
        </w:rPr>
        <w:t>City</w:t>
      </w:r>
    </w:p>
    <w:p w14:paraId="6FC74691" w14:textId="77777777" w:rsidR="008F7834" w:rsidRPr="008F7834" w:rsidRDefault="00E50D58" w:rsidP="008F7834">
      <w:pPr>
        <w:pStyle w:val="LabStepNumberedLevel3"/>
        <w:numPr>
          <w:ilvl w:val="2"/>
          <w:numId w:val="24"/>
        </w:numPr>
        <w:rPr>
          <w:sz w:val="16"/>
        </w:rPr>
      </w:pPr>
      <w:r w:rsidRPr="008F7834">
        <w:rPr>
          <w:b/>
          <w:sz w:val="16"/>
        </w:rPr>
        <w:t>State</w:t>
      </w:r>
    </w:p>
    <w:p w14:paraId="07F17ECC" w14:textId="77777777" w:rsidR="008F7834" w:rsidRPr="008F7834" w:rsidRDefault="00FB221E" w:rsidP="008F7834">
      <w:pPr>
        <w:pStyle w:val="LabStepNumberedLevel3"/>
        <w:numPr>
          <w:ilvl w:val="2"/>
          <w:numId w:val="24"/>
        </w:numPr>
        <w:rPr>
          <w:sz w:val="16"/>
        </w:rPr>
      </w:pPr>
      <w:r w:rsidRPr="008F7834">
        <w:rPr>
          <w:b/>
          <w:sz w:val="16"/>
        </w:rPr>
        <w:t>Zipc</w:t>
      </w:r>
      <w:r w:rsidR="00E50D58" w:rsidRPr="008F7834">
        <w:rPr>
          <w:b/>
          <w:sz w:val="16"/>
        </w:rPr>
        <w:t>ode</w:t>
      </w:r>
    </w:p>
    <w:p w14:paraId="5CFF00B8" w14:textId="77777777" w:rsidR="008F7834" w:rsidRPr="008F7834" w:rsidRDefault="00E50D58" w:rsidP="008F7834">
      <w:pPr>
        <w:pStyle w:val="LabStepNumberedLevel3"/>
        <w:numPr>
          <w:ilvl w:val="2"/>
          <w:numId w:val="24"/>
        </w:numPr>
        <w:rPr>
          <w:sz w:val="16"/>
        </w:rPr>
      </w:pPr>
      <w:r w:rsidRPr="008F7834">
        <w:rPr>
          <w:b/>
          <w:sz w:val="16"/>
        </w:rPr>
        <w:t>Gender</w:t>
      </w:r>
    </w:p>
    <w:p w14:paraId="0FD15105" w14:textId="77777777" w:rsidR="008F7834" w:rsidRPr="008F7834" w:rsidRDefault="00E50D58" w:rsidP="008F7834">
      <w:pPr>
        <w:pStyle w:val="LabStepNumberedLevel3"/>
        <w:numPr>
          <w:ilvl w:val="2"/>
          <w:numId w:val="24"/>
        </w:numPr>
        <w:rPr>
          <w:sz w:val="16"/>
        </w:rPr>
      </w:pPr>
      <w:proofErr w:type="spellStart"/>
      <w:r w:rsidRPr="008F7834">
        <w:rPr>
          <w:b/>
          <w:sz w:val="16"/>
        </w:rPr>
        <w:t>BirthDate</w:t>
      </w:r>
      <w:proofErr w:type="spellEnd"/>
    </w:p>
    <w:p w14:paraId="50C90F8C" w14:textId="77777777" w:rsidR="008F7834" w:rsidRPr="008F7834" w:rsidRDefault="00E50D58" w:rsidP="008F7834">
      <w:pPr>
        <w:pStyle w:val="LabStepNumberedLevel3"/>
        <w:numPr>
          <w:ilvl w:val="2"/>
          <w:numId w:val="24"/>
        </w:numPr>
        <w:rPr>
          <w:sz w:val="16"/>
        </w:rPr>
      </w:pPr>
      <w:proofErr w:type="spellStart"/>
      <w:r w:rsidRPr="008F7834">
        <w:rPr>
          <w:b/>
          <w:sz w:val="16"/>
        </w:rPr>
        <w:t>FirstPurchaseDate</w:t>
      </w:r>
      <w:proofErr w:type="spellEnd"/>
    </w:p>
    <w:p w14:paraId="2F741BC3" w14:textId="38091DCD" w:rsidR="008F7834" w:rsidRPr="008F7834" w:rsidRDefault="00E50D58" w:rsidP="008F7834">
      <w:pPr>
        <w:pStyle w:val="LabStepNumberedLevel3"/>
        <w:numPr>
          <w:ilvl w:val="2"/>
          <w:numId w:val="24"/>
        </w:numPr>
        <w:rPr>
          <w:sz w:val="16"/>
        </w:rPr>
      </w:pPr>
      <w:proofErr w:type="spellStart"/>
      <w:r w:rsidRPr="008F7834">
        <w:rPr>
          <w:b/>
          <w:sz w:val="16"/>
        </w:rPr>
        <w:t>LastPurchaseDate</w:t>
      </w:r>
      <w:proofErr w:type="spellEnd"/>
      <w:r w:rsidRPr="008F7834">
        <w:rPr>
          <w:sz w:val="16"/>
        </w:rPr>
        <w:t xml:space="preserve"> </w:t>
      </w:r>
    </w:p>
    <w:p w14:paraId="7C499941" w14:textId="17646A8A" w:rsidR="00E50D58" w:rsidRDefault="00E50D58" w:rsidP="008F7834">
      <w:pPr>
        <w:pStyle w:val="LabStepNumberedLevel2"/>
        <w:numPr>
          <w:ilvl w:val="1"/>
          <w:numId w:val="24"/>
        </w:numPr>
      </w:pPr>
      <w:r>
        <w:t xml:space="preserve">Once you have </w:t>
      </w:r>
      <w:r w:rsidR="008F7834">
        <w:t xml:space="preserve">the </w:t>
      </w:r>
      <w:r>
        <w:t>columns selected</w:t>
      </w:r>
      <w:r w:rsidR="008F7834">
        <w:t xml:space="preserve"> as shown in the following screenshot</w:t>
      </w:r>
      <w:r>
        <w:t xml:space="preserve">, click the </w:t>
      </w:r>
      <w:r w:rsidRPr="008F7834">
        <w:rPr>
          <w:b/>
        </w:rPr>
        <w:t>OK</w:t>
      </w:r>
      <w:r>
        <w:t xml:space="preserve"> button to close the </w:t>
      </w:r>
      <w:r w:rsidRPr="008F7834">
        <w:rPr>
          <w:b/>
        </w:rPr>
        <w:t>Choose Columns</w:t>
      </w:r>
      <w:r>
        <w:t xml:space="preserve"> dialog and to modify the underlying query.</w:t>
      </w:r>
    </w:p>
    <w:p w14:paraId="2E895D28" w14:textId="30FF861B" w:rsidR="00E50D58" w:rsidRDefault="00FB221E" w:rsidP="008F7834">
      <w:pPr>
        <w:pStyle w:val="LabStepScreenshotLevel2"/>
      </w:pPr>
      <w:r>
        <w:drawing>
          <wp:inline distT="0" distB="0" distL="0" distR="0" wp14:anchorId="0949D5C7" wp14:editId="13F65FD3">
            <wp:extent cx="1663510" cy="2640170"/>
            <wp:effectExtent l="19050" t="19050" r="13335"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2304" cy="2701741"/>
                    </a:xfrm>
                    <a:prstGeom prst="rect">
                      <a:avLst/>
                    </a:prstGeom>
                    <a:noFill/>
                    <a:ln>
                      <a:solidFill>
                        <a:schemeClr val="bg1">
                          <a:lumMod val="50000"/>
                        </a:schemeClr>
                      </a:solidFill>
                    </a:ln>
                  </pic:spPr>
                </pic:pic>
              </a:graphicData>
            </a:graphic>
          </wp:inline>
        </w:drawing>
      </w:r>
    </w:p>
    <w:p w14:paraId="66C79BD3" w14:textId="77777777" w:rsidR="00E50D58" w:rsidRDefault="00E50D58" w:rsidP="008F7834">
      <w:pPr>
        <w:pStyle w:val="LabStepNumberedLevel2"/>
        <w:numPr>
          <w:ilvl w:val="1"/>
          <w:numId w:val="24"/>
        </w:numPr>
      </w:pPr>
      <w:r>
        <w:t>You should be able to see that the Query Editor window now only shows the columns that you selected.</w:t>
      </w:r>
    </w:p>
    <w:p w14:paraId="12B1D4C2" w14:textId="77777777" w:rsidR="00E50D58" w:rsidRDefault="00E50D58" w:rsidP="00E50D58">
      <w:pPr>
        <w:pStyle w:val="LabStepNumbered"/>
        <w:numPr>
          <w:ilvl w:val="0"/>
          <w:numId w:val="24"/>
        </w:numPr>
      </w:pPr>
      <w:r>
        <w:t xml:space="preserve">In this step you will merge the </w:t>
      </w:r>
      <w:r w:rsidRPr="00D81A88">
        <w:rPr>
          <w:b/>
        </w:rPr>
        <w:t>FirstName</w:t>
      </w:r>
      <w:r>
        <w:t xml:space="preserve"> column and the </w:t>
      </w:r>
      <w:r w:rsidRPr="00D81A88">
        <w:rPr>
          <w:b/>
        </w:rPr>
        <w:t>LastName</w:t>
      </w:r>
      <w:r>
        <w:t xml:space="preserve"> column together into a single column named </w:t>
      </w:r>
      <w:r w:rsidRPr="00D81A88">
        <w:rPr>
          <w:b/>
        </w:rPr>
        <w:t>Customer</w:t>
      </w:r>
      <w:r>
        <w:t>.</w:t>
      </w:r>
    </w:p>
    <w:p w14:paraId="4F636B73" w14:textId="785BFB77" w:rsidR="00E50D58" w:rsidRDefault="00FB221E" w:rsidP="00E50D58">
      <w:pPr>
        <w:pStyle w:val="LabStepNumberedLevel2"/>
        <w:numPr>
          <w:ilvl w:val="1"/>
          <w:numId w:val="24"/>
        </w:numPr>
      </w:pPr>
      <w:r>
        <w:t>S</w:t>
      </w:r>
      <w:r w:rsidR="00E50D58">
        <w:t xml:space="preserve">elect the </w:t>
      </w:r>
      <w:r w:rsidR="00E50D58" w:rsidRPr="00D81A88">
        <w:rPr>
          <w:b/>
        </w:rPr>
        <w:t>FirstName</w:t>
      </w:r>
      <w:r w:rsidR="00E50D58">
        <w:t xml:space="preserve"> column by clicking on its column header.</w:t>
      </w:r>
    </w:p>
    <w:p w14:paraId="341E04F4" w14:textId="77777777" w:rsidR="00E50D58" w:rsidRDefault="00E50D58" w:rsidP="00E50D58">
      <w:pPr>
        <w:pStyle w:val="LabStepNumberedLevel2"/>
        <w:numPr>
          <w:ilvl w:val="1"/>
          <w:numId w:val="24"/>
        </w:numPr>
      </w:pPr>
      <w:r>
        <w:t xml:space="preserve">Next, hold down the </w:t>
      </w:r>
      <w:r w:rsidRPr="00D81A88">
        <w:rPr>
          <w:b/>
        </w:rPr>
        <w:t>SHIFT</w:t>
      </w:r>
      <w:r>
        <w:t xml:space="preserve"> key and select the </w:t>
      </w:r>
      <w:r>
        <w:rPr>
          <w:b/>
        </w:rPr>
        <w:t>La</w:t>
      </w:r>
      <w:r w:rsidRPr="00D81A88">
        <w:rPr>
          <w:b/>
        </w:rPr>
        <w:t>stName</w:t>
      </w:r>
      <w:r>
        <w:t xml:space="preserve"> column by clicking on its column header.</w:t>
      </w:r>
    </w:p>
    <w:p w14:paraId="2E738297" w14:textId="637B971B" w:rsidR="00FB221E" w:rsidRDefault="00FB221E" w:rsidP="00E50D58">
      <w:pPr>
        <w:pStyle w:val="LabStepNumberedLevel2"/>
        <w:numPr>
          <w:ilvl w:val="1"/>
          <w:numId w:val="24"/>
        </w:numPr>
      </w:pPr>
      <w:r>
        <w:t xml:space="preserve">Right-click on the selected columns and click the </w:t>
      </w:r>
      <w:r w:rsidRPr="00FB221E">
        <w:rPr>
          <w:b/>
        </w:rPr>
        <w:t>Merge Columns</w:t>
      </w:r>
      <w:r>
        <w:t xml:space="preserve"> menu command.</w:t>
      </w:r>
    </w:p>
    <w:p w14:paraId="5ECA6F17" w14:textId="5A0455CE" w:rsidR="00E50D58" w:rsidRDefault="00FB221E" w:rsidP="00E50D58">
      <w:pPr>
        <w:pStyle w:val="LabStepScreenshotLevel2"/>
      </w:pPr>
      <w:r>
        <w:lastRenderedPageBreak/>
        <w:drawing>
          <wp:inline distT="0" distB="0" distL="0" distR="0" wp14:anchorId="73C11725" wp14:editId="5493CA1E">
            <wp:extent cx="4450940" cy="2472744"/>
            <wp:effectExtent l="19050" t="19050" r="26035"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2159" cy="2501199"/>
                    </a:xfrm>
                    <a:prstGeom prst="rect">
                      <a:avLst/>
                    </a:prstGeom>
                    <a:noFill/>
                    <a:ln>
                      <a:solidFill>
                        <a:schemeClr val="tx1">
                          <a:lumMod val="95000"/>
                          <a:lumOff val="5000"/>
                        </a:schemeClr>
                      </a:solidFill>
                    </a:ln>
                  </pic:spPr>
                </pic:pic>
              </a:graphicData>
            </a:graphic>
          </wp:inline>
        </w:drawing>
      </w:r>
    </w:p>
    <w:p w14:paraId="1714BEF8" w14:textId="77777777" w:rsidR="00E50D58" w:rsidRDefault="00E50D58" w:rsidP="00E50D58">
      <w:pPr>
        <w:pStyle w:val="LabStepNumberedLevel2"/>
        <w:numPr>
          <w:ilvl w:val="1"/>
          <w:numId w:val="24"/>
        </w:numPr>
      </w:pPr>
      <w:r>
        <w:t xml:space="preserve">In the </w:t>
      </w:r>
      <w:r w:rsidRPr="0036472F">
        <w:rPr>
          <w:b/>
        </w:rPr>
        <w:t>Merge Column</w:t>
      </w:r>
      <w:r>
        <w:t xml:space="preserve"> dialog, drop down the </w:t>
      </w:r>
      <w:r w:rsidRPr="0036472F">
        <w:rPr>
          <w:b/>
        </w:rPr>
        <w:t>Separator</w:t>
      </w:r>
      <w:r>
        <w:t xml:space="preserve"> control and select a value of </w:t>
      </w:r>
      <w:r w:rsidRPr="0036472F">
        <w:rPr>
          <w:b/>
        </w:rPr>
        <w:t>Space</w:t>
      </w:r>
      <w:r>
        <w:t xml:space="preserve">. Add a </w:t>
      </w:r>
      <w:r w:rsidRPr="0036472F">
        <w:rPr>
          <w:b/>
        </w:rPr>
        <w:t>New column name</w:t>
      </w:r>
      <w:r>
        <w:t xml:space="preserve"> value of </w:t>
      </w:r>
      <w:r w:rsidRPr="0036472F">
        <w:rPr>
          <w:b/>
        </w:rPr>
        <w:t>Customer</w:t>
      </w:r>
      <w:r>
        <w:t xml:space="preserve"> and click the </w:t>
      </w:r>
      <w:r w:rsidRPr="0036472F">
        <w:rPr>
          <w:b/>
        </w:rPr>
        <w:t>OK</w:t>
      </w:r>
      <w:r>
        <w:t xml:space="preserve"> button to modify the underlying query with your changes.</w:t>
      </w:r>
    </w:p>
    <w:p w14:paraId="11EEDC01" w14:textId="77777777" w:rsidR="00E50D58" w:rsidRDefault="00E50D58" w:rsidP="00E50D58">
      <w:pPr>
        <w:pStyle w:val="LabStepScreenshotLevel2"/>
      </w:pPr>
      <w:r>
        <w:drawing>
          <wp:inline distT="0" distB="0" distL="0" distR="0" wp14:anchorId="45C3CDEC" wp14:editId="2C33ED3A">
            <wp:extent cx="2736863" cy="991673"/>
            <wp:effectExtent l="19050" t="19050" r="2540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7000" cy="1006216"/>
                    </a:xfrm>
                    <a:prstGeom prst="rect">
                      <a:avLst/>
                    </a:prstGeom>
                    <a:ln>
                      <a:solidFill>
                        <a:schemeClr val="tx1"/>
                      </a:solidFill>
                    </a:ln>
                  </pic:spPr>
                </pic:pic>
              </a:graphicData>
            </a:graphic>
          </wp:inline>
        </w:drawing>
      </w:r>
    </w:p>
    <w:p w14:paraId="137AD6C7" w14:textId="77777777" w:rsidR="00E50D58" w:rsidRDefault="00E50D58" w:rsidP="00E50D58">
      <w:pPr>
        <w:pStyle w:val="LabStepNumberedLevel2"/>
        <w:numPr>
          <w:ilvl w:val="1"/>
          <w:numId w:val="24"/>
        </w:numPr>
      </w:pPr>
      <w:r>
        <w:t xml:space="preserve">You should now be able to see that the </w:t>
      </w:r>
      <w:r w:rsidRPr="0036472F">
        <w:rPr>
          <w:b/>
        </w:rPr>
        <w:t>FirstName</w:t>
      </w:r>
      <w:r>
        <w:t xml:space="preserve"> column and the </w:t>
      </w:r>
      <w:r w:rsidRPr="0036472F">
        <w:rPr>
          <w:b/>
        </w:rPr>
        <w:t>LastName</w:t>
      </w:r>
      <w:r>
        <w:t xml:space="preserve"> column have been replaced with a single merged column named </w:t>
      </w:r>
      <w:r w:rsidRPr="0036472F">
        <w:rPr>
          <w:b/>
        </w:rPr>
        <w:t>Customer</w:t>
      </w:r>
      <w:r>
        <w:t>.</w:t>
      </w:r>
    </w:p>
    <w:p w14:paraId="6A8E3D8C" w14:textId="53A2FEB0" w:rsidR="00E50D58" w:rsidRDefault="00FB221E" w:rsidP="00E50D58">
      <w:pPr>
        <w:pStyle w:val="LabStepScreenshotLevel2"/>
      </w:pPr>
      <w:r>
        <w:drawing>
          <wp:inline distT="0" distB="0" distL="0" distR="0" wp14:anchorId="6C926568" wp14:editId="792ADFFD">
            <wp:extent cx="3789336" cy="1164197"/>
            <wp:effectExtent l="19050" t="19050" r="20955"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926" cy="1167451"/>
                    </a:xfrm>
                    <a:prstGeom prst="rect">
                      <a:avLst/>
                    </a:prstGeom>
                    <a:noFill/>
                    <a:ln>
                      <a:solidFill>
                        <a:schemeClr val="bg1">
                          <a:lumMod val="50000"/>
                        </a:schemeClr>
                      </a:solidFill>
                    </a:ln>
                  </pic:spPr>
                </pic:pic>
              </a:graphicData>
            </a:graphic>
          </wp:inline>
        </w:drawing>
      </w:r>
    </w:p>
    <w:p w14:paraId="6DDC18F8" w14:textId="6161A258" w:rsidR="00E50D58" w:rsidRDefault="00E50D58" w:rsidP="00E50D58">
      <w:pPr>
        <w:pStyle w:val="LabStepNumbered"/>
        <w:numPr>
          <w:ilvl w:val="0"/>
          <w:numId w:val="24"/>
        </w:numPr>
      </w:pPr>
      <w:r>
        <w:t xml:space="preserve">The </w:t>
      </w:r>
      <w:r w:rsidRPr="000D182C">
        <w:rPr>
          <w:b/>
        </w:rPr>
        <w:t>State</w:t>
      </w:r>
      <w:r>
        <w:t xml:space="preserve"> column is currently to the right of the </w:t>
      </w:r>
      <w:r w:rsidRPr="000D182C">
        <w:rPr>
          <w:b/>
        </w:rPr>
        <w:t>City</w:t>
      </w:r>
      <w:r>
        <w:t xml:space="preserve"> column. Move the </w:t>
      </w:r>
      <w:r w:rsidRPr="000D182C">
        <w:rPr>
          <w:b/>
        </w:rPr>
        <w:t>State</w:t>
      </w:r>
      <w:r>
        <w:t xml:space="preserve"> column so that it is repositioned to the left of the </w:t>
      </w:r>
      <w:r w:rsidRPr="000D182C">
        <w:rPr>
          <w:b/>
        </w:rPr>
        <w:t>City</w:t>
      </w:r>
      <w:r>
        <w:t xml:space="preserve"> column. Accomplish this by clicking on the column header for the </w:t>
      </w:r>
      <w:r w:rsidRPr="000D182C">
        <w:rPr>
          <w:b/>
        </w:rPr>
        <w:t>State</w:t>
      </w:r>
      <w:r>
        <w:t xml:space="preserve"> column and leaving the mouse button down. </w:t>
      </w:r>
      <w:r w:rsidR="009636FA">
        <w:t>Drag</w:t>
      </w:r>
      <w:r>
        <w:t xml:space="preserve"> the </w:t>
      </w:r>
      <w:r w:rsidRPr="000D182C">
        <w:rPr>
          <w:b/>
        </w:rPr>
        <w:t>State</w:t>
      </w:r>
      <w:r>
        <w:t xml:space="preserve"> column to the left of the </w:t>
      </w:r>
      <w:r w:rsidRPr="000D182C">
        <w:rPr>
          <w:b/>
        </w:rPr>
        <w:t>City</w:t>
      </w:r>
      <w:r>
        <w:t xml:space="preserve"> column and release the mouse button.</w:t>
      </w:r>
    </w:p>
    <w:p w14:paraId="2FB6DEA0" w14:textId="47B118F1" w:rsidR="00E50D58" w:rsidRDefault="00B05ACF" w:rsidP="00E50D58">
      <w:pPr>
        <w:pStyle w:val="LabStepScreenshot"/>
      </w:pPr>
      <w:r>
        <w:rPr>
          <w:noProof/>
        </w:rPr>
        <w:drawing>
          <wp:inline distT="0" distB="0" distL="0" distR="0" wp14:anchorId="7A24B9D1" wp14:editId="39D813AF">
            <wp:extent cx="3769646" cy="1154624"/>
            <wp:effectExtent l="19050" t="19050" r="21590"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6094" cy="1165788"/>
                    </a:xfrm>
                    <a:prstGeom prst="rect">
                      <a:avLst/>
                    </a:prstGeom>
                    <a:noFill/>
                    <a:ln>
                      <a:solidFill>
                        <a:schemeClr val="bg1">
                          <a:lumMod val="50000"/>
                        </a:schemeClr>
                      </a:solidFill>
                    </a:ln>
                  </pic:spPr>
                </pic:pic>
              </a:graphicData>
            </a:graphic>
          </wp:inline>
        </w:drawing>
      </w:r>
    </w:p>
    <w:p w14:paraId="158775C5" w14:textId="77777777" w:rsidR="00E50D58" w:rsidRDefault="00E50D58" w:rsidP="00E50D58">
      <w:pPr>
        <w:pStyle w:val="LabStepNumbered"/>
        <w:numPr>
          <w:ilvl w:val="0"/>
          <w:numId w:val="24"/>
        </w:numPr>
      </w:pPr>
      <w:r>
        <w:t xml:space="preserve">Modify the query so that the </w:t>
      </w:r>
      <w:r w:rsidRPr="000D182C">
        <w:rPr>
          <w:b/>
        </w:rPr>
        <w:t>Gender</w:t>
      </w:r>
      <w:r>
        <w:t xml:space="preserve"> column returns values of </w:t>
      </w:r>
      <w:r w:rsidRPr="00B765B5">
        <w:rPr>
          <w:b/>
        </w:rPr>
        <w:t>Male</w:t>
      </w:r>
      <w:r>
        <w:t xml:space="preserve"> and </w:t>
      </w:r>
      <w:r w:rsidRPr="00B765B5">
        <w:rPr>
          <w:b/>
        </w:rPr>
        <w:t>Female</w:t>
      </w:r>
      <w:r>
        <w:t xml:space="preserve"> instead of </w:t>
      </w:r>
      <w:r w:rsidRPr="00B765B5">
        <w:rPr>
          <w:b/>
        </w:rPr>
        <w:t>M</w:t>
      </w:r>
      <w:r>
        <w:t xml:space="preserve"> and </w:t>
      </w:r>
      <w:r w:rsidRPr="00B765B5">
        <w:rPr>
          <w:b/>
        </w:rPr>
        <w:t>F</w:t>
      </w:r>
      <w:r>
        <w:t>.</w:t>
      </w:r>
    </w:p>
    <w:p w14:paraId="08BDD1A6" w14:textId="77777777" w:rsidR="00E50D58" w:rsidRDefault="00E50D58" w:rsidP="00E50D58">
      <w:pPr>
        <w:pStyle w:val="LabStepNumberedLevel2"/>
        <w:numPr>
          <w:ilvl w:val="1"/>
          <w:numId w:val="24"/>
        </w:numPr>
      </w:pPr>
      <w:r>
        <w:lastRenderedPageBreak/>
        <w:t xml:space="preserve">Make sure the </w:t>
      </w:r>
      <w:r w:rsidRPr="000D182C">
        <w:rPr>
          <w:b/>
        </w:rPr>
        <w:t>Transform</w:t>
      </w:r>
      <w:r>
        <w:t xml:space="preserve"> tab is the active tab in the ribbon.</w:t>
      </w:r>
    </w:p>
    <w:p w14:paraId="752080ED" w14:textId="77777777" w:rsidR="00E50D58" w:rsidRDefault="00E50D58" w:rsidP="00E50D58">
      <w:pPr>
        <w:pStyle w:val="LabStepNumberedLevel2"/>
        <w:numPr>
          <w:ilvl w:val="1"/>
          <w:numId w:val="24"/>
        </w:numPr>
      </w:pPr>
      <w:r>
        <w:t xml:space="preserve">Select the </w:t>
      </w:r>
      <w:r w:rsidRPr="000D182C">
        <w:rPr>
          <w:b/>
        </w:rPr>
        <w:t>Gender</w:t>
      </w:r>
      <w:r>
        <w:t xml:space="preserve"> column by clicking its column header.</w:t>
      </w:r>
    </w:p>
    <w:p w14:paraId="7AFF0A11" w14:textId="77777777" w:rsidR="00E50D58" w:rsidRDefault="00E50D58" w:rsidP="00E50D58">
      <w:pPr>
        <w:pStyle w:val="LabStepNumberedLevel2"/>
        <w:numPr>
          <w:ilvl w:val="1"/>
          <w:numId w:val="24"/>
        </w:numPr>
      </w:pPr>
      <w:r>
        <w:t xml:space="preserve">Click the </w:t>
      </w:r>
      <w:r w:rsidRPr="000D182C">
        <w:rPr>
          <w:b/>
        </w:rPr>
        <w:t>Replace Values</w:t>
      </w:r>
      <w:r>
        <w:t xml:space="preserve"> button in the ribbon to display the </w:t>
      </w:r>
      <w:r w:rsidRPr="000D182C">
        <w:rPr>
          <w:b/>
        </w:rPr>
        <w:t>Replace Values</w:t>
      </w:r>
      <w:r>
        <w:t xml:space="preserve"> dialog.</w:t>
      </w:r>
    </w:p>
    <w:p w14:paraId="253225B0" w14:textId="74CB3A21" w:rsidR="00E50D58" w:rsidRDefault="00B05ACF" w:rsidP="00E50D58">
      <w:pPr>
        <w:pStyle w:val="LabStepScreenshotLevel2"/>
      </w:pPr>
      <w:r>
        <w:drawing>
          <wp:inline distT="0" distB="0" distL="0" distR="0" wp14:anchorId="47FCEF5C" wp14:editId="35F819A3">
            <wp:extent cx="5726753" cy="1839908"/>
            <wp:effectExtent l="19050" t="19050" r="2667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5682" cy="1852415"/>
                    </a:xfrm>
                    <a:prstGeom prst="rect">
                      <a:avLst/>
                    </a:prstGeom>
                    <a:noFill/>
                    <a:ln>
                      <a:solidFill>
                        <a:schemeClr val="bg1">
                          <a:lumMod val="50000"/>
                        </a:schemeClr>
                      </a:solidFill>
                    </a:ln>
                  </pic:spPr>
                </pic:pic>
              </a:graphicData>
            </a:graphic>
          </wp:inline>
        </w:drawing>
      </w:r>
    </w:p>
    <w:p w14:paraId="0FDC9FFD" w14:textId="77777777" w:rsidR="00E50D58" w:rsidRDefault="00E50D58" w:rsidP="00E50D58">
      <w:pPr>
        <w:pStyle w:val="LabStepNumberedLevel2"/>
        <w:numPr>
          <w:ilvl w:val="1"/>
          <w:numId w:val="24"/>
        </w:numPr>
      </w:pPr>
      <w:r>
        <w:t xml:space="preserve">In the </w:t>
      </w:r>
      <w:r w:rsidRPr="00B765B5">
        <w:rPr>
          <w:b/>
        </w:rPr>
        <w:t>Replace Value</w:t>
      </w:r>
      <w:r>
        <w:t xml:space="preserve"> dialog, enter a value of </w:t>
      </w:r>
      <w:r w:rsidRPr="00B765B5">
        <w:rPr>
          <w:b/>
        </w:rPr>
        <w:t>F</w:t>
      </w:r>
      <w:r>
        <w:t xml:space="preserve"> in the </w:t>
      </w:r>
      <w:r w:rsidRPr="00B765B5">
        <w:rPr>
          <w:b/>
        </w:rPr>
        <w:t>Value to Find</w:t>
      </w:r>
      <w:r>
        <w:t xml:space="preserve"> textbox and enter a value of </w:t>
      </w:r>
      <w:r w:rsidRPr="00B765B5">
        <w:rPr>
          <w:b/>
        </w:rPr>
        <w:t>Female</w:t>
      </w:r>
      <w:r w:rsidRPr="00B765B5">
        <w:t xml:space="preserve"> in</w:t>
      </w:r>
      <w:r>
        <w:t xml:space="preserve"> the </w:t>
      </w:r>
      <w:r w:rsidRPr="00B765B5">
        <w:rPr>
          <w:b/>
        </w:rPr>
        <w:t>Replace With</w:t>
      </w:r>
      <w:r>
        <w:t xml:space="preserve"> textbox. Click to </w:t>
      </w:r>
      <w:r w:rsidRPr="00B765B5">
        <w:rPr>
          <w:b/>
        </w:rPr>
        <w:t>OK</w:t>
      </w:r>
      <w:r>
        <w:t xml:space="preserve"> button add your changes to the underlying query.</w:t>
      </w:r>
    </w:p>
    <w:p w14:paraId="1DF27897" w14:textId="77777777" w:rsidR="00E50D58" w:rsidRDefault="00E50D58" w:rsidP="00E50D58">
      <w:pPr>
        <w:pStyle w:val="LabStepScreenshotLevel2"/>
      </w:pPr>
      <w:r>
        <w:drawing>
          <wp:inline distT="0" distB="0" distL="0" distR="0" wp14:anchorId="67857B40" wp14:editId="06D637C5">
            <wp:extent cx="333756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7560" cy="1371600"/>
                    </a:xfrm>
                    <a:prstGeom prst="rect">
                      <a:avLst/>
                    </a:prstGeom>
                  </pic:spPr>
                </pic:pic>
              </a:graphicData>
            </a:graphic>
          </wp:inline>
        </w:drawing>
      </w:r>
    </w:p>
    <w:p w14:paraId="7A08FDDC" w14:textId="77777777" w:rsidR="00E50D58" w:rsidRDefault="00E50D58" w:rsidP="00E50D58">
      <w:pPr>
        <w:pStyle w:val="LabStepNumberedLevel2"/>
        <w:numPr>
          <w:ilvl w:val="1"/>
          <w:numId w:val="24"/>
        </w:numPr>
      </w:pPr>
      <w:r>
        <w:t xml:space="preserve">You should be able to see that all values of </w:t>
      </w:r>
      <w:r w:rsidRPr="00B765B5">
        <w:rPr>
          <w:b/>
        </w:rPr>
        <w:t>F</w:t>
      </w:r>
      <w:r>
        <w:t xml:space="preserve"> in the </w:t>
      </w:r>
      <w:r w:rsidRPr="00B765B5">
        <w:rPr>
          <w:b/>
        </w:rPr>
        <w:t>Gender</w:t>
      </w:r>
      <w:r>
        <w:t xml:space="preserve"> column have been replaced with a value of </w:t>
      </w:r>
      <w:r w:rsidRPr="00B765B5">
        <w:rPr>
          <w:b/>
        </w:rPr>
        <w:t>Female</w:t>
      </w:r>
      <w:r>
        <w:t>.</w:t>
      </w:r>
    </w:p>
    <w:p w14:paraId="45FFEC4A" w14:textId="5F59FBDF" w:rsidR="00E50D58" w:rsidRDefault="00B05ACF" w:rsidP="00E50D58">
      <w:pPr>
        <w:pStyle w:val="LabStepScreenshotLevel2"/>
      </w:pPr>
      <w:r>
        <w:drawing>
          <wp:inline distT="0" distB="0" distL="0" distR="0" wp14:anchorId="0F300ED2" wp14:editId="601FA361">
            <wp:extent cx="687076" cy="1429555"/>
            <wp:effectExtent l="19050" t="19050" r="17780" b="184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2276" cy="1440373"/>
                    </a:xfrm>
                    <a:prstGeom prst="rect">
                      <a:avLst/>
                    </a:prstGeom>
                    <a:noFill/>
                    <a:ln>
                      <a:solidFill>
                        <a:schemeClr val="bg1">
                          <a:lumMod val="50000"/>
                        </a:schemeClr>
                      </a:solidFill>
                    </a:ln>
                  </pic:spPr>
                </pic:pic>
              </a:graphicData>
            </a:graphic>
          </wp:inline>
        </w:drawing>
      </w:r>
    </w:p>
    <w:p w14:paraId="0618A708" w14:textId="77777777" w:rsidR="00E50D58" w:rsidRDefault="00E50D58" w:rsidP="00E50D58">
      <w:pPr>
        <w:pStyle w:val="LabStepNumberedLevel2"/>
        <w:numPr>
          <w:ilvl w:val="1"/>
          <w:numId w:val="24"/>
        </w:numPr>
      </w:pPr>
      <w:r>
        <w:t xml:space="preserve">Make sure the </w:t>
      </w:r>
      <w:r w:rsidRPr="00997885">
        <w:rPr>
          <w:b/>
        </w:rPr>
        <w:t>Gender</w:t>
      </w:r>
      <w:r>
        <w:t xml:space="preserve"> column is still selected.</w:t>
      </w:r>
    </w:p>
    <w:p w14:paraId="7ACC90B4" w14:textId="77777777" w:rsidR="00E50D58" w:rsidRDefault="00E50D58" w:rsidP="00E50D58">
      <w:pPr>
        <w:pStyle w:val="LabStepNumberedLevel2"/>
        <w:numPr>
          <w:ilvl w:val="1"/>
          <w:numId w:val="24"/>
        </w:numPr>
      </w:pPr>
      <w:r>
        <w:t xml:space="preserve">Click the </w:t>
      </w:r>
      <w:r w:rsidRPr="000D182C">
        <w:rPr>
          <w:b/>
        </w:rPr>
        <w:t>Replace Values</w:t>
      </w:r>
      <w:r>
        <w:t xml:space="preserve"> button in the ribbon to display the </w:t>
      </w:r>
      <w:r w:rsidRPr="000D182C">
        <w:rPr>
          <w:b/>
        </w:rPr>
        <w:t>Replace Values</w:t>
      </w:r>
      <w:r>
        <w:t xml:space="preserve"> dialog.</w:t>
      </w:r>
    </w:p>
    <w:p w14:paraId="14D84F71" w14:textId="77777777" w:rsidR="00E50D58" w:rsidRDefault="00E50D58" w:rsidP="00E50D58">
      <w:pPr>
        <w:pStyle w:val="LabStepNumberedLevel2"/>
        <w:numPr>
          <w:ilvl w:val="1"/>
          <w:numId w:val="24"/>
        </w:numPr>
      </w:pPr>
      <w:r>
        <w:t xml:space="preserve">In the </w:t>
      </w:r>
      <w:r w:rsidRPr="00B765B5">
        <w:rPr>
          <w:b/>
        </w:rPr>
        <w:t>Replace Value</w:t>
      </w:r>
      <w:r>
        <w:t xml:space="preserve"> dialog, enter a value of </w:t>
      </w:r>
      <w:r>
        <w:rPr>
          <w:b/>
        </w:rPr>
        <w:t>M</w:t>
      </w:r>
      <w:r>
        <w:t xml:space="preserve"> in the </w:t>
      </w:r>
      <w:r w:rsidRPr="00B765B5">
        <w:rPr>
          <w:b/>
        </w:rPr>
        <w:t>Value to Find</w:t>
      </w:r>
      <w:r>
        <w:t xml:space="preserve"> textbox and enter a value of </w:t>
      </w:r>
      <w:r>
        <w:rPr>
          <w:b/>
        </w:rPr>
        <w:t>Male</w:t>
      </w:r>
      <w:r w:rsidRPr="00B765B5">
        <w:t xml:space="preserve"> in</w:t>
      </w:r>
      <w:r>
        <w:t xml:space="preserve"> the </w:t>
      </w:r>
      <w:r w:rsidRPr="00B765B5">
        <w:rPr>
          <w:b/>
        </w:rPr>
        <w:t>Replace With</w:t>
      </w:r>
      <w:r>
        <w:t xml:space="preserve"> textbox. Click to </w:t>
      </w:r>
      <w:r w:rsidRPr="00B765B5">
        <w:rPr>
          <w:b/>
        </w:rPr>
        <w:t>OK</w:t>
      </w:r>
      <w:r>
        <w:t xml:space="preserve"> button add your changes to the underlying query.</w:t>
      </w:r>
    </w:p>
    <w:p w14:paraId="496C53E1" w14:textId="77777777" w:rsidR="00E50D58" w:rsidRDefault="00E50D58" w:rsidP="00E50D58">
      <w:pPr>
        <w:pStyle w:val="LabStepScreenshotLevel2"/>
      </w:pPr>
      <w:r>
        <w:lastRenderedPageBreak/>
        <w:drawing>
          <wp:inline distT="0" distB="0" distL="0" distR="0" wp14:anchorId="5A95D41F" wp14:editId="76425DD2">
            <wp:extent cx="2977167" cy="1223493"/>
            <wp:effectExtent l="19050" t="19050" r="1397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1149" cy="1229239"/>
                    </a:xfrm>
                    <a:prstGeom prst="rect">
                      <a:avLst/>
                    </a:prstGeom>
                    <a:ln>
                      <a:solidFill>
                        <a:schemeClr val="tx1"/>
                      </a:solidFill>
                    </a:ln>
                  </pic:spPr>
                </pic:pic>
              </a:graphicData>
            </a:graphic>
          </wp:inline>
        </w:drawing>
      </w:r>
    </w:p>
    <w:p w14:paraId="5BDAB08F" w14:textId="77777777" w:rsidR="00E50D58" w:rsidRDefault="00E50D58" w:rsidP="00E50D58">
      <w:pPr>
        <w:pStyle w:val="LabStepNumberedLevel2"/>
        <w:numPr>
          <w:ilvl w:val="1"/>
          <w:numId w:val="24"/>
        </w:numPr>
      </w:pPr>
      <w:r>
        <w:t xml:space="preserve">You should be able to confirm that all values in the </w:t>
      </w:r>
      <w:r w:rsidRPr="00B765B5">
        <w:rPr>
          <w:b/>
        </w:rPr>
        <w:t>Gender</w:t>
      </w:r>
      <w:r>
        <w:t xml:space="preserve"> column have been replaced with a value of either </w:t>
      </w:r>
      <w:r w:rsidRPr="00B765B5">
        <w:rPr>
          <w:b/>
        </w:rPr>
        <w:t>Male</w:t>
      </w:r>
      <w:r>
        <w:t xml:space="preserve"> or </w:t>
      </w:r>
      <w:r w:rsidRPr="00B765B5">
        <w:rPr>
          <w:b/>
        </w:rPr>
        <w:t>Female</w:t>
      </w:r>
      <w:r>
        <w:t xml:space="preserve">. If you inspect the </w:t>
      </w:r>
      <w:r w:rsidRPr="00B765B5">
        <w:rPr>
          <w:b/>
        </w:rPr>
        <w:t>APPLIED STEPS</w:t>
      </w:r>
      <w:r>
        <w:t xml:space="preserve"> list in the </w:t>
      </w:r>
      <w:r w:rsidRPr="00B765B5">
        <w:rPr>
          <w:b/>
        </w:rPr>
        <w:t>Query Settings</w:t>
      </w:r>
      <w:r>
        <w:t xml:space="preserve"> pane, you should be able to see that there are two steps at the end that have been given the generic names of </w:t>
      </w:r>
      <w:r w:rsidRPr="00B765B5">
        <w:rPr>
          <w:b/>
        </w:rPr>
        <w:t>Replace</w:t>
      </w:r>
      <w:r>
        <w:rPr>
          <w:b/>
        </w:rPr>
        <w:t>d</w:t>
      </w:r>
      <w:r w:rsidRPr="00B765B5">
        <w:rPr>
          <w:b/>
        </w:rPr>
        <w:t xml:space="preserve"> Value</w:t>
      </w:r>
      <w:r>
        <w:t xml:space="preserve"> and </w:t>
      </w:r>
      <w:r w:rsidRPr="00B765B5">
        <w:rPr>
          <w:b/>
        </w:rPr>
        <w:t>Replace</w:t>
      </w:r>
      <w:r>
        <w:rPr>
          <w:b/>
        </w:rPr>
        <w:t>d</w:t>
      </w:r>
      <w:r w:rsidRPr="00B765B5">
        <w:rPr>
          <w:b/>
        </w:rPr>
        <w:t xml:space="preserve"> Value 1</w:t>
      </w:r>
      <w:r>
        <w:t>.</w:t>
      </w:r>
    </w:p>
    <w:p w14:paraId="6FB44546" w14:textId="384CF3B7" w:rsidR="00E50D58" w:rsidRDefault="00B05ACF" w:rsidP="00E50D58">
      <w:pPr>
        <w:pStyle w:val="LabStepScreenshotLevel2"/>
      </w:pPr>
      <w:r>
        <w:drawing>
          <wp:inline distT="0" distB="0" distL="0" distR="0" wp14:anchorId="6F631D87" wp14:editId="5DB17668">
            <wp:extent cx="4068305" cy="2022871"/>
            <wp:effectExtent l="19050" t="19050" r="27940"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4494" cy="2030921"/>
                    </a:xfrm>
                    <a:prstGeom prst="rect">
                      <a:avLst/>
                    </a:prstGeom>
                    <a:noFill/>
                    <a:ln>
                      <a:solidFill>
                        <a:schemeClr val="bg1">
                          <a:lumMod val="50000"/>
                        </a:schemeClr>
                      </a:solidFill>
                    </a:ln>
                  </pic:spPr>
                </pic:pic>
              </a:graphicData>
            </a:graphic>
          </wp:inline>
        </w:drawing>
      </w:r>
    </w:p>
    <w:p w14:paraId="71D27AC6" w14:textId="77777777" w:rsidR="00E50D58" w:rsidRDefault="00E50D58" w:rsidP="00E50D58">
      <w:pPr>
        <w:pStyle w:val="LabStepNumberedLevel2"/>
        <w:numPr>
          <w:ilvl w:val="1"/>
          <w:numId w:val="24"/>
        </w:numPr>
      </w:pPr>
      <w:r>
        <w:t xml:space="preserve">In order to promote higher levels of maintainability, it's often a good idea to rename steps with names such as of </w:t>
      </w:r>
      <w:r w:rsidRPr="00BE1DE4">
        <w:rPr>
          <w:b/>
        </w:rPr>
        <w:t>Replaced Value</w:t>
      </w:r>
      <w:r>
        <w:t xml:space="preserve"> and </w:t>
      </w:r>
      <w:r w:rsidRPr="00BE1DE4">
        <w:rPr>
          <w:b/>
        </w:rPr>
        <w:t>Replaced Value 1</w:t>
      </w:r>
      <w:r w:rsidRPr="00BE1DE4">
        <w:t>.</w:t>
      </w:r>
      <w:r w:rsidRPr="00BE1DE4">
        <w:rPr>
          <w:b/>
        </w:rPr>
        <w:t xml:space="preserve"> </w:t>
      </w:r>
      <w:r>
        <w:t xml:space="preserve">Rename the </w:t>
      </w:r>
      <w:r w:rsidRPr="00BE1DE4">
        <w:rPr>
          <w:b/>
        </w:rPr>
        <w:t>Replace</w:t>
      </w:r>
      <w:r>
        <w:rPr>
          <w:b/>
        </w:rPr>
        <w:t>d</w:t>
      </w:r>
      <w:r w:rsidRPr="00BE1DE4">
        <w:rPr>
          <w:b/>
        </w:rPr>
        <w:t xml:space="preserve"> Values</w:t>
      </w:r>
      <w:r>
        <w:t xml:space="preserve"> step by right-clicking it and clicking the </w:t>
      </w:r>
      <w:r w:rsidRPr="00BE1DE4">
        <w:rPr>
          <w:b/>
        </w:rPr>
        <w:t>Rename</w:t>
      </w:r>
      <w:r>
        <w:t xml:space="preserve"> command to place the step name in edit mode. Modify the name of this step to </w:t>
      </w:r>
      <w:r w:rsidRPr="00BE1DE4">
        <w:rPr>
          <w:b/>
        </w:rPr>
        <w:t>Replaced Female Values</w:t>
      </w:r>
      <w:r>
        <w:t>.</w:t>
      </w:r>
    </w:p>
    <w:p w14:paraId="32BCF0F2" w14:textId="77777777" w:rsidR="00E50D58" w:rsidRDefault="00E50D58" w:rsidP="00E50D58">
      <w:pPr>
        <w:pStyle w:val="LabStepScreenshotLevel2"/>
      </w:pPr>
      <w:r>
        <w:drawing>
          <wp:inline distT="0" distB="0" distL="0" distR="0" wp14:anchorId="5F415C11" wp14:editId="3D9C285F">
            <wp:extent cx="1859797" cy="1832457"/>
            <wp:effectExtent l="19050" t="19050" r="2667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2763" cy="1855086"/>
                    </a:xfrm>
                    <a:prstGeom prst="rect">
                      <a:avLst/>
                    </a:prstGeom>
                    <a:noFill/>
                    <a:ln>
                      <a:solidFill>
                        <a:schemeClr val="bg1">
                          <a:lumMod val="50000"/>
                        </a:schemeClr>
                      </a:solidFill>
                    </a:ln>
                  </pic:spPr>
                </pic:pic>
              </a:graphicData>
            </a:graphic>
          </wp:inline>
        </w:drawing>
      </w:r>
    </w:p>
    <w:p w14:paraId="157446DD" w14:textId="77777777" w:rsidR="00E50D58" w:rsidRDefault="00E50D58" w:rsidP="00E50D58">
      <w:pPr>
        <w:pStyle w:val="LabStepNumberedLevel2"/>
        <w:numPr>
          <w:ilvl w:val="1"/>
          <w:numId w:val="24"/>
        </w:numPr>
      </w:pPr>
      <w:r>
        <w:t xml:space="preserve">Using the same technique, rename the </w:t>
      </w:r>
      <w:r w:rsidRPr="00BE1DE4">
        <w:rPr>
          <w:b/>
        </w:rPr>
        <w:t>Replaced Value 1</w:t>
      </w:r>
      <w:r>
        <w:t xml:space="preserve"> step to </w:t>
      </w:r>
      <w:r w:rsidRPr="00BE1DE4">
        <w:rPr>
          <w:b/>
        </w:rPr>
        <w:t>Replaced Male Values</w:t>
      </w:r>
      <w:r>
        <w:t>.</w:t>
      </w:r>
    </w:p>
    <w:p w14:paraId="28CF42AF" w14:textId="77777777" w:rsidR="00E50D58" w:rsidRDefault="00E50D58" w:rsidP="00E50D58">
      <w:pPr>
        <w:pStyle w:val="LabStepScreenshotLevel2"/>
      </w:pPr>
      <w:r>
        <w:lastRenderedPageBreak/>
        <w:drawing>
          <wp:inline distT="0" distB="0" distL="0" distR="0" wp14:anchorId="6A8D7806" wp14:editId="01EEB338">
            <wp:extent cx="2660650" cy="139355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4034" cy="1400562"/>
                    </a:xfrm>
                    <a:prstGeom prst="rect">
                      <a:avLst/>
                    </a:prstGeom>
                    <a:noFill/>
                    <a:ln>
                      <a:noFill/>
                    </a:ln>
                  </pic:spPr>
                </pic:pic>
              </a:graphicData>
            </a:graphic>
          </wp:inline>
        </w:drawing>
      </w:r>
    </w:p>
    <w:p w14:paraId="5B42895B" w14:textId="0BA4FF70" w:rsidR="00B05ACF" w:rsidRDefault="00DC5E7E" w:rsidP="00B05ACF">
      <w:pPr>
        <w:pStyle w:val="LabExerciseCallout"/>
      </w:pPr>
      <w:r>
        <w:t xml:space="preserve">You have now learned how to rename a query step. </w:t>
      </w:r>
      <w:r w:rsidR="00B05ACF">
        <w:t xml:space="preserve">Note that this lab exercise will not continue to ask you to change the name of every step due to time constraints. However, when </w:t>
      </w:r>
      <w:r>
        <w:t xml:space="preserve">you are </w:t>
      </w:r>
      <w:r w:rsidR="00B05ACF">
        <w:t>creating queries in larger, real-world projects that in</w:t>
      </w:r>
      <w:r w:rsidR="00E5509F">
        <w:t xml:space="preserve">volve multiple team members, it’s a good practice </w:t>
      </w:r>
      <w:r w:rsidR="00B05ACF">
        <w:t xml:space="preserve">to rename </w:t>
      </w:r>
      <w:r>
        <w:t xml:space="preserve">query </w:t>
      </w:r>
      <w:r w:rsidR="00B05ACF">
        <w:t xml:space="preserve">steps to make your query logic easier for others to </w:t>
      </w:r>
      <w:r w:rsidR="00E5509F">
        <w:t xml:space="preserve">read, </w:t>
      </w:r>
      <w:r w:rsidR="00B05ACF">
        <w:t>understand</w:t>
      </w:r>
      <w:r w:rsidR="00E5509F">
        <w:t xml:space="preserve"> and extend</w:t>
      </w:r>
      <w:r w:rsidR="00B05ACF">
        <w:t>.</w:t>
      </w:r>
    </w:p>
    <w:p w14:paraId="323E0878" w14:textId="54DA7189" w:rsidR="00E50D58" w:rsidRDefault="00E50D58" w:rsidP="00E50D58">
      <w:pPr>
        <w:pStyle w:val="LabStepNumbered"/>
        <w:numPr>
          <w:ilvl w:val="0"/>
          <w:numId w:val="24"/>
        </w:numPr>
      </w:pPr>
      <w:r>
        <w:t xml:space="preserve">Change the column type of </w:t>
      </w:r>
      <w:proofErr w:type="spellStart"/>
      <w:r w:rsidRPr="00BE1DE4">
        <w:rPr>
          <w:b/>
        </w:rPr>
        <w:t>BirthDate</w:t>
      </w:r>
      <w:proofErr w:type="spellEnd"/>
      <w:r>
        <w:t xml:space="preserve">, </w:t>
      </w:r>
      <w:proofErr w:type="spellStart"/>
      <w:r w:rsidRPr="00BE1DE4">
        <w:rPr>
          <w:b/>
        </w:rPr>
        <w:t>FirstPurchasedDate</w:t>
      </w:r>
      <w:proofErr w:type="spellEnd"/>
      <w:r>
        <w:t xml:space="preserve"> and </w:t>
      </w:r>
      <w:proofErr w:type="spellStart"/>
      <w:r w:rsidRPr="00BE1DE4">
        <w:rPr>
          <w:b/>
        </w:rPr>
        <w:t>LastPurchasedDate</w:t>
      </w:r>
      <w:proofErr w:type="spellEnd"/>
      <w:r>
        <w:t xml:space="preserve"> from </w:t>
      </w:r>
      <w:r w:rsidRPr="00BE1DE4">
        <w:rPr>
          <w:b/>
        </w:rPr>
        <w:t>Date/Time</w:t>
      </w:r>
      <w:r>
        <w:t xml:space="preserve"> to </w:t>
      </w:r>
      <w:r w:rsidRPr="00BE1DE4">
        <w:rPr>
          <w:b/>
        </w:rPr>
        <w:t>Date</w:t>
      </w:r>
      <w:r>
        <w:t>.</w:t>
      </w:r>
    </w:p>
    <w:p w14:paraId="10D7B5B8" w14:textId="0DDE926E" w:rsidR="00E50D58" w:rsidRDefault="00DC5E7E" w:rsidP="00DC5E7E">
      <w:pPr>
        <w:pStyle w:val="LabStepNumberedLevel2"/>
        <w:numPr>
          <w:ilvl w:val="1"/>
          <w:numId w:val="24"/>
        </w:numPr>
      </w:pPr>
      <w:r>
        <w:t xml:space="preserve">Use the column type drop down on the left-hand side of the </w:t>
      </w:r>
      <w:proofErr w:type="spellStart"/>
      <w:r w:rsidR="00E50D58" w:rsidRPr="00DC5E7E">
        <w:rPr>
          <w:b/>
        </w:rPr>
        <w:t>BirthDate</w:t>
      </w:r>
      <w:proofErr w:type="spellEnd"/>
      <w:r w:rsidR="00E50D58">
        <w:t xml:space="preserve"> column </w:t>
      </w:r>
      <w:r>
        <w:t xml:space="preserve">to configure the column using the </w:t>
      </w:r>
      <w:r w:rsidRPr="00E5509F">
        <w:rPr>
          <w:b/>
        </w:rPr>
        <w:t>Date</w:t>
      </w:r>
      <w:r>
        <w:t xml:space="preserve"> type.</w:t>
      </w:r>
    </w:p>
    <w:p w14:paraId="392B61E2" w14:textId="0444B243" w:rsidR="00E50D58" w:rsidRDefault="00DC5E7E" w:rsidP="00E50D58">
      <w:pPr>
        <w:pStyle w:val="LabStepScreenshotLevel2"/>
      </w:pPr>
      <w:r>
        <w:drawing>
          <wp:inline distT="0" distB="0" distL="0" distR="0" wp14:anchorId="7BAB84E0" wp14:editId="338CE8D7">
            <wp:extent cx="3746090" cy="1762866"/>
            <wp:effectExtent l="19050" t="19050" r="26035" b="279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7816" cy="1763678"/>
                    </a:xfrm>
                    <a:prstGeom prst="rect">
                      <a:avLst/>
                    </a:prstGeom>
                    <a:noFill/>
                    <a:ln>
                      <a:solidFill>
                        <a:schemeClr val="tx1"/>
                      </a:solidFill>
                    </a:ln>
                  </pic:spPr>
                </pic:pic>
              </a:graphicData>
            </a:graphic>
          </wp:inline>
        </w:drawing>
      </w:r>
    </w:p>
    <w:p w14:paraId="4ADF8FC5" w14:textId="7B8693C6" w:rsidR="00DC5E7E" w:rsidRDefault="00DC5E7E" w:rsidP="00DC5E7E">
      <w:pPr>
        <w:pStyle w:val="LabStepNumberedLevel2"/>
        <w:numPr>
          <w:ilvl w:val="1"/>
          <w:numId w:val="24"/>
        </w:numPr>
      </w:pPr>
      <w:r>
        <w:t xml:space="preserve">Use the column type drop down of the </w:t>
      </w:r>
      <w:proofErr w:type="spellStart"/>
      <w:r>
        <w:rPr>
          <w:b/>
        </w:rPr>
        <w:t>FirstPurchaseDate</w:t>
      </w:r>
      <w:proofErr w:type="spellEnd"/>
      <w:r>
        <w:rPr>
          <w:b/>
        </w:rPr>
        <w:t xml:space="preserve"> </w:t>
      </w:r>
      <w:r>
        <w:t xml:space="preserve">column to configure the column using the </w:t>
      </w:r>
      <w:r w:rsidRPr="00E5509F">
        <w:rPr>
          <w:b/>
        </w:rPr>
        <w:t>Date</w:t>
      </w:r>
      <w:r>
        <w:t xml:space="preserve"> type.</w:t>
      </w:r>
    </w:p>
    <w:p w14:paraId="2F49C88B" w14:textId="10F23AD0" w:rsidR="00DC5E7E" w:rsidRDefault="00DC5E7E" w:rsidP="00DC5E7E">
      <w:pPr>
        <w:pStyle w:val="LabStepNumberedLevel2"/>
        <w:numPr>
          <w:ilvl w:val="1"/>
          <w:numId w:val="24"/>
        </w:numPr>
      </w:pPr>
      <w:r>
        <w:t xml:space="preserve">Use the column type drop down of the </w:t>
      </w:r>
      <w:proofErr w:type="spellStart"/>
      <w:r>
        <w:rPr>
          <w:b/>
        </w:rPr>
        <w:t>LastPurchaseDate</w:t>
      </w:r>
      <w:proofErr w:type="spellEnd"/>
      <w:r>
        <w:rPr>
          <w:b/>
        </w:rPr>
        <w:t xml:space="preserve"> </w:t>
      </w:r>
      <w:r>
        <w:t xml:space="preserve">column to configure the column using the </w:t>
      </w:r>
      <w:r w:rsidRPr="00E5509F">
        <w:rPr>
          <w:b/>
        </w:rPr>
        <w:t>Date</w:t>
      </w:r>
      <w:r>
        <w:t xml:space="preserve"> type.</w:t>
      </w:r>
    </w:p>
    <w:p w14:paraId="3383CD46" w14:textId="07467859" w:rsidR="00E50D58" w:rsidRDefault="00E50D58" w:rsidP="00E50D58">
      <w:pPr>
        <w:pStyle w:val="LabStepNumberedLevel2"/>
        <w:numPr>
          <w:ilvl w:val="1"/>
          <w:numId w:val="24"/>
        </w:numPr>
      </w:pPr>
      <w:r>
        <w:t xml:space="preserve">You should see that the three columns now show values with a date but without a time. </w:t>
      </w:r>
    </w:p>
    <w:p w14:paraId="6266D211" w14:textId="14534B5B" w:rsidR="00E50D58" w:rsidRDefault="00DC5E7E" w:rsidP="00E50D58">
      <w:pPr>
        <w:pStyle w:val="LabStepScreenshotLevel2"/>
      </w:pPr>
      <w:r>
        <w:drawing>
          <wp:inline distT="0" distB="0" distL="0" distR="0" wp14:anchorId="0B2F33B9" wp14:editId="4E28AF1E">
            <wp:extent cx="3928745" cy="1604010"/>
            <wp:effectExtent l="19050" t="19050" r="14605" b="152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8745" cy="1604010"/>
                    </a:xfrm>
                    <a:prstGeom prst="rect">
                      <a:avLst/>
                    </a:prstGeom>
                    <a:noFill/>
                    <a:ln>
                      <a:solidFill>
                        <a:schemeClr val="bg1">
                          <a:lumMod val="50000"/>
                        </a:schemeClr>
                      </a:solidFill>
                    </a:ln>
                  </pic:spPr>
                </pic:pic>
              </a:graphicData>
            </a:graphic>
          </wp:inline>
        </w:drawing>
      </w:r>
    </w:p>
    <w:p w14:paraId="1D95B5A3" w14:textId="6745CB02" w:rsidR="00E50D58" w:rsidRDefault="00E50D58" w:rsidP="00E50D58">
      <w:pPr>
        <w:pStyle w:val="LabStepNumbered"/>
        <w:numPr>
          <w:ilvl w:val="0"/>
          <w:numId w:val="24"/>
        </w:numPr>
      </w:pPr>
      <w:r>
        <w:t xml:space="preserve">Add a new </w:t>
      </w:r>
      <w:r w:rsidR="00D227D3">
        <w:t xml:space="preserve">conditional </w:t>
      </w:r>
      <w:r>
        <w:t xml:space="preserve">column named </w:t>
      </w:r>
      <w:r w:rsidRPr="00201AA1">
        <w:rPr>
          <w:b/>
        </w:rPr>
        <w:t>Customer</w:t>
      </w:r>
      <w:r w:rsidR="00E5509F">
        <w:rPr>
          <w:b/>
        </w:rPr>
        <w:t xml:space="preserve"> </w:t>
      </w:r>
      <w:r w:rsidR="00937DE9">
        <w:rPr>
          <w:b/>
        </w:rPr>
        <w:t>Type</w:t>
      </w:r>
      <w:r>
        <w:t xml:space="preserve"> </w:t>
      </w:r>
      <w:r w:rsidR="00937DE9">
        <w:t xml:space="preserve">to </w:t>
      </w:r>
      <w:r>
        <w:t>indicates whether the customer is a repeat customer</w:t>
      </w:r>
      <w:r w:rsidR="00937DE9">
        <w:t xml:space="preserve"> or not</w:t>
      </w:r>
      <w:r w:rsidR="00D227D3">
        <w:t>.</w:t>
      </w:r>
    </w:p>
    <w:p w14:paraId="3CF9295F" w14:textId="7CFCB2BA" w:rsidR="00D227D3" w:rsidRDefault="00D227D3" w:rsidP="00E50D58">
      <w:pPr>
        <w:pStyle w:val="LabStepNumberedLevel2"/>
        <w:numPr>
          <w:ilvl w:val="1"/>
          <w:numId w:val="24"/>
        </w:numPr>
      </w:pPr>
      <w:r>
        <w:t xml:space="preserve">Make sure the </w:t>
      </w:r>
      <w:r w:rsidRPr="00E5509F">
        <w:rPr>
          <w:b/>
        </w:rPr>
        <w:t>Customers</w:t>
      </w:r>
      <w:r>
        <w:t xml:space="preserve"> query is still selected as the active query.</w:t>
      </w:r>
    </w:p>
    <w:p w14:paraId="1365F16E" w14:textId="29264A32" w:rsidR="00E50D58" w:rsidRDefault="00D227D3" w:rsidP="00E50D58">
      <w:pPr>
        <w:pStyle w:val="LabStepNumberedLevel2"/>
        <w:numPr>
          <w:ilvl w:val="1"/>
          <w:numId w:val="24"/>
        </w:numPr>
      </w:pPr>
      <w:r>
        <w:t xml:space="preserve">Activate </w:t>
      </w:r>
      <w:r w:rsidR="00E50D58">
        <w:t xml:space="preserve">the </w:t>
      </w:r>
      <w:r w:rsidR="00E50D58" w:rsidRPr="00201AA1">
        <w:rPr>
          <w:b/>
        </w:rPr>
        <w:t>Add Column</w:t>
      </w:r>
      <w:r w:rsidR="00E50D58">
        <w:t xml:space="preserve"> tab in the ribbon.</w:t>
      </w:r>
    </w:p>
    <w:p w14:paraId="48EBB9D0" w14:textId="47AAC395" w:rsidR="00E50D58" w:rsidRDefault="00E50D58" w:rsidP="00E50D58">
      <w:pPr>
        <w:pStyle w:val="LabStepNumberedLevel2"/>
        <w:numPr>
          <w:ilvl w:val="1"/>
          <w:numId w:val="24"/>
        </w:numPr>
      </w:pPr>
      <w:r>
        <w:t xml:space="preserve">Click the </w:t>
      </w:r>
      <w:r w:rsidR="00D227D3">
        <w:rPr>
          <w:b/>
        </w:rPr>
        <w:t xml:space="preserve">Conditional </w:t>
      </w:r>
      <w:r w:rsidRPr="00201AA1">
        <w:rPr>
          <w:b/>
        </w:rPr>
        <w:t>Column</w:t>
      </w:r>
      <w:r>
        <w:t xml:space="preserve"> button in the ribbon to display the </w:t>
      </w:r>
      <w:r w:rsidRPr="00201AA1">
        <w:rPr>
          <w:b/>
        </w:rPr>
        <w:t>Add Custom Column</w:t>
      </w:r>
      <w:r>
        <w:t xml:space="preserve"> dialog.</w:t>
      </w:r>
    </w:p>
    <w:p w14:paraId="16444AE3" w14:textId="4005EFF8" w:rsidR="00E50D58" w:rsidRDefault="00D227D3" w:rsidP="00E50D58">
      <w:pPr>
        <w:pStyle w:val="LabStepScreenshotLevel2"/>
      </w:pPr>
      <w:r>
        <w:lastRenderedPageBreak/>
        <w:drawing>
          <wp:inline distT="0" distB="0" distL="0" distR="0" wp14:anchorId="214D8AB0" wp14:editId="58B4D68C">
            <wp:extent cx="5067946" cy="788347"/>
            <wp:effectExtent l="19050" t="19050" r="18415"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8020" cy="800803"/>
                    </a:xfrm>
                    <a:prstGeom prst="rect">
                      <a:avLst/>
                    </a:prstGeom>
                    <a:noFill/>
                    <a:ln>
                      <a:solidFill>
                        <a:schemeClr val="bg1">
                          <a:lumMod val="50000"/>
                        </a:schemeClr>
                      </a:solidFill>
                    </a:ln>
                  </pic:spPr>
                </pic:pic>
              </a:graphicData>
            </a:graphic>
          </wp:inline>
        </w:drawing>
      </w:r>
    </w:p>
    <w:p w14:paraId="0AE072B2" w14:textId="12C8F61B" w:rsidR="00E50D58" w:rsidRDefault="00E50D58" w:rsidP="00E50D58">
      <w:pPr>
        <w:pStyle w:val="LabExerciseCallout"/>
      </w:pPr>
      <w:r>
        <w:t xml:space="preserve">In this particular scenario, you are working under the assumption that the customer is a repeat customer when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 are not equal</w:t>
      </w:r>
      <w:r w:rsidR="00937DE9">
        <w:t xml:space="preserve"> indicating the customer has made two or more purchases</w:t>
      </w:r>
      <w:r>
        <w:t>.</w:t>
      </w:r>
    </w:p>
    <w:p w14:paraId="735F2226" w14:textId="348081B0" w:rsidR="00D227D3" w:rsidRDefault="00D227D3" w:rsidP="00E50D58">
      <w:pPr>
        <w:pStyle w:val="LabStepNumberedLevel2"/>
        <w:numPr>
          <w:ilvl w:val="1"/>
          <w:numId w:val="24"/>
        </w:numPr>
      </w:pPr>
      <w:r>
        <w:t xml:space="preserve">In the </w:t>
      </w:r>
      <w:r w:rsidRPr="00201AA1">
        <w:rPr>
          <w:b/>
        </w:rPr>
        <w:t xml:space="preserve">Add </w:t>
      </w:r>
      <w:r>
        <w:rPr>
          <w:b/>
        </w:rPr>
        <w:t xml:space="preserve">Conditional </w:t>
      </w:r>
      <w:r w:rsidRPr="00201AA1">
        <w:rPr>
          <w:b/>
        </w:rPr>
        <w:t>Column</w:t>
      </w:r>
      <w:r>
        <w:t xml:space="preserve"> dialog, enter a </w:t>
      </w:r>
      <w:r w:rsidRPr="00D227D3">
        <w:rPr>
          <w:b/>
        </w:rPr>
        <w:t>New column name</w:t>
      </w:r>
      <w:r>
        <w:t xml:space="preserve"> value of </w:t>
      </w:r>
      <w:r w:rsidRPr="00D227D3">
        <w:rPr>
          <w:b/>
        </w:rPr>
        <w:t>Customer Type</w:t>
      </w:r>
      <w:r>
        <w:t>.</w:t>
      </w:r>
    </w:p>
    <w:p w14:paraId="40FC0073" w14:textId="4484745B" w:rsidR="00D227D3" w:rsidRDefault="00D227D3" w:rsidP="00E50D58">
      <w:pPr>
        <w:pStyle w:val="LabStepNumberedLevel2"/>
        <w:numPr>
          <w:ilvl w:val="1"/>
          <w:numId w:val="24"/>
        </w:numPr>
      </w:pPr>
      <w:r>
        <w:t xml:space="preserve">Configure a rule </w:t>
      </w:r>
      <w:r w:rsidR="00776946">
        <w:t>to return</w:t>
      </w:r>
      <w:r>
        <w:t xml:space="preserve"> a string </w:t>
      </w:r>
      <w:r w:rsidR="00776946">
        <w:t xml:space="preserve">value </w:t>
      </w:r>
      <w:r>
        <w:t xml:space="preserve">of “One-time Customer” if </w:t>
      </w:r>
      <w:proofErr w:type="spellStart"/>
      <w:r w:rsidRPr="00776946">
        <w:rPr>
          <w:b/>
        </w:rPr>
        <w:t>FirstPurchaseDate</w:t>
      </w:r>
      <w:proofErr w:type="spellEnd"/>
      <w:r>
        <w:t xml:space="preserve"> e</w:t>
      </w:r>
      <w:r w:rsidR="00776946">
        <w:t xml:space="preserve">quals </w:t>
      </w:r>
      <w:proofErr w:type="spellStart"/>
      <w:r w:rsidR="00776946" w:rsidRPr="00776946">
        <w:rPr>
          <w:b/>
        </w:rPr>
        <w:t>LastPurchaseDate</w:t>
      </w:r>
      <w:proofErr w:type="spellEnd"/>
      <w:r w:rsidR="00776946">
        <w:t>.</w:t>
      </w:r>
    </w:p>
    <w:p w14:paraId="531598A1" w14:textId="78AF5416" w:rsidR="00776946" w:rsidRDefault="00776946" w:rsidP="00E50D58">
      <w:pPr>
        <w:pStyle w:val="LabStepNumberedLevel2"/>
        <w:numPr>
          <w:ilvl w:val="1"/>
          <w:numId w:val="24"/>
        </w:numPr>
      </w:pPr>
      <w:r>
        <w:t xml:space="preserve">For the </w:t>
      </w:r>
      <w:r w:rsidRPr="00776946">
        <w:rPr>
          <w:b/>
        </w:rPr>
        <w:t>Otherwise</w:t>
      </w:r>
      <w:r>
        <w:t xml:space="preserve"> evaluation, return a string value of “Repeat Customer”.</w:t>
      </w:r>
    </w:p>
    <w:p w14:paraId="264D29C7" w14:textId="12255018" w:rsidR="00E50D58" w:rsidRDefault="00776946" w:rsidP="00E50D58">
      <w:pPr>
        <w:pStyle w:val="LabStepNumberedLevel2"/>
        <w:numPr>
          <w:ilvl w:val="1"/>
          <w:numId w:val="24"/>
        </w:numPr>
      </w:pPr>
      <w:r>
        <w:t xml:space="preserve">When the </w:t>
      </w:r>
      <w:r w:rsidRPr="00776946">
        <w:rPr>
          <w:b/>
        </w:rPr>
        <w:t>Add Conditional Column</w:t>
      </w:r>
      <w:r>
        <w:t xml:space="preserve"> dialog matches the screenshot below, c</w:t>
      </w:r>
      <w:r w:rsidR="00E50D58">
        <w:t xml:space="preserve">lick the </w:t>
      </w:r>
      <w:r w:rsidR="00E50D58" w:rsidRPr="00B17F8B">
        <w:rPr>
          <w:b/>
        </w:rPr>
        <w:t>OK</w:t>
      </w:r>
      <w:r w:rsidR="00E50D58">
        <w:t xml:space="preserve"> button to add the new column.</w:t>
      </w:r>
    </w:p>
    <w:p w14:paraId="79488E48" w14:textId="7C51BB78" w:rsidR="00E50D58" w:rsidRDefault="00D227D3" w:rsidP="00E50D58">
      <w:pPr>
        <w:pStyle w:val="LabStepScreenshotLevel2"/>
      </w:pPr>
      <w:r>
        <w:drawing>
          <wp:inline distT="0" distB="0" distL="0" distR="0" wp14:anchorId="6691F775" wp14:editId="3C03E647">
            <wp:extent cx="4353059" cy="1845616"/>
            <wp:effectExtent l="19050" t="19050" r="9525" b="215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2403" cy="1849578"/>
                    </a:xfrm>
                    <a:prstGeom prst="rect">
                      <a:avLst/>
                    </a:prstGeom>
                    <a:ln>
                      <a:solidFill>
                        <a:schemeClr val="tx1"/>
                      </a:solidFill>
                    </a:ln>
                  </pic:spPr>
                </pic:pic>
              </a:graphicData>
            </a:graphic>
          </wp:inline>
        </w:drawing>
      </w:r>
    </w:p>
    <w:p w14:paraId="7E6B971C" w14:textId="77777777" w:rsidR="00776946" w:rsidRDefault="00E50D58" w:rsidP="00E50D58">
      <w:pPr>
        <w:pStyle w:val="LabStepNumberedLevel2"/>
        <w:numPr>
          <w:ilvl w:val="1"/>
          <w:numId w:val="24"/>
        </w:numPr>
      </w:pPr>
      <w:r>
        <w:t xml:space="preserve">You should be able to verify that the new </w:t>
      </w:r>
      <w:r w:rsidRPr="00B17F8B">
        <w:rPr>
          <w:b/>
        </w:rPr>
        <w:t>Customer</w:t>
      </w:r>
      <w:r w:rsidR="00776946">
        <w:rPr>
          <w:b/>
        </w:rPr>
        <w:t xml:space="preserve"> </w:t>
      </w:r>
      <w:r w:rsidR="00E0062F">
        <w:rPr>
          <w:b/>
        </w:rPr>
        <w:t>Type</w:t>
      </w:r>
      <w:r>
        <w:t xml:space="preserve"> column has a value of </w:t>
      </w:r>
      <w:r w:rsidR="00E0062F">
        <w:rPr>
          <w:b/>
        </w:rPr>
        <w:t>Repeat Customer</w:t>
      </w:r>
      <w:r>
        <w:t xml:space="preserve"> when the current customer has a </w:t>
      </w:r>
      <w:proofErr w:type="spellStart"/>
      <w:r w:rsidRPr="00B17F8B">
        <w:rPr>
          <w:b/>
        </w:rPr>
        <w:t>FirstPurchaseDate</w:t>
      </w:r>
      <w:proofErr w:type="spellEnd"/>
      <w:r>
        <w:t xml:space="preserve"> column value that is not equal to the </w:t>
      </w:r>
      <w:proofErr w:type="spellStart"/>
      <w:r w:rsidRPr="00B17F8B">
        <w:rPr>
          <w:b/>
        </w:rPr>
        <w:t>LastPurchaseDate</w:t>
      </w:r>
      <w:proofErr w:type="spellEnd"/>
      <w:r>
        <w:t xml:space="preserve"> column value. When these column values are equal, the </w:t>
      </w:r>
      <w:proofErr w:type="spellStart"/>
      <w:r w:rsidRPr="00B17F8B">
        <w:rPr>
          <w:b/>
        </w:rPr>
        <w:t>Customer</w:t>
      </w:r>
      <w:r w:rsidR="00E0062F">
        <w:rPr>
          <w:b/>
        </w:rPr>
        <w:t>Type</w:t>
      </w:r>
      <w:proofErr w:type="spellEnd"/>
      <w:r>
        <w:t xml:space="preserve"> column has a value of </w:t>
      </w:r>
      <w:r w:rsidR="00E0062F">
        <w:rPr>
          <w:b/>
        </w:rPr>
        <w:t>One-time Customer</w:t>
      </w:r>
      <w:r>
        <w:t>.</w:t>
      </w:r>
    </w:p>
    <w:p w14:paraId="6F875BEF" w14:textId="41C8E306" w:rsidR="00E50D58" w:rsidRDefault="00776946" w:rsidP="00776946">
      <w:pPr>
        <w:pStyle w:val="LabExerciseCallout"/>
      </w:pPr>
      <w:r>
        <w:t xml:space="preserve">You might have to scroll down several pages of records in the </w:t>
      </w:r>
      <w:r w:rsidRPr="00E5509F">
        <w:rPr>
          <w:b/>
        </w:rPr>
        <w:t>Customers</w:t>
      </w:r>
      <w:r>
        <w:t xml:space="preserve"> table before you begin to see repeat customers.</w:t>
      </w:r>
    </w:p>
    <w:p w14:paraId="36DEE2BA" w14:textId="2B36F54C" w:rsidR="00E50D58" w:rsidRDefault="00776946" w:rsidP="00E50D58">
      <w:pPr>
        <w:pStyle w:val="LabStepScreenshotLevel2"/>
      </w:pPr>
      <w:r>
        <w:drawing>
          <wp:inline distT="0" distB="0" distL="0" distR="0" wp14:anchorId="0B8A59E6" wp14:editId="33DD4843">
            <wp:extent cx="4923198" cy="1777285"/>
            <wp:effectExtent l="19050" t="19050" r="1079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0114" cy="1779782"/>
                    </a:xfrm>
                    <a:prstGeom prst="rect">
                      <a:avLst/>
                    </a:prstGeom>
                    <a:noFill/>
                    <a:ln>
                      <a:solidFill>
                        <a:schemeClr val="bg1">
                          <a:lumMod val="50000"/>
                        </a:schemeClr>
                      </a:solidFill>
                    </a:ln>
                  </pic:spPr>
                </pic:pic>
              </a:graphicData>
            </a:graphic>
          </wp:inline>
        </w:drawing>
      </w:r>
    </w:p>
    <w:p w14:paraId="1FACB9A3" w14:textId="756314D5" w:rsidR="00E50D58" w:rsidRDefault="00E50D58" w:rsidP="00E50D58">
      <w:pPr>
        <w:pStyle w:val="LabStepNumbered"/>
        <w:numPr>
          <w:ilvl w:val="0"/>
          <w:numId w:val="24"/>
        </w:numPr>
      </w:pPr>
      <w:r>
        <w:t xml:space="preserve">Now, that you have used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 to calculate the value of the </w:t>
      </w:r>
      <w:r w:rsidRPr="00B17F8B">
        <w:rPr>
          <w:b/>
        </w:rPr>
        <w:t>Customer</w:t>
      </w:r>
      <w:r w:rsidR="00776946">
        <w:rPr>
          <w:b/>
        </w:rPr>
        <w:t xml:space="preserve"> </w:t>
      </w:r>
      <w:r w:rsidR="002C3DE1">
        <w:rPr>
          <w:b/>
        </w:rPr>
        <w:t>Type</w:t>
      </w:r>
      <w:r>
        <w:t xml:space="preserve"> column, you can delete them because they are </w:t>
      </w:r>
      <w:r w:rsidR="009636FA">
        <w:t>no</w:t>
      </w:r>
      <w:r>
        <w:t xml:space="preserve"> longer needed.</w:t>
      </w:r>
    </w:p>
    <w:p w14:paraId="6653C4ED" w14:textId="77777777" w:rsidR="00E50D58" w:rsidRDefault="00E50D58" w:rsidP="00E50D58">
      <w:pPr>
        <w:pStyle w:val="LabStepNumberedLevel2"/>
        <w:numPr>
          <w:ilvl w:val="1"/>
          <w:numId w:val="24"/>
        </w:numPr>
      </w:pPr>
      <w:r>
        <w:t xml:space="preserve">Select the </w:t>
      </w:r>
      <w:proofErr w:type="spellStart"/>
      <w:r w:rsidRPr="003A78F6">
        <w:rPr>
          <w:b/>
        </w:rPr>
        <w:t>FirstPurchaseDate</w:t>
      </w:r>
      <w:proofErr w:type="spellEnd"/>
      <w:r>
        <w:t xml:space="preserve"> column by clicking its column header.</w:t>
      </w:r>
    </w:p>
    <w:p w14:paraId="36B69EE6" w14:textId="77777777" w:rsidR="00E50D58" w:rsidRDefault="00E50D58" w:rsidP="00E50D58">
      <w:pPr>
        <w:pStyle w:val="LabStepNumberedLevel2"/>
        <w:numPr>
          <w:ilvl w:val="1"/>
          <w:numId w:val="24"/>
        </w:numPr>
      </w:pPr>
      <w:r>
        <w:t xml:space="preserve">Hold down the </w:t>
      </w:r>
      <w:r w:rsidRPr="003A78F6">
        <w:rPr>
          <w:b/>
        </w:rPr>
        <w:t>SHIFT</w:t>
      </w:r>
      <w:r>
        <w:t xml:space="preserve"> key and click the column header for </w:t>
      </w:r>
      <w:proofErr w:type="spellStart"/>
      <w:r w:rsidRPr="003A78F6">
        <w:rPr>
          <w:b/>
        </w:rPr>
        <w:t>LastPurchaseDate</w:t>
      </w:r>
      <w:proofErr w:type="spellEnd"/>
      <w:r>
        <w:t xml:space="preserve"> so that both columns are selected.</w:t>
      </w:r>
    </w:p>
    <w:p w14:paraId="16FABF7D" w14:textId="76F7C237" w:rsidR="00E50D58" w:rsidRDefault="00776946" w:rsidP="00E50D58">
      <w:pPr>
        <w:pStyle w:val="LabStepNumberedLevel2"/>
        <w:numPr>
          <w:ilvl w:val="1"/>
          <w:numId w:val="24"/>
        </w:numPr>
      </w:pPr>
      <w:r>
        <w:t>Right click the one of the selected columns and c</w:t>
      </w:r>
      <w:r w:rsidR="00E50D58">
        <w:t xml:space="preserve">lick the </w:t>
      </w:r>
      <w:r w:rsidR="00E50D58" w:rsidRPr="003A78F6">
        <w:rPr>
          <w:b/>
        </w:rPr>
        <w:t>Remove Columns</w:t>
      </w:r>
      <w:r w:rsidR="00E50D58">
        <w:t>.</w:t>
      </w:r>
    </w:p>
    <w:p w14:paraId="2C90E166" w14:textId="2AAE2F0A" w:rsidR="00E50D58" w:rsidRDefault="00776946" w:rsidP="00E50D58">
      <w:pPr>
        <w:pStyle w:val="LabStepScreenshotLevel2"/>
      </w:pPr>
      <w:r>
        <w:lastRenderedPageBreak/>
        <w:drawing>
          <wp:inline distT="0" distB="0" distL="0" distR="0" wp14:anchorId="63B13EF9" wp14:editId="6C054CA3">
            <wp:extent cx="5486400" cy="1069340"/>
            <wp:effectExtent l="19050" t="19050" r="19050" b="165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069340"/>
                    </a:xfrm>
                    <a:prstGeom prst="rect">
                      <a:avLst/>
                    </a:prstGeom>
                    <a:noFill/>
                    <a:ln>
                      <a:solidFill>
                        <a:schemeClr val="bg1">
                          <a:lumMod val="50000"/>
                        </a:schemeClr>
                      </a:solidFill>
                    </a:ln>
                  </pic:spPr>
                </pic:pic>
              </a:graphicData>
            </a:graphic>
          </wp:inline>
        </w:drawing>
      </w:r>
    </w:p>
    <w:p w14:paraId="4D23C85E" w14:textId="1ED26990" w:rsidR="00E50D58" w:rsidRDefault="00E50D58" w:rsidP="00E50D58">
      <w:pPr>
        <w:pStyle w:val="LabStepNumberedLevel2"/>
        <w:numPr>
          <w:ilvl w:val="1"/>
          <w:numId w:val="24"/>
        </w:numPr>
      </w:pPr>
      <w:r>
        <w:t xml:space="preserve">You should be able to confirm that the </w:t>
      </w:r>
      <w:proofErr w:type="spellStart"/>
      <w:r w:rsidRPr="00B17F8B">
        <w:rPr>
          <w:b/>
        </w:rPr>
        <w:t>FirstPurchaseDate</w:t>
      </w:r>
      <w:proofErr w:type="spellEnd"/>
      <w:r>
        <w:t xml:space="preserve"> column and the </w:t>
      </w:r>
      <w:proofErr w:type="spellStart"/>
      <w:r w:rsidRPr="00B17F8B">
        <w:rPr>
          <w:b/>
        </w:rPr>
        <w:t>LastPurchaseDate</w:t>
      </w:r>
      <w:proofErr w:type="spellEnd"/>
      <w:r>
        <w:t xml:space="preserve"> columns have been removed from the query results. However, the </w:t>
      </w:r>
      <w:r w:rsidR="009636FA">
        <w:rPr>
          <w:b/>
        </w:rPr>
        <w:t>Customer</w:t>
      </w:r>
      <w:r w:rsidR="00C6614E">
        <w:rPr>
          <w:b/>
        </w:rPr>
        <w:t xml:space="preserve"> </w:t>
      </w:r>
      <w:r w:rsidR="009636FA">
        <w:rPr>
          <w:b/>
        </w:rPr>
        <w:t>Type</w:t>
      </w:r>
      <w:r>
        <w:t xml:space="preserve"> column is still there.</w:t>
      </w:r>
    </w:p>
    <w:p w14:paraId="70CA8E78" w14:textId="471233B3" w:rsidR="00E50D58" w:rsidRDefault="00C6614E" w:rsidP="00E50D58">
      <w:pPr>
        <w:pStyle w:val="LabStepScreenshotLevel2"/>
      </w:pPr>
      <w:r>
        <w:drawing>
          <wp:inline distT="0" distB="0" distL="0" distR="0" wp14:anchorId="0264B85D" wp14:editId="38D25B63">
            <wp:extent cx="4163736" cy="1957589"/>
            <wp:effectExtent l="19050" t="19050" r="27305" b="2413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3811" cy="1967028"/>
                    </a:xfrm>
                    <a:prstGeom prst="rect">
                      <a:avLst/>
                    </a:prstGeom>
                    <a:noFill/>
                    <a:ln>
                      <a:solidFill>
                        <a:schemeClr val="bg1">
                          <a:lumMod val="50000"/>
                        </a:schemeClr>
                      </a:solidFill>
                    </a:ln>
                  </pic:spPr>
                </pic:pic>
              </a:graphicData>
            </a:graphic>
          </wp:inline>
        </w:drawing>
      </w:r>
    </w:p>
    <w:p w14:paraId="20563897" w14:textId="17A36E81" w:rsidR="00641E20" w:rsidRDefault="00641E20" w:rsidP="00641E20">
      <w:pPr>
        <w:pStyle w:val="LabStepNumberedLevel2"/>
      </w:pPr>
      <w:r>
        <w:t xml:space="preserve">You might notice that Type menu for the Customer Type column is not set to a specific type. When you see the type as ABC above and 123 below, that the column is being assigned the generic </w:t>
      </w:r>
      <w:r w:rsidRPr="00641E20">
        <w:rPr>
          <w:b/>
        </w:rPr>
        <w:t>Any</w:t>
      </w:r>
      <w:r>
        <w:t xml:space="preserve"> type.</w:t>
      </w:r>
    </w:p>
    <w:p w14:paraId="0C5D80A2" w14:textId="3FFD0368" w:rsidR="00641E20" w:rsidRDefault="00641E20" w:rsidP="00641E20">
      <w:pPr>
        <w:pStyle w:val="LabStepScreenshotLevel2"/>
      </w:pPr>
      <w:r>
        <w:drawing>
          <wp:inline distT="0" distB="0" distL="0" distR="0" wp14:anchorId="037D1286" wp14:editId="7A670A26">
            <wp:extent cx="2330466" cy="927279"/>
            <wp:effectExtent l="19050" t="19050" r="1270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1040" cy="935465"/>
                    </a:xfrm>
                    <a:prstGeom prst="rect">
                      <a:avLst/>
                    </a:prstGeom>
                    <a:noFill/>
                    <a:ln>
                      <a:solidFill>
                        <a:schemeClr val="tx1"/>
                      </a:solidFill>
                    </a:ln>
                  </pic:spPr>
                </pic:pic>
              </a:graphicData>
            </a:graphic>
          </wp:inline>
        </w:drawing>
      </w:r>
    </w:p>
    <w:p w14:paraId="283F8F8F" w14:textId="2F11349B" w:rsidR="00641E20" w:rsidRDefault="00641E20" w:rsidP="00641E20">
      <w:pPr>
        <w:pStyle w:val="LabStepNumberedLevel2"/>
      </w:pPr>
      <w:r>
        <w:t xml:space="preserve">Drop down the Type menu for the </w:t>
      </w:r>
      <w:r w:rsidRPr="00641E20">
        <w:rPr>
          <w:b/>
        </w:rPr>
        <w:t>Customer Type</w:t>
      </w:r>
      <w:r>
        <w:t xml:space="preserve"> column and set its value to </w:t>
      </w:r>
      <w:r w:rsidRPr="00641E20">
        <w:rPr>
          <w:b/>
        </w:rPr>
        <w:t>Text</w:t>
      </w:r>
      <w:r>
        <w:t>.</w:t>
      </w:r>
    </w:p>
    <w:p w14:paraId="540BDFA6" w14:textId="3ABC85ED" w:rsidR="00641E20" w:rsidRDefault="00641E20" w:rsidP="00641E20">
      <w:pPr>
        <w:pStyle w:val="LabStepScreenshotLevel2"/>
      </w:pPr>
      <w:r>
        <w:drawing>
          <wp:inline distT="0" distB="0" distL="0" distR="0" wp14:anchorId="1CD872B8" wp14:editId="29FD01FB">
            <wp:extent cx="2130805" cy="1970468"/>
            <wp:effectExtent l="19050" t="19050" r="222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2259" cy="1990307"/>
                    </a:xfrm>
                    <a:prstGeom prst="rect">
                      <a:avLst/>
                    </a:prstGeom>
                    <a:noFill/>
                    <a:ln>
                      <a:solidFill>
                        <a:schemeClr val="tx1">
                          <a:lumMod val="95000"/>
                          <a:lumOff val="5000"/>
                        </a:schemeClr>
                      </a:solidFill>
                    </a:ln>
                  </pic:spPr>
                </pic:pic>
              </a:graphicData>
            </a:graphic>
          </wp:inline>
        </w:drawing>
      </w:r>
    </w:p>
    <w:p w14:paraId="25C88702" w14:textId="77777777" w:rsidR="00E50D58" w:rsidRDefault="00E50D58" w:rsidP="00E50D58">
      <w:pPr>
        <w:pStyle w:val="LabExerciseCallout"/>
      </w:pPr>
      <w:r>
        <w:t xml:space="preserve">You are now done working with the </w:t>
      </w:r>
      <w:r w:rsidRPr="003A78F6">
        <w:rPr>
          <w:b/>
        </w:rPr>
        <w:t>Customers</w:t>
      </w:r>
      <w:r>
        <w:t xml:space="preserve"> query.</w:t>
      </w:r>
    </w:p>
    <w:p w14:paraId="18F0237B" w14:textId="2205DB8E" w:rsidR="00E50D58" w:rsidRDefault="00E50D58" w:rsidP="00E50D58">
      <w:pPr>
        <w:pStyle w:val="LabStepNumbered"/>
        <w:numPr>
          <w:ilvl w:val="0"/>
          <w:numId w:val="24"/>
        </w:numPr>
      </w:pPr>
      <w:r>
        <w:lastRenderedPageBreak/>
        <w:t xml:space="preserve">Click the </w:t>
      </w:r>
      <w:r w:rsidRPr="003A78F6">
        <w:rPr>
          <w:b/>
        </w:rPr>
        <w:t>Close and Apply</w:t>
      </w:r>
      <w:r>
        <w:t xml:space="preserve"> button on the </w:t>
      </w:r>
      <w:r w:rsidRPr="003A78F6">
        <w:rPr>
          <w:b/>
        </w:rPr>
        <w:t>Home</w:t>
      </w:r>
      <w:r>
        <w:t xml:space="preserve"> tab of the ribbon to execute the updated </w:t>
      </w:r>
      <w:r w:rsidRPr="003A78F6">
        <w:rPr>
          <w:b/>
        </w:rPr>
        <w:t>Customers</w:t>
      </w:r>
      <w:r>
        <w:t xml:space="preserve"> query. Power BI Desktop will display the </w:t>
      </w:r>
      <w:r w:rsidRPr="006F542F">
        <w:rPr>
          <w:b/>
        </w:rPr>
        <w:t>Apply Query Changes</w:t>
      </w:r>
      <w:r>
        <w:t xml:space="preserve"> dialog while importing the data </w:t>
      </w:r>
      <w:r w:rsidR="009636FA">
        <w:t xml:space="preserve">from the SQL Azure database </w:t>
      </w:r>
      <w:r>
        <w:t xml:space="preserve">and transforming it </w:t>
      </w:r>
      <w:r w:rsidR="009636FA">
        <w:t xml:space="preserve">as it </w:t>
      </w:r>
      <w:r>
        <w:t>load</w:t>
      </w:r>
      <w:r w:rsidR="009636FA">
        <w:t>s</w:t>
      </w:r>
      <w:r>
        <w:t xml:space="preserve"> </w:t>
      </w:r>
      <w:r w:rsidR="009636FA">
        <w:t xml:space="preserve">the customer data </w:t>
      </w:r>
      <w:r>
        <w:t>into the data model.</w:t>
      </w:r>
    </w:p>
    <w:p w14:paraId="4F8DF1A9" w14:textId="77777777" w:rsidR="00E50D58" w:rsidRDefault="00E50D58" w:rsidP="00E50D58">
      <w:pPr>
        <w:pStyle w:val="LabStepScreenshot"/>
      </w:pPr>
      <w:r>
        <w:rPr>
          <w:noProof/>
        </w:rPr>
        <w:drawing>
          <wp:inline distT="0" distB="0" distL="0" distR="0" wp14:anchorId="78B03416" wp14:editId="646684F3">
            <wp:extent cx="3391259" cy="1275009"/>
            <wp:effectExtent l="19050" t="19050" r="19050"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1518" cy="1286386"/>
                    </a:xfrm>
                    <a:prstGeom prst="rect">
                      <a:avLst/>
                    </a:prstGeom>
                    <a:noFill/>
                    <a:ln>
                      <a:solidFill>
                        <a:schemeClr val="bg1">
                          <a:lumMod val="50000"/>
                        </a:schemeClr>
                      </a:solidFill>
                    </a:ln>
                  </pic:spPr>
                </pic:pic>
              </a:graphicData>
            </a:graphic>
          </wp:inline>
        </w:drawing>
      </w:r>
    </w:p>
    <w:p w14:paraId="137CC148" w14:textId="77777777" w:rsidR="00E50D58" w:rsidRDefault="00E50D58" w:rsidP="00E50D58">
      <w:pPr>
        <w:pStyle w:val="LabStepNumbered"/>
        <w:numPr>
          <w:ilvl w:val="0"/>
          <w:numId w:val="24"/>
        </w:numPr>
      </w:pPr>
      <w:r>
        <w:t xml:space="preserve">After the query changes have been applied, you should be able to see the results of your changes in the </w:t>
      </w:r>
      <w:r w:rsidRPr="00C6614E">
        <w:rPr>
          <w:b/>
        </w:rPr>
        <w:t>Customers</w:t>
      </w:r>
      <w:r>
        <w:t xml:space="preserve"> table that has been loaded into the project's data model.</w:t>
      </w:r>
    </w:p>
    <w:p w14:paraId="340F9550" w14:textId="32952DC5" w:rsidR="00E50D58" w:rsidRDefault="00C6614E" w:rsidP="00E50D58">
      <w:pPr>
        <w:pStyle w:val="LabStepScreenshot"/>
      </w:pPr>
      <w:r>
        <w:rPr>
          <w:noProof/>
        </w:rPr>
        <w:drawing>
          <wp:inline distT="0" distB="0" distL="0" distR="0" wp14:anchorId="31E3A8AA" wp14:editId="46CD7205">
            <wp:extent cx="5940379" cy="2112135"/>
            <wp:effectExtent l="19050" t="19050" r="22860" b="215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855" cy="2122971"/>
                    </a:xfrm>
                    <a:prstGeom prst="rect">
                      <a:avLst/>
                    </a:prstGeom>
                    <a:noFill/>
                    <a:ln>
                      <a:solidFill>
                        <a:schemeClr val="bg1">
                          <a:lumMod val="50000"/>
                        </a:schemeClr>
                      </a:solidFill>
                    </a:ln>
                  </pic:spPr>
                </pic:pic>
              </a:graphicData>
            </a:graphic>
          </wp:inline>
        </w:drawing>
      </w:r>
    </w:p>
    <w:p w14:paraId="54DFF3B4" w14:textId="69C08652" w:rsidR="00E50D58" w:rsidRDefault="00E50D58" w:rsidP="00E50D58">
      <w:pPr>
        <w:pStyle w:val="LabStepNumbered"/>
        <w:numPr>
          <w:ilvl w:val="0"/>
          <w:numId w:val="24"/>
        </w:numPr>
      </w:pPr>
      <w:r>
        <w:t xml:space="preserve">Save the work you have done to </w:t>
      </w:r>
      <w:r w:rsidR="00C1785C">
        <w:rPr>
          <w:b/>
        </w:rPr>
        <w:t xml:space="preserve">Wingtip Sales </w:t>
      </w:r>
      <w:proofErr w:type="spellStart"/>
      <w:r w:rsidR="00C1785C">
        <w:rPr>
          <w:b/>
        </w:rPr>
        <w:t>Analysis.pbix</w:t>
      </w:r>
      <w:proofErr w:type="spellEnd"/>
      <w:r>
        <w:t xml:space="preserve"> by clicking the Save button in the upper left corner of the Power BI Desktop window.</w:t>
      </w:r>
    </w:p>
    <w:p w14:paraId="7C2DD51A" w14:textId="24588CBB" w:rsidR="001B2370" w:rsidRDefault="00597964" w:rsidP="001B2370">
      <w:pPr>
        <w:pStyle w:val="Heading3"/>
      </w:pPr>
      <w:r>
        <w:t xml:space="preserve">Exercise 3: </w:t>
      </w:r>
      <w:r w:rsidR="001B2370">
        <w:t>Using Power Query to Transform and Reshape Product Data</w:t>
      </w:r>
    </w:p>
    <w:p w14:paraId="35D7083B" w14:textId="7AFB8267" w:rsidR="00597964" w:rsidRDefault="00DF4E6F" w:rsidP="00DF4E6F">
      <w:pPr>
        <w:pStyle w:val="LabExerciseLeadIn"/>
      </w:pPr>
      <w:r>
        <w:t xml:space="preserve">In the following exercise, you will use the </w:t>
      </w:r>
      <w:r w:rsidRPr="009636FA">
        <w:rPr>
          <w:b/>
        </w:rPr>
        <w:t>Query Editor</w:t>
      </w:r>
      <w:r>
        <w:t xml:space="preserve"> </w:t>
      </w:r>
      <w:r w:rsidR="009636FA">
        <w:t xml:space="preserve">window </w:t>
      </w:r>
      <w:r>
        <w:t xml:space="preserve">to modify the </w:t>
      </w:r>
      <w:r w:rsidRPr="009636FA">
        <w:rPr>
          <w:b/>
        </w:rPr>
        <w:t>Products</w:t>
      </w:r>
      <w:r>
        <w:t xml:space="preserve"> query to </w:t>
      </w:r>
      <w:r w:rsidR="009636FA">
        <w:t xml:space="preserve">perform </w:t>
      </w:r>
      <w:r>
        <w:t>transform</w:t>
      </w:r>
      <w:r w:rsidR="009636FA">
        <w:t>s</w:t>
      </w:r>
      <w:r>
        <w:t xml:space="preserve"> </w:t>
      </w:r>
      <w:r w:rsidR="009636FA">
        <w:t xml:space="preserve">on product </w:t>
      </w:r>
      <w:r>
        <w:t xml:space="preserve">data </w:t>
      </w:r>
      <w:r w:rsidR="009636FA">
        <w:t xml:space="preserve">as </w:t>
      </w:r>
      <w:r>
        <w:t xml:space="preserve">it is </w:t>
      </w:r>
      <w:r w:rsidR="009636FA">
        <w:t xml:space="preserve">being </w:t>
      </w:r>
      <w:r>
        <w:t>loaded into the data model.</w:t>
      </w:r>
    </w:p>
    <w:p w14:paraId="4E324B98" w14:textId="549E1301" w:rsidR="00EA050B" w:rsidRDefault="00EA050B" w:rsidP="00EA050B">
      <w:pPr>
        <w:pStyle w:val="LabStepNumbered"/>
        <w:numPr>
          <w:ilvl w:val="0"/>
          <w:numId w:val="25"/>
        </w:numPr>
      </w:pPr>
      <w:r>
        <w:t xml:space="preserve">Make sure you have the </w:t>
      </w:r>
      <w:r w:rsidR="00C1785C">
        <w:rPr>
          <w:b/>
        </w:rPr>
        <w:t xml:space="preserve">Wingtip Sales </w:t>
      </w:r>
      <w:proofErr w:type="spellStart"/>
      <w:r w:rsidR="00C1785C">
        <w:rPr>
          <w:b/>
        </w:rPr>
        <w:t>Analysis.pbix</w:t>
      </w:r>
      <w:proofErr w:type="spellEnd"/>
      <w:r>
        <w:t xml:space="preserve"> project open that you started in the previous exercise.</w:t>
      </w:r>
    </w:p>
    <w:p w14:paraId="7A8AEFF0" w14:textId="77777777" w:rsidR="00EA050B" w:rsidRDefault="00EA050B" w:rsidP="00EA050B">
      <w:pPr>
        <w:pStyle w:val="LabStepNumbered"/>
        <w:numPr>
          <w:ilvl w:val="0"/>
          <w:numId w:val="25"/>
        </w:numPr>
      </w:pPr>
      <w:r>
        <w:t xml:space="preserve">Click on the </w:t>
      </w:r>
      <w:r w:rsidRPr="00EA050B">
        <w:rPr>
          <w:b/>
        </w:rPr>
        <w:t>Edit Queries</w:t>
      </w:r>
      <w:r>
        <w:t xml:space="preserve"> button in the ribbon to display the </w:t>
      </w:r>
      <w:r w:rsidRPr="009636FA">
        <w:rPr>
          <w:b/>
        </w:rPr>
        <w:t>Query Editor</w:t>
      </w:r>
      <w:r>
        <w:t xml:space="preserve"> window.</w:t>
      </w:r>
    </w:p>
    <w:p w14:paraId="78F7BC86" w14:textId="77777777" w:rsidR="00EA050B" w:rsidRDefault="00EA050B" w:rsidP="00EA050B">
      <w:pPr>
        <w:pStyle w:val="LabStepNumbered"/>
        <w:numPr>
          <w:ilvl w:val="0"/>
          <w:numId w:val="25"/>
        </w:numPr>
      </w:pPr>
      <w:r>
        <w:t xml:space="preserve">Make sure the </w:t>
      </w:r>
      <w:r>
        <w:rPr>
          <w:b/>
        </w:rPr>
        <w:t>Product</w:t>
      </w:r>
      <w:r w:rsidRPr="00EA050B">
        <w:rPr>
          <w:b/>
        </w:rPr>
        <w:t>s</w:t>
      </w:r>
      <w:r>
        <w:t xml:space="preserve"> query is selected in the </w:t>
      </w:r>
      <w:r w:rsidRPr="00EA050B">
        <w:rPr>
          <w:b/>
        </w:rPr>
        <w:t>Queries</w:t>
      </w:r>
      <w:r>
        <w:t xml:space="preserve"> list on the left-hand side of the </w:t>
      </w:r>
      <w:r w:rsidRPr="009636FA">
        <w:rPr>
          <w:b/>
        </w:rPr>
        <w:t>Query Editor</w:t>
      </w:r>
      <w:r>
        <w:t xml:space="preserve"> window. </w:t>
      </w:r>
    </w:p>
    <w:p w14:paraId="01A7E4CE" w14:textId="464F46D0" w:rsidR="00EA050B" w:rsidRDefault="00EA050B" w:rsidP="002C5ACE">
      <w:pPr>
        <w:pStyle w:val="LabStepScreenshot"/>
      </w:pPr>
      <w:r>
        <w:rPr>
          <w:noProof/>
        </w:rPr>
        <w:drawing>
          <wp:inline distT="0" distB="0" distL="0" distR="0" wp14:anchorId="2E4CF207" wp14:editId="31CEEF9A">
            <wp:extent cx="5303520" cy="1652432"/>
            <wp:effectExtent l="19050" t="19050" r="1143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0462" cy="1657711"/>
                    </a:xfrm>
                    <a:prstGeom prst="rect">
                      <a:avLst/>
                    </a:prstGeom>
                    <a:noFill/>
                    <a:ln>
                      <a:solidFill>
                        <a:schemeClr val="bg1">
                          <a:lumMod val="50000"/>
                        </a:schemeClr>
                      </a:solidFill>
                    </a:ln>
                  </pic:spPr>
                </pic:pic>
              </a:graphicData>
            </a:graphic>
          </wp:inline>
        </w:drawing>
      </w:r>
    </w:p>
    <w:p w14:paraId="7AD50286" w14:textId="639154DD" w:rsidR="000D283F" w:rsidRDefault="000D283F" w:rsidP="00EA050B">
      <w:pPr>
        <w:pStyle w:val="LabStepNumbered"/>
        <w:numPr>
          <w:ilvl w:val="0"/>
          <w:numId w:val="25"/>
        </w:numPr>
      </w:pPr>
      <w:r>
        <w:lastRenderedPageBreak/>
        <w:t>Remove the columns that are not required</w:t>
      </w:r>
      <w:r w:rsidR="00DF4E6F">
        <w:t xml:space="preserve"> in the </w:t>
      </w:r>
      <w:r w:rsidR="00DF4E6F" w:rsidRPr="00DF4E6F">
        <w:rPr>
          <w:b/>
        </w:rPr>
        <w:t>Products</w:t>
      </w:r>
      <w:r w:rsidR="00DF4E6F">
        <w:t xml:space="preserve"> query results</w:t>
      </w:r>
      <w:r>
        <w:t>.</w:t>
      </w:r>
    </w:p>
    <w:p w14:paraId="5CCA3C9F" w14:textId="530854BE" w:rsidR="00EA050B" w:rsidRDefault="00EA050B" w:rsidP="000D283F">
      <w:pPr>
        <w:pStyle w:val="LabStepNumberedLevel2"/>
        <w:numPr>
          <w:ilvl w:val="1"/>
          <w:numId w:val="25"/>
        </w:numPr>
      </w:pPr>
      <w:r>
        <w:t xml:space="preserve">Click the </w:t>
      </w:r>
      <w:r w:rsidRPr="000D283F">
        <w:rPr>
          <w:b/>
        </w:rPr>
        <w:t>Choose Columns</w:t>
      </w:r>
      <w:r>
        <w:t xml:space="preserve"> button in the ribbon to display the </w:t>
      </w:r>
      <w:r w:rsidRPr="000D283F">
        <w:rPr>
          <w:b/>
        </w:rPr>
        <w:t>Choose Columns</w:t>
      </w:r>
      <w:r>
        <w:t xml:space="preserve"> dialog.</w:t>
      </w:r>
    </w:p>
    <w:p w14:paraId="28635347" w14:textId="0201798E" w:rsidR="00EA050B" w:rsidRDefault="00EA050B" w:rsidP="000D283F">
      <w:pPr>
        <w:pStyle w:val="LabStepNumberedLevel2"/>
        <w:numPr>
          <w:ilvl w:val="1"/>
          <w:numId w:val="25"/>
        </w:numPr>
      </w:pPr>
      <w:r>
        <w:t xml:space="preserve">In the </w:t>
      </w:r>
      <w:r w:rsidRPr="000D283F">
        <w:rPr>
          <w:b/>
        </w:rPr>
        <w:t>Choose Columns</w:t>
      </w:r>
      <w:r>
        <w:t xml:space="preserve"> dialog, begin by clicking on the </w:t>
      </w:r>
      <w:r w:rsidRPr="009636FA">
        <w:rPr>
          <w:b/>
        </w:rPr>
        <w:t>(Select all Columns)</w:t>
      </w:r>
      <w:r>
        <w:t xml:space="preserve"> checkbox at the top to unselect all column</w:t>
      </w:r>
      <w:r w:rsidR="009636FA">
        <w:t>s</w:t>
      </w:r>
      <w:r>
        <w:t xml:space="preserve">. Next, select the checkboxes for </w:t>
      </w:r>
      <w:proofErr w:type="spellStart"/>
      <w:r w:rsidRPr="000D283F">
        <w:rPr>
          <w:b/>
        </w:rPr>
        <w:t>ProductId</w:t>
      </w:r>
      <w:proofErr w:type="spellEnd"/>
      <w:r>
        <w:t xml:space="preserve">, </w:t>
      </w:r>
      <w:r w:rsidRPr="000D283F">
        <w:rPr>
          <w:b/>
        </w:rPr>
        <w:t>Title</w:t>
      </w:r>
      <w:r>
        <w:t xml:space="preserve">, </w:t>
      </w:r>
      <w:proofErr w:type="spellStart"/>
      <w:r w:rsidRPr="000D283F">
        <w:rPr>
          <w:b/>
        </w:rPr>
        <w:t>ProductCategory</w:t>
      </w:r>
      <w:proofErr w:type="spellEnd"/>
      <w:r>
        <w:t xml:space="preserve">, </w:t>
      </w:r>
      <w:proofErr w:type="spellStart"/>
      <w:r w:rsidRPr="000D283F">
        <w:rPr>
          <w:b/>
        </w:rPr>
        <w:t>UnitCost</w:t>
      </w:r>
      <w:proofErr w:type="spellEnd"/>
      <w:r w:rsidR="00C6614E">
        <w:t xml:space="preserve">, </w:t>
      </w:r>
      <w:proofErr w:type="spellStart"/>
      <w:r w:rsidRPr="000D283F">
        <w:rPr>
          <w:b/>
        </w:rPr>
        <w:t>ListPrice</w:t>
      </w:r>
      <w:proofErr w:type="spellEnd"/>
      <w:r>
        <w:t xml:space="preserve"> </w:t>
      </w:r>
      <w:r w:rsidR="00C6614E">
        <w:t xml:space="preserve">and </w:t>
      </w:r>
      <w:proofErr w:type="spellStart"/>
      <w:r w:rsidR="00C6614E">
        <w:rPr>
          <w:b/>
        </w:rPr>
        <w:t>ProductImageUrl</w:t>
      </w:r>
      <w:proofErr w:type="spellEnd"/>
      <w:r w:rsidR="00C6614E">
        <w:rPr>
          <w:b/>
        </w:rPr>
        <w:t xml:space="preserve"> </w:t>
      </w:r>
      <w:r>
        <w:t xml:space="preserve">as shown in the following screenshot. Once you have these columns selected, click the </w:t>
      </w:r>
      <w:r w:rsidRPr="000D283F">
        <w:rPr>
          <w:b/>
        </w:rPr>
        <w:t>OK</w:t>
      </w:r>
      <w:r>
        <w:t xml:space="preserve"> button to close the dialog and to modify the underlying query.</w:t>
      </w:r>
    </w:p>
    <w:p w14:paraId="6B41965D" w14:textId="72A9E37B" w:rsidR="00EA050B" w:rsidRDefault="00C6614E" w:rsidP="000D283F">
      <w:pPr>
        <w:pStyle w:val="LabStepScreenshotLevel2"/>
      </w:pPr>
      <w:r>
        <w:drawing>
          <wp:inline distT="0" distB="0" distL="0" distR="0" wp14:anchorId="3CBFB5F1" wp14:editId="15CB7042">
            <wp:extent cx="1674253" cy="2374804"/>
            <wp:effectExtent l="19050" t="19050" r="21590" b="260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95447" cy="2404866"/>
                    </a:xfrm>
                    <a:prstGeom prst="rect">
                      <a:avLst/>
                    </a:prstGeom>
                    <a:noFill/>
                    <a:ln>
                      <a:solidFill>
                        <a:schemeClr val="tx1"/>
                      </a:solidFill>
                    </a:ln>
                  </pic:spPr>
                </pic:pic>
              </a:graphicData>
            </a:graphic>
          </wp:inline>
        </w:drawing>
      </w:r>
    </w:p>
    <w:p w14:paraId="01051C40" w14:textId="597194C7" w:rsidR="001B2370" w:rsidRDefault="000D283F" w:rsidP="00EA050B">
      <w:pPr>
        <w:pStyle w:val="LabStepNumbered"/>
        <w:numPr>
          <w:ilvl w:val="0"/>
          <w:numId w:val="25"/>
        </w:numPr>
      </w:pPr>
      <w:r>
        <w:t xml:space="preserve">Rename the </w:t>
      </w:r>
      <w:r w:rsidRPr="000D283F">
        <w:rPr>
          <w:b/>
        </w:rPr>
        <w:t>Title</w:t>
      </w:r>
      <w:r>
        <w:t xml:space="preserve"> column to </w:t>
      </w:r>
      <w:r w:rsidRPr="000D283F">
        <w:rPr>
          <w:b/>
        </w:rPr>
        <w:t>Product</w:t>
      </w:r>
      <w:r>
        <w:t>.</w:t>
      </w:r>
    </w:p>
    <w:p w14:paraId="75656A36" w14:textId="7CFDC502" w:rsidR="00DF4E6F" w:rsidRDefault="00DF4E6F" w:rsidP="00DF4E6F">
      <w:pPr>
        <w:pStyle w:val="LabStepNumberedLevel2"/>
        <w:numPr>
          <w:ilvl w:val="1"/>
          <w:numId w:val="25"/>
        </w:numPr>
      </w:pPr>
      <w:r>
        <w:t xml:space="preserve">Right-click on the </w:t>
      </w:r>
      <w:r w:rsidRPr="00DF4E6F">
        <w:rPr>
          <w:b/>
        </w:rPr>
        <w:t>Title</w:t>
      </w:r>
      <w:r>
        <w:t xml:space="preserve"> column and click </w:t>
      </w:r>
      <w:r w:rsidRPr="00DF4E6F">
        <w:rPr>
          <w:b/>
        </w:rPr>
        <w:t>Rename</w:t>
      </w:r>
      <w:r>
        <w:t>.</w:t>
      </w:r>
    </w:p>
    <w:p w14:paraId="2E7BC98D" w14:textId="45ECDEA6" w:rsidR="00C6614E" w:rsidRDefault="00C6614E" w:rsidP="00DF4E6F">
      <w:pPr>
        <w:pStyle w:val="LabStepNumberedLevel2"/>
        <w:numPr>
          <w:ilvl w:val="1"/>
          <w:numId w:val="25"/>
        </w:numPr>
      </w:pPr>
      <w:r>
        <w:t xml:space="preserve">Update the column name to </w:t>
      </w:r>
      <w:r w:rsidRPr="00C6614E">
        <w:rPr>
          <w:b/>
        </w:rPr>
        <w:t>Product</w:t>
      </w:r>
      <w:r>
        <w:t>.</w:t>
      </w:r>
    </w:p>
    <w:p w14:paraId="7A67C90E" w14:textId="737017CD" w:rsidR="001B2370" w:rsidRDefault="00FA2D4A" w:rsidP="00DF4E6F">
      <w:pPr>
        <w:pStyle w:val="LabStepScreenshotLevel2"/>
      </w:pPr>
      <w:r>
        <w:drawing>
          <wp:inline distT="0" distB="0" distL="0" distR="0" wp14:anchorId="2E6E3304" wp14:editId="4CD811A2">
            <wp:extent cx="2719953" cy="1457709"/>
            <wp:effectExtent l="19050" t="19050" r="2349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5815" cy="1460851"/>
                    </a:xfrm>
                    <a:prstGeom prst="rect">
                      <a:avLst/>
                    </a:prstGeom>
                    <a:noFill/>
                    <a:ln>
                      <a:solidFill>
                        <a:schemeClr val="bg1">
                          <a:lumMod val="50000"/>
                        </a:schemeClr>
                      </a:solidFill>
                    </a:ln>
                  </pic:spPr>
                </pic:pic>
              </a:graphicData>
            </a:graphic>
          </wp:inline>
        </w:drawing>
      </w:r>
    </w:p>
    <w:p w14:paraId="5FE98618" w14:textId="5E88EB30" w:rsidR="001B2370" w:rsidRDefault="00DF4E6F" w:rsidP="001B2370">
      <w:pPr>
        <w:pStyle w:val="LabStepNumbered"/>
        <w:numPr>
          <w:ilvl w:val="0"/>
          <w:numId w:val="24"/>
        </w:numPr>
      </w:pPr>
      <w:r>
        <w:t xml:space="preserve">Split the </w:t>
      </w:r>
      <w:proofErr w:type="spellStart"/>
      <w:r w:rsidRPr="00DF4E6F">
        <w:rPr>
          <w:b/>
        </w:rPr>
        <w:t>ProductCategory</w:t>
      </w:r>
      <w:proofErr w:type="spellEnd"/>
      <w:r>
        <w:t xml:space="preserve"> column up into two separate columns named </w:t>
      </w:r>
      <w:r w:rsidRPr="00DF4E6F">
        <w:rPr>
          <w:b/>
        </w:rPr>
        <w:t>Category</w:t>
      </w:r>
      <w:r>
        <w:t xml:space="preserve"> and </w:t>
      </w:r>
      <w:r w:rsidRPr="00DF4E6F">
        <w:rPr>
          <w:b/>
        </w:rPr>
        <w:t>Subcategory</w:t>
      </w:r>
      <w:r>
        <w:t>.</w:t>
      </w:r>
    </w:p>
    <w:p w14:paraId="3643282A" w14:textId="4FBAE896" w:rsidR="00723A74" w:rsidRDefault="00FA2D4A" w:rsidP="00E02C6B">
      <w:pPr>
        <w:pStyle w:val="LabStepNumberedLevel2"/>
        <w:numPr>
          <w:ilvl w:val="1"/>
          <w:numId w:val="24"/>
        </w:numPr>
      </w:pPr>
      <w:r>
        <w:t xml:space="preserve">Right-click </w:t>
      </w:r>
      <w:r w:rsidR="00723A74">
        <w:t xml:space="preserve">the </w:t>
      </w:r>
      <w:proofErr w:type="spellStart"/>
      <w:r w:rsidR="00723A74" w:rsidRPr="00FA2D4A">
        <w:rPr>
          <w:b/>
        </w:rPr>
        <w:t>ProductCategory</w:t>
      </w:r>
      <w:proofErr w:type="spellEnd"/>
      <w:r w:rsidR="00723A74">
        <w:t xml:space="preserve"> </w:t>
      </w:r>
      <w:r>
        <w:t xml:space="preserve">column and then click the </w:t>
      </w:r>
      <w:r w:rsidR="00723A74" w:rsidRPr="00FA2D4A">
        <w:rPr>
          <w:b/>
        </w:rPr>
        <w:t>Split Column</w:t>
      </w:r>
      <w:r w:rsidR="00723A74">
        <w:t xml:space="preserve"> </w:t>
      </w:r>
      <w:r>
        <w:t xml:space="preserve">&gt; </w:t>
      </w:r>
      <w:r w:rsidR="00723A74" w:rsidRPr="00FA2D4A">
        <w:rPr>
          <w:b/>
        </w:rPr>
        <w:t>By Delimiter</w:t>
      </w:r>
      <w:r w:rsidR="00723A74">
        <w:t xml:space="preserve"> </w:t>
      </w:r>
      <w:r>
        <w:t>command</w:t>
      </w:r>
      <w:r w:rsidR="00723A74">
        <w:t>.</w:t>
      </w:r>
    </w:p>
    <w:p w14:paraId="29283CB0" w14:textId="02AE5527" w:rsidR="00723A74" w:rsidRDefault="00FA2D4A" w:rsidP="00723A74">
      <w:pPr>
        <w:pStyle w:val="LabStepScreenshotLevel2"/>
      </w:pPr>
      <w:r>
        <w:lastRenderedPageBreak/>
        <w:drawing>
          <wp:inline distT="0" distB="0" distL="0" distR="0" wp14:anchorId="6056A06D" wp14:editId="55E8D41C">
            <wp:extent cx="5211297" cy="2045776"/>
            <wp:effectExtent l="19050" t="19050" r="8890" b="1206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5475" cy="2067045"/>
                    </a:xfrm>
                    <a:prstGeom prst="rect">
                      <a:avLst/>
                    </a:prstGeom>
                    <a:noFill/>
                    <a:ln>
                      <a:solidFill>
                        <a:schemeClr val="tx1"/>
                      </a:solidFill>
                    </a:ln>
                  </pic:spPr>
                </pic:pic>
              </a:graphicData>
            </a:graphic>
          </wp:inline>
        </w:drawing>
      </w:r>
    </w:p>
    <w:p w14:paraId="4968AFDE" w14:textId="6CE01D22" w:rsidR="00723A74" w:rsidRDefault="001D2676" w:rsidP="00DF4E6F">
      <w:pPr>
        <w:pStyle w:val="LabStepNumberedLevel2"/>
        <w:numPr>
          <w:ilvl w:val="1"/>
          <w:numId w:val="24"/>
        </w:numPr>
      </w:pPr>
      <w:r>
        <w:t xml:space="preserve">In </w:t>
      </w:r>
      <w:r w:rsidR="00723A74">
        <w:t xml:space="preserve">the </w:t>
      </w:r>
      <w:r w:rsidR="00723A74" w:rsidRPr="00723A74">
        <w:rPr>
          <w:b/>
        </w:rPr>
        <w:t>Split Column</w:t>
      </w:r>
      <w:r w:rsidR="00723A74">
        <w:rPr>
          <w:b/>
        </w:rPr>
        <w:t xml:space="preserve"> </w:t>
      </w:r>
      <w:proofErr w:type="gramStart"/>
      <w:r w:rsidR="00723A74">
        <w:rPr>
          <w:b/>
        </w:rPr>
        <w:t>By</w:t>
      </w:r>
      <w:proofErr w:type="gramEnd"/>
      <w:r w:rsidR="00723A74">
        <w:rPr>
          <w:b/>
        </w:rPr>
        <w:t xml:space="preserve"> Column</w:t>
      </w:r>
      <w:r w:rsidR="00723A74">
        <w:t xml:space="preserve"> dialog, </w:t>
      </w:r>
      <w:r>
        <w:t xml:space="preserve">drop down the </w:t>
      </w:r>
      <w:r w:rsidRPr="009636FA">
        <w:rPr>
          <w:b/>
        </w:rPr>
        <w:t>Select or enter delimiter</w:t>
      </w:r>
      <w:r>
        <w:t xml:space="preserve"> combo box and select</w:t>
      </w:r>
      <w:r w:rsidR="009636FA">
        <w:t xml:space="preserve"> </w:t>
      </w:r>
      <w:r w:rsidRPr="009636FA">
        <w:rPr>
          <w:b/>
        </w:rPr>
        <w:t>--Custom--</w:t>
      </w:r>
      <w:r>
        <w:t>.</w:t>
      </w:r>
    </w:p>
    <w:p w14:paraId="2B46F554" w14:textId="3671EB09" w:rsidR="001D2676" w:rsidRDefault="001D2676" w:rsidP="00DF4E6F">
      <w:pPr>
        <w:pStyle w:val="LabStepNumberedLevel2"/>
        <w:numPr>
          <w:ilvl w:val="1"/>
          <w:numId w:val="24"/>
        </w:numPr>
      </w:pPr>
      <w:r>
        <w:t>In the textbox enter a t</w:t>
      </w:r>
      <w:r w:rsidR="009636FA">
        <w:t>hree-</w:t>
      </w:r>
      <w:r>
        <w:t xml:space="preserve">character text value which includes a space follow by the </w:t>
      </w:r>
      <w:r w:rsidRPr="009636FA">
        <w:rPr>
          <w:b/>
          <w:sz w:val="20"/>
        </w:rPr>
        <w:t>&gt;</w:t>
      </w:r>
      <w:r>
        <w:t xml:space="preserve"> character followed by another space.</w:t>
      </w:r>
    </w:p>
    <w:p w14:paraId="3A48E665" w14:textId="47114E55" w:rsidR="001D2676" w:rsidRDefault="001D2676" w:rsidP="00DF4E6F">
      <w:pPr>
        <w:pStyle w:val="LabStepNumberedLevel2"/>
        <w:numPr>
          <w:ilvl w:val="1"/>
          <w:numId w:val="24"/>
        </w:numPr>
      </w:pPr>
      <w:r>
        <w:t xml:space="preserve">When the </w:t>
      </w:r>
      <w:r w:rsidRPr="00723A74">
        <w:rPr>
          <w:b/>
        </w:rPr>
        <w:t>Split Column</w:t>
      </w:r>
      <w:r>
        <w:rPr>
          <w:b/>
        </w:rPr>
        <w:t xml:space="preserve"> </w:t>
      </w:r>
      <w:proofErr w:type="gramStart"/>
      <w:r>
        <w:rPr>
          <w:b/>
        </w:rPr>
        <w:t>By</w:t>
      </w:r>
      <w:proofErr w:type="gramEnd"/>
      <w:r>
        <w:rPr>
          <w:b/>
        </w:rPr>
        <w:t xml:space="preserve"> Column</w:t>
      </w:r>
      <w:r>
        <w:t xml:space="preserve"> dialog </w:t>
      </w:r>
      <w:r w:rsidR="00FA2D4A">
        <w:t xml:space="preserve">matches </w:t>
      </w:r>
      <w:r>
        <w:t xml:space="preserve">the following screenshot, click the </w:t>
      </w:r>
      <w:r w:rsidRPr="009636FA">
        <w:rPr>
          <w:b/>
        </w:rPr>
        <w:t>OK</w:t>
      </w:r>
      <w:r>
        <w:t xml:space="preserve"> button.</w:t>
      </w:r>
    </w:p>
    <w:p w14:paraId="328922A0" w14:textId="7FB4CC66" w:rsidR="00723A74" w:rsidRDefault="00FA2D4A" w:rsidP="00723A74">
      <w:pPr>
        <w:pStyle w:val="LabStepScreenshotLevel2"/>
      </w:pPr>
      <w:r>
        <w:drawing>
          <wp:inline distT="0" distB="0" distL="0" distR="0" wp14:anchorId="561268C7" wp14:editId="7F563919">
            <wp:extent cx="3760631" cy="1910262"/>
            <wp:effectExtent l="19050" t="19050" r="11430" b="139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6994" cy="1918574"/>
                    </a:xfrm>
                    <a:prstGeom prst="rect">
                      <a:avLst/>
                    </a:prstGeom>
                    <a:ln>
                      <a:solidFill>
                        <a:schemeClr val="tx1"/>
                      </a:solidFill>
                    </a:ln>
                  </pic:spPr>
                </pic:pic>
              </a:graphicData>
            </a:graphic>
          </wp:inline>
        </w:drawing>
      </w:r>
    </w:p>
    <w:p w14:paraId="142D74D4" w14:textId="4C114597" w:rsidR="00723A74" w:rsidRDefault="001D2676" w:rsidP="00DF4E6F">
      <w:pPr>
        <w:pStyle w:val="LabStepNumberedLevel2"/>
        <w:numPr>
          <w:ilvl w:val="1"/>
          <w:numId w:val="24"/>
        </w:numPr>
      </w:pPr>
      <w:r>
        <w:t xml:space="preserve">You should be able to confirm that Power BI Desktop has split the </w:t>
      </w:r>
      <w:proofErr w:type="spellStart"/>
      <w:r w:rsidRPr="001D2676">
        <w:rPr>
          <w:b/>
        </w:rPr>
        <w:t>ProductCategory</w:t>
      </w:r>
      <w:proofErr w:type="spellEnd"/>
      <w:r>
        <w:t xml:space="preserve"> column into two separate columns named </w:t>
      </w:r>
      <w:r w:rsidRPr="001D2676">
        <w:rPr>
          <w:b/>
        </w:rPr>
        <w:t>ProductCategory</w:t>
      </w:r>
      <w:r>
        <w:rPr>
          <w:b/>
        </w:rPr>
        <w:t>.1</w:t>
      </w:r>
      <w:r>
        <w:t xml:space="preserve"> and </w:t>
      </w:r>
      <w:r w:rsidRPr="001D2676">
        <w:rPr>
          <w:b/>
        </w:rPr>
        <w:t>ProductCategory</w:t>
      </w:r>
      <w:r>
        <w:rPr>
          <w:b/>
        </w:rPr>
        <w:t>.2</w:t>
      </w:r>
      <w:r>
        <w:t>.</w:t>
      </w:r>
    </w:p>
    <w:p w14:paraId="6C88F82D" w14:textId="306A61D7" w:rsidR="002C30A3" w:rsidRDefault="00FA2D4A" w:rsidP="002C30A3">
      <w:pPr>
        <w:pStyle w:val="LabStepScreenshotLevel2"/>
      </w:pPr>
      <w:r>
        <w:drawing>
          <wp:inline distT="0" distB="0" distL="0" distR="0" wp14:anchorId="2EEE4769" wp14:editId="219DB134">
            <wp:extent cx="4386021" cy="1258836"/>
            <wp:effectExtent l="19050" t="19050" r="14605" b="177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3623" cy="1269628"/>
                    </a:xfrm>
                    <a:prstGeom prst="rect">
                      <a:avLst/>
                    </a:prstGeom>
                    <a:noFill/>
                    <a:ln>
                      <a:solidFill>
                        <a:schemeClr val="bg1">
                          <a:lumMod val="50000"/>
                        </a:schemeClr>
                      </a:solidFill>
                    </a:ln>
                  </pic:spPr>
                </pic:pic>
              </a:graphicData>
            </a:graphic>
          </wp:inline>
        </w:drawing>
      </w:r>
    </w:p>
    <w:p w14:paraId="42CE0F18" w14:textId="7CC72707" w:rsidR="002C30A3" w:rsidRDefault="002C30A3" w:rsidP="003917E0">
      <w:pPr>
        <w:pStyle w:val="LabStepNumberedLevel2"/>
        <w:numPr>
          <w:ilvl w:val="1"/>
          <w:numId w:val="24"/>
        </w:numPr>
      </w:pPr>
      <w:r>
        <w:t xml:space="preserve">Rename the </w:t>
      </w:r>
      <w:r w:rsidRPr="002C30A3">
        <w:rPr>
          <w:b/>
        </w:rPr>
        <w:t>ProductCategory.1</w:t>
      </w:r>
      <w:r>
        <w:t xml:space="preserve"> column to </w:t>
      </w:r>
      <w:r w:rsidRPr="002C30A3">
        <w:rPr>
          <w:b/>
        </w:rPr>
        <w:t>Category</w:t>
      </w:r>
      <w:r>
        <w:t xml:space="preserve"> </w:t>
      </w:r>
      <w:r w:rsidR="00FA2D4A">
        <w:t xml:space="preserve">and </w:t>
      </w:r>
      <w:r>
        <w:t xml:space="preserve">rename </w:t>
      </w:r>
      <w:r w:rsidRPr="002C30A3">
        <w:rPr>
          <w:b/>
        </w:rPr>
        <w:t>ProductCategory.2</w:t>
      </w:r>
      <w:r>
        <w:t xml:space="preserve"> to </w:t>
      </w:r>
      <w:r>
        <w:rPr>
          <w:b/>
        </w:rPr>
        <w:t>Subc</w:t>
      </w:r>
      <w:r w:rsidRPr="002C30A3">
        <w:rPr>
          <w:b/>
        </w:rPr>
        <w:t>ategory</w:t>
      </w:r>
      <w:r w:rsidRPr="002C30A3">
        <w:t>.</w:t>
      </w:r>
    </w:p>
    <w:p w14:paraId="274951A6" w14:textId="32F285F5" w:rsidR="002C30A3" w:rsidRDefault="00FA2D4A" w:rsidP="002C30A3">
      <w:pPr>
        <w:pStyle w:val="LabStepScreenshotLevel2"/>
      </w:pPr>
      <w:r>
        <w:lastRenderedPageBreak/>
        <w:drawing>
          <wp:inline distT="0" distB="0" distL="0" distR="0" wp14:anchorId="7558689A" wp14:editId="5FDBD4F2">
            <wp:extent cx="4192292" cy="1453914"/>
            <wp:effectExtent l="19050" t="19050" r="17780" b="133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10365" cy="1460182"/>
                    </a:xfrm>
                    <a:prstGeom prst="rect">
                      <a:avLst/>
                    </a:prstGeom>
                    <a:noFill/>
                    <a:ln>
                      <a:solidFill>
                        <a:schemeClr val="bg1">
                          <a:lumMod val="50000"/>
                        </a:schemeClr>
                      </a:solidFill>
                    </a:ln>
                  </pic:spPr>
                </pic:pic>
              </a:graphicData>
            </a:graphic>
          </wp:inline>
        </w:drawing>
      </w:r>
    </w:p>
    <w:p w14:paraId="71F11B78" w14:textId="4F1BA4BC" w:rsidR="00811A48" w:rsidRDefault="00811A48" w:rsidP="00811A48">
      <w:pPr>
        <w:pStyle w:val="LabExerciseCallout"/>
      </w:pPr>
      <w:r>
        <w:t xml:space="preserve">When you have </w:t>
      </w:r>
      <w:r w:rsidR="008A4297">
        <w:t xml:space="preserve">query </w:t>
      </w:r>
      <w:r>
        <w:t xml:space="preserve">columns based on numeric currency values, it is best to change their </w:t>
      </w:r>
      <w:r w:rsidR="008A4297">
        <w:t xml:space="preserve">column </w:t>
      </w:r>
      <w:r>
        <w:t xml:space="preserve">type to </w:t>
      </w:r>
      <w:r w:rsidRPr="00811A48">
        <w:rPr>
          <w:b/>
        </w:rPr>
        <w:t>Fixed Decimal Number</w:t>
      </w:r>
      <w:r>
        <w:t>.</w:t>
      </w:r>
    </w:p>
    <w:p w14:paraId="7CA299D0" w14:textId="59A9F573" w:rsidR="00517E22" w:rsidRDefault="002C30A3" w:rsidP="00517E22">
      <w:pPr>
        <w:pStyle w:val="LabStepNumbered"/>
        <w:numPr>
          <w:ilvl w:val="0"/>
          <w:numId w:val="24"/>
        </w:numPr>
      </w:pPr>
      <w:r>
        <w:t xml:space="preserve">Modify the </w:t>
      </w:r>
      <w:r w:rsidR="00811A48">
        <w:t xml:space="preserve">column </w:t>
      </w:r>
      <w:r>
        <w:t xml:space="preserve">type of the </w:t>
      </w:r>
      <w:proofErr w:type="spellStart"/>
      <w:r w:rsidR="00811A48" w:rsidRPr="00811A48">
        <w:rPr>
          <w:b/>
        </w:rPr>
        <w:t>UnitCost</w:t>
      </w:r>
      <w:proofErr w:type="spellEnd"/>
      <w:r>
        <w:t xml:space="preserve"> column and the </w:t>
      </w:r>
      <w:proofErr w:type="spellStart"/>
      <w:r w:rsidR="00811A48" w:rsidRPr="00811A48">
        <w:rPr>
          <w:b/>
        </w:rPr>
        <w:t>ListPrice</w:t>
      </w:r>
      <w:proofErr w:type="spellEnd"/>
      <w:r w:rsidR="00811A48">
        <w:t xml:space="preserve"> </w:t>
      </w:r>
      <w:r>
        <w:t xml:space="preserve">column to </w:t>
      </w:r>
      <w:r w:rsidR="00811A48">
        <w:t xml:space="preserve">the </w:t>
      </w:r>
      <w:r w:rsidR="00811A48" w:rsidRPr="00811A48">
        <w:rPr>
          <w:b/>
        </w:rPr>
        <w:t>Fixed Decimal Number</w:t>
      </w:r>
      <w:r w:rsidR="00811A48">
        <w:t xml:space="preserve"> type</w:t>
      </w:r>
      <w:r>
        <w:t>.</w:t>
      </w:r>
    </w:p>
    <w:p w14:paraId="683A2FB7" w14:textId="686829CC" w:rsidR="00811A48" w:rsidRDefault="00FA2D4A" w:rsidP="00811A48">
      <w:pPr>
        <w:pStyle w:val="LabStepNumberedLevel2"/>
        <w:numPr>
          <w:ilvl w:val="1"/>
          <w:numId w:val="24"/>
        </w:numPr>
      </w:pPr>
      <w:r>
        <w:t xml:space="preserve">Use the dropdown column type menu to set the type of the </w:t>
      </w:r>
      <w:proofErr w:type="spellStart"/>
      <w:r w:rsidR="00811A48" w:rsidRPr="00811A48">
        <w:rPr>
          <w:b/>
        </w:rPr>
        <w:t>UnitCost</w:t>
      </w:r>
      <w:proofErr w:type="spellEnd"/>
      <w:r w:rsidR="00811A48">
        <w:t xml:space="preserve"> </w:t>
      </w:r>
      <w:r>
        <w:t xml:space="preserve">to </w:t>
      </w:r>
      <w:r w:rsidRPr="00FA2D4A">
        <w:rPr>
          <w:b/>
        </w:rPr>
        <w:t>Fixed Decimal Number</w:t>
      </w:r>
      <w:r w:rsidR="00811A48">
        <w:t>.</w:t>
      </w:r>
    </w:p>
    <w:p w14:paraId="47550554" w14:textId="6CEDB49C" w:rsidR="00FA2D4A" w:rsidRDefault="00FA2D4A" w:rsidP="00FA2D4A">
      <w:pPr>
        <w:pStyle w:val="LabStepScreenshotLevel2"/>
      </w:pPr>
      <w:r>
        <w:drawing>
          <wp:inline distT="0" distB="0" distL="0" distR="0" wp14:anchorId="770C476C" wp14:editId="511072D2">
            <wp:extent cx="2076773" cy="1312237"/>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88500" cy="1319647"/>
                    </a:xfrm>
                    <a:prstGeom prst="rect">
                      <a:avLst/>
                    </a:prstGeom>
                    <a:noFill/>
                    <a:ln>
                      <a:solidFill>
                        <a:schemeClr val="bg1">
                          <a:lumMod val="50000"/>
                        </a:schemeClr>
                      </a:solidFill>
                    </a:ln>
                  </pic:spPr>
                </pic:pic>
              </a:graphicData>
            </a:graphic>
          </wp:inline>
        </w:drawing>
      </w:r>
    </w:p>
    <w:p w14:paraId="75AC10D4" w14:textId="2D9FA1B6" w:rsidR="00267D2A" w:rsidRDefault="00267D2A" w:rsidP="00267D2A">
      <w:pPr>
        <w:pStyle w:val="LabStepNumberedLevel2"/>
        <w:numPr>
          <w:ilvl w:val="1"/>
          <w:numId w:val="24"/>
        </w:numPr>
      </w:pPr>
      <w:r>
        <w:t xml:space="preserve">Use the dropdown column type menu to set the type of the </w:t>
      </w:r>
      <w:proofErr w:type="spellStart"/>
      <w:r>
        <w:rPr>
          <w:b/>
        </w:rPr>
        <w:t>ListPrice</w:t>
      </w:r>
      <w:proofErr w:type="spellEnd"/>
      <w:r>
        <w:rPr>
          <w:b/>
        </w:rPr>
        <w:t xml:space="preserve"> </w:t>
      </w:r>
      <w:r>
        <w:t xml:space="preserve">to </w:t>
      </w:r>
      <w:r w:rsidRPr="00FA2D4A">
        <w:rPr>
          <w:b/>
        </w:rPr>
        <w:t>Fixed Decimal Number</w:t>
      </w:r>
      <w:r>
        <w:t>.</w:t>
      </w:r>
    </w:p>
    <w:p w14:paraId="600B7C96" w14:textId="614F11C1" w:rsidR="00267D2A" w:rsidRDefault="00267D2A" w:rsidP="00267D2A">
      <w:pPr>
        <w:pStyle w:val="LabStepScreenshotLevel2"/>
      </w:pPr>
      <w:r>
        <w:drawing>
          <wp:inline distT="0" distB="0" distL="0" distR="0" wp14:anchorId="132EFFD8" wp14:editId="73F9DA9F">
            <wp:extent cx="2223770" cy="1255395"/>
            <wp:effectExtent l="19050" t="19050" r="24130" b="209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3770" cy="1255395"/>
                    </a:xfrm>
                    <a:prstGeom prst="rect">
                      <a:avLst/>
                    </a:prstGeom>
                    <a:noFill/>
                    <a:ln>
                      <a:solidFill>
                        <a:schemeClr val="bg1">
                          <a:lumMod val="50000"/>
                        </a:schemeClr>
                      </a:solidFill>
                    </a:ln>
                  </pic:spPr>
                </pic:pic>
              </a:graphicData>
            </a:graphic>
          </wp:inline>
        </w:drawing>
      </w:r>
    </w:p>
    <w:p w14:paraId="719CCD61" w14:textId="7ACCCEFA" w:rsidR="00835EFE" w:rsidRDefault="00835EFE" w:rsidP="00835EFE">
      <w:pPr>
        <w:pStyle w:val="LabExerciseCallout"/>
      </w:pPr>
      <w:r>
        <w:t xml:space="preserve">You are now done working with the </w:t>
      </w:r>
      <w:r>
        <w:rPr>
          <w:b/>
        </w:rPr>
        <w:t>Products</w:t>
      </w:r>
      <w:r>
        <w:t xml:space="preserve"> query.</w:t>
      </w:r>
    </w:p>
    <w:p w14:paraId="278008BD" w14:textId="4C66601D" w:rsidR="00835EFE" w:rsidRDefault="00835EFE" w:rsidP="00835EFE">
      <w:pPr>
        <w:pStyle w:val="LabStepNumbered"/>
        <w:numPr>
          <w:ilvl w:val="0"/>
          <w:numId w:val="24"/>
        </w:numPr>
      </w:pPr>
      <w:r>
        <w:t xml:space="preserve">Click the </w:t>
      </w:r>
      <w:r w:rsidRPr="003A78F6">
        <w:rPr>
          <w:b/>
        </w:rPr>
        <w:t>Close and Apply</w:t>
      </w:r>
      <w:r>
        <w:t xml:space="preserve"> button on the </w:t>
      </w:r>
      <w:r w:rsidRPr="003A78F6">
        <w:rPr>
          <w:b/>
        </w:rPr>
        <w:t>Home</w:t>
      </w:r>
      <w:r>
        <w:t xml:space="preserve"> tab of the ribbon to execute the updated </w:t>
      </w:r>
      <w:r>
        <w:rPr>
          <w:b/>
        </w:rPr>
        <w:t>Products</w:t>
      </w:r>
      <w:r>
        <w:t xml:space="preserve"> query. Power BI Desktop will display the </w:t>
      </w:r>
      <w:r w:rsidRPr="006F542F">
        <w:rPr>
          <w:b/>
        </w:rPr>
        <w:t>Apply Query Changes</w:t>
      </w:r>
      <w:r>
        <w:t xml:space="preserve"> dialog while importing the data and transforming it to load it into the data model.</w:t>
      </w:r>
    </w:p>
    <w:p w14:paraId="11908349" w14:textId="303590F8" w:rsidR="00835EFE" w:rsidRDefault="00835EFE" w:rsidP="00835EFE">
      <w:pPr>
        <w:pStyle w:val="LabStepNumbered"/>
        <w:numPr>
          <w:ilvl w:val="0"/>
          <w:numId w:val="24"/>
        </w:numPr>
      </w:pPr>
      <w:r>
        <w:t xml:space="preserve">After the query changes have been applied, you should be able to see the results of your changes in the </w:t>
      </w:r>
      <w:r w:rsidRPr="00835EFE">
        <w:rPr>
          <w:b/>
        </w:rPr>
        <w:t>Products</w:t>
      </w:r>
      <w:r>
        <w:t xml:space="preserve"> table that has been loaded into the project's data model.</w:t>
      </w:r>
    </w:p>
    <w:p w14:paraId="70094AE1" w14:textId="15597D36" w:rsidR="00835EFE" w:rsidRDefault="00267D2A" w:rsidP="00835EFE">
      <w:pPr>
        <w:pStyle w:val="LabStepScreenshot"/>
      </w:pPr>
      <w:r>
        <w:rPr>
          <w:noProof/>
        </w:rPr>
        <w:lastRenderedPageBreak/>
        <w:drawing>
          <wp:inline distT="0" distB="0" distL="0" distR="0" wp14:anchorId="5B2EA771" wp14:editId="28559609">
            <wp:extent cx="5903252" cy="1442434"/>
            <wp:effectExtent l="19050" t="19050" r="21590" b="247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7086" cy="1453145"/>
                    </a:xfrm>
                    <a:prstGeom prst="rect">
                      <a:avLst/>
                    </a:prstGeom>
                    <a:noFill/>
                    <a:ln>
                      <a:solidFill>
                        <a:schemeClr val="tx1"/>
                      </a:solidFill>
                    </a:ln>
                  </pic:spPr>
                </pic:pic>
              </a:graphicData>
            </a:graphic>
          </wp:inline>
        </w:drawing>
      </w:r>
    </w:p>
    <w:p w14:paraId="0A4001A1" w14:textId="717C9597" w:rsidR="00835EFE" w:rsidRDefault="00835EFE" w:rsidP="00835EFE">
      <w:pPr>
        <w:pStyle w:val="LabExerciseCallout"/>
      </w:pPr>
      <w:r>
        <w:t xml:space="preserve">You might have noticed that the columns </w:t>
      </w:r>
      <w:r w:rsidR="009636FA">
        <w:t xml:space="preserve">that </w:t>
      </w:r>
      <w:r>
        <w:t xml:space="preserve">are displayed in the </w:t>
      </w:r>
      <w:r w:rsidRPr="00835EFE">
        <w:rPr>
          <w:b/>
        </w:rPr>
        <w:t>Products</w:t>
      </w:r>
      <w:r>
        <w:t xml:space="preserve"> table </w:t>
      </w:r>
      <w:r w:rsidR="00D74554">
        <w:t xml:space="preserve">do not appear </w:t>
      </w:r>
      <w:r>
        <w:t xml:space="preserve">in the same order as they </w:t>
      </w:r>
      <w:r w:rsidR="009636FA">
        <w:t xml:space="preserve">appear </w:t>
      </w:r>
      <w:r>
        <w:t xml:space="preserve">in the </w:t>
      </w:r>
      <w:r w:rsidRPr="00835EFE">
        <w:rPr>
          <w:b/>
        </w:rPr>
        <w:t>Products</w:t>
      </w:r>
      <w:r>
        <w:t xml:space="preserve"> query.</w:t>
      </w:r>
      <w:r w:rsidR="00D74554">
        <w:t xml:space="preserve"> </w:t>
      </w:r>
      <w:r w:rsidR="009636FA">
        <w:t xml:space="preserve">Power BI Desktop </w:t>
      </w:r>
      <w:r w:rsidR="00267D2A">
        <w:t xml:space="preserve">currently </w:t>
      </w:r>
      <w:r w:rsidR="009636FA">
        <w:t>provide</w:t>
      </w:r>
      <w:r w:rsidR="00267D2A">
        <w:t>s</w:t>
      </w:r>
      <w:r w:rsidR="009636FA">
        <w:t xml:space="preserve"> </w:t>
      </w:r>
      <w:r w:rsidR="00267D2A">
        <w:t xml:space="preserve">no </w:t>
      </w:r>
      <w:r w:rsidR="009636FA">
        <w:t xml:space="preserve">ability to control and change the order of columns or fields as they are defined in a table. </w:t>
      </w:r>
      <w:r w:rsidR="00E37456">
        <w:t xml:space="preserve">Hopefully, the Power BI Team will </w:t>
      </w:r>
      <w:r w:rsidR="009636FA">
        <w:t>address this limitation in a future update to the Power BI Designer</w:t>
      </w:r>
      <w:r w:rsidR="00D74554">
        <w:t>.</w:t>
      </w:r>
    </w:p>
    <w:p w14:paraId="30FD8B0E" w14:textId="5BDE8A95" w:rsidR="001B2370" w:rsidRDefault="00835EFE" w:rsidP="00D74554">
      <w:pPr>
        <w:pStyle w:val="LabStepNumbered"/>
        <w:numPr>
          <w:ilvl w:val="0"/>
          <w:numId w:val="24"/>
        </w:numPr>
      </w:pPr>
      <w:r>
        <w:t xml:space="preserve">Save </w:t>
      </w:r>
      <w:r w:rsidR="001329A2">
        <w:t>your</w:t>
      </w:r>
      <w:r>
        <w:t xml:space="preserve"> work by clicking the </w:t>
      </w:r>
      <w:r w:rsidRPr="00E37456">
        <w:rPr>
          <w:b/>
        </w:rPr>
        <w:t>Save</w:t>
      </w:r>
      <w:r>
        <w:t xml:space="preserve"> button in the upper left corner of the Power BI Desktop window.</w:t>
      </w:r>
    </w:p>
    <w:p w14:paraId="034B2EA1" w14:textId="56CDA6D2" w:rsidR="008E2D25" w:rsidRDefault="00597964" w:rsidP="008E2D25">
      <w:pPr>
        <w:pStyle w:val="Heading3"/>
      </w:pPr>
      <w:r>
        <w:t xml:space="preserve">Exercise 4: </w:t>
      </w:r>
      <w:r w:rsidR="008E2D25">
        <w:t>Using Power Query to Transform and Reshape Product Data</w:t>
      </w:r>
    </w:p>
    <w:p w14:paraId="610DDCF4" w14:textId="5A591B9A" w:rsidR="00597964" w:rsidRDefault="008E2D25" w:rsidP="00597964">
      <w:pPr>
        <w:pStyle w:val="LabExerciseLeadIn"/>
      </w:pPr>
      <w:r>
        <w:t xml:space="preserve">In the following exercise, you will use the Query Editor to modify the </w:t>
      </w:r>
      <w:proofErr w:type="spellStart"/>
      <w:r w:rsidRPr="008E2D25">
        <w:rPr>
          <w:b/>
        </w:rPr>
        <w:t>InvoiceDetails</w:t>
      </w:r>
      <w:proofErr w:type="spellEnd"/>
      <w:r>
        <w:t xml:space="preserve"> query to transform data related to </w:t>
      </w:r>
      <w:r w:rsidR="00F94B8C">
        <w:t xml:space="preserve">sales </w:t>
      </w:r>
      <w:r>
        <w:t>data before it is loaded into the data model.</w:t>
      </w:r>
    </w:p>
    <w:p w14:paraId="3951B713" w14:textId="2D508ECE" w:rsidR="008E2D25" w:rsidRDefault="008E2D25" w:rsidP="008E2D25">
      <w:pPr>
        <w:pStyle w:val="LabStepNumbered"/>
        <w:numPr>
          <w:ilvl w:val="0"/>
          <w:numId w:val="26"/>
        </w:numPr>
      </w:pPr>
      <w:r>
        <w:t xml:space="preserve">Make sure you have the </w:t>
      </w:r>
      <w:r w:rsidR="00C1785C">
        <w:rPr>
          <w:b/>
        </w:rPr>
        <w:t xml:space="preserve">Wingtip Sales </w:t>
      </w:r>
      <w:proofErr w:type="spellStart"/>
      <w:r w:rsidR="00C1785C">
        <w:rPr>
          <w:b/>
        </w:rPr>
        <w:t>Analysis.pbix</w:t>
      </w:r>
      <w:proofErr w:type="spellEnd"/>
      <w:r>
        <w:t xml:space="preserve"> project open that you started in the previous exercise.</w:t>
      </w:r>
    </w:p>
    <w:p w14:paraId="0EE91DDC" w14:textId="77777777" w:rsidR="008E2D25" w:rsidRDefault="008E2D25" w:rsidP="008E2D25">
      <w:pPr>
        <w:pStyle w:val="LabStepNumbered"/>
        <w:numPr>
          <w:ilvl w:val="0"/>
          <w:numId w:val="26"/>
        </w:numPr>
      </w:pPr>
      <w:r>
        <w:t xml:space="preserve">Click on the </w:t>
      </w:r>
      <w:r w:rsidRPr="008E2D25">
        <w:rPr>
          <w:b/>
        </w:rPr>
        <w:t>Edit Queries</w:t>
      </w:r>
      <w:r>
        <w:t xml:space="preserve"> button in the ribbon to display the Query Editor window.</w:t>
      </w:r>
    </w:p>
    <w:p w14:paraId="202B3F1D" w14:textId="6CD20C5D" w:rsidR="008E2D25" w:rsidRDefault="008E2D25" w:rsidP="008E2D25">
      <w:pPr>
        <w:pStyle w:val="LabStepNumbered"/>
        <w:numPr>
          <w:ilvl w:val="0"/>
          <w:numId w:val="26"/>
        </w:numPr>
      </w:pPr>
      <w:r>
        <w:t xml:space="preserve">Make sure the </w:t>
      </w:r>
      <w:proofErr w:type="spellStart"/>
      <w:r>
        <w:rPr>
          <w:b/>
        </w:rPr>
        <w:t>InvoiceDetails</w:t>
      </w:r>
      <w:proofErr w:type="spellEnd"/>
      <w:r>
        <w:t xml:space="preserve"> query is selected in the </w:t>
      </w:r>
      <w:r w:rsidRPr="008E2D25">
        <w:rPr>
          <w:b/>
        </w:rPr>
        <w:t>Queries</w:t>
      </w:r>
      <w:r>
        <w:t xml:space="preserve"> list on the left-hand side o</w:t>
      </w:r>
      <w:r w:rsidR="00601290">
        <w:t xml:space="preserve">f the </w:t>
      </w:r>
      <w:r w:rsidR="00601290" w:rsidRPr="009636FA">
        <w:rPr>
          <w:b/>
        </w:rPr>
        <w:t>Query Editor</w:t>
      </w:r>
      <w:r w:rsidR="00601290">
        <w:t xml:space="preserve"> window.</w:t>
      </w:r>
    </w:p>
    <w:p w14:paraId="15AB6F1B" w14:textId="62EACE49" w:rsidR="00601290" w:rsidRDefault="004C7532" w:rsidP="00601290">
      <w:pPr>
        <w:pStyle w:val="LabStepScreenshot"/>
      </w:pPr>
      <w:r>
        <w:rPr>
          <w:noProof/>
        </w:rPr>
        <w:drawing>
          <wp:inline distT="0" distB="0" distL="0" distR="0" wp14:anchorId="512EC707" wp14:editId="30EE5837">
            <wp:extent cx="5318975" cy="1595693"/>
            <wp:effectExtent l="19050" t="19050" r="15240" b="2413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45009" cy="1603503"/>
                    </a:xfrm>
                    <a:prstGeom prst="rect">
                      <a:avLst/>
                    </a:prstGeom>
                    <a:noFill/>
                    <a:ln>
                      <a:solidFill>
                        <a:schemeClr val="bg1">
                          <a:lumMod val="50000"/>
                        </a:schemeClr>
                      </a:solidFill>
                    </a:ln>
                  </pic:spPr>
                </pic:pic>
              </a:graphicData>
            </a:graphic>
          </wp:inline>
        </w:drawing>
      </w:r>
    </w:p>
    <w:p w14:paraId="2AC09646" w14:textId="46203088" w:rsidR="008E2D25" w:rsidRDefault="008E2D25" w:rsidP="008E2D25">
      <w:pPr>
        <w:pStyle w:val="LabExerciseCallout"/>
      </w:pPr>
      <w:r>
        <w:t xml:space="preserve">One important point of flexibility in the import process is that you can change the name of a query, and therefore the name of the resulting table to make the data model </w:t>
      </w:r>
      <w:r w:rsidR="009636FA">
        <w:t>more intuitive and easier to understand</w:t>
      </w:r>
      <w:r>
        <w:t xml:space="preserve">. The </w:t>
      </w:r>
      <w:proofErr w:type="spellStart"/>
      <w:r w:rsidRPr="008E2D25">
        <w:rPr>
          <w:b/>
        </w:rPr>
        <w:t>InvoiceDetails</w:t>
      </w:r>
      <w:proofErr w:type="spellEnd"/>
      <w:r>
        <w:t xml:space="preserve"> query is returning data that will be used to calculate sales results at the most granular level. Therefore, the data model will be easier to understand if you change the name the name of the </w:t>
      </w:r>
      <w:proofErr w:type="spellStart"/>
      <w:r w:rsidRPr="008E2D25">
        <w:rPr>
          <w:b/>
        </w:rPr>
        <w:t>InvoiceDetails</w:t>
      </w:r>
      <w:proofErr w:type="spellEnd"/>
      <w:r>
        <w:t xml:space="preserve"> query to </w:t>
      </w:r>
      <w:r w:rsidRPr="008E2D25">
        <w:rPr>
          <w:b/>
        </w:rPr>
        <w:t>Sales</w:t>
      </w:r>
      <w:r w:rsidR="009636FA">
        <w:t>. The will result</w:t>
      </w:r>
      <w:r>
        <w:t xml:space="preserve"> in renaming the resulting table to the </w:t>
      </w:r>
      <w:r w:rsidRPr="008E2D25">
        <w:rPr>
          <w:b/>
        </w:rPr>
        <w:t>Sales</w:t>
      </w:r>
      <w:r>
        <w:t xml:space="preserve"> table.</w:t>
      </w:r>
    </w:p>
    <w:p w14:paraId="50650CB2" w14:textId="251D7EAC" w:rsidR="00597964" w:rsidRDefault="001F0FC7" w:rsidP="00DF6A91">
      <w:pPr>
        <w:pStyle w:val="LabStepNumbered"/>
        <w:numPr>
          <w:ilvl w:val="0"/>
          <w:numId w:val="26"/>
        </w:numPr>
      </w:pPr>
      <w:r>
        <w:t xml:space="preserve">Update </w:t>
      </w:r>
      <w:r w:rsidR="00601290">
        <w:t xml:space="preserve">the name of the </w:t>
      </w:r>
      <w:proofErr w:type="spellStart"/>
      <w:r w:rsidRPr="001F0FC7">
        <w:rPr>
          <w:b/>
        </w:rPr>
        <w:t>InvoiceDetails</w:t>
      </w:r>
      <w:proofErr w:type="spellEnd"/>
      <w:r>
        <w:t xml:space="preserve"> </w:t>
      </w:r>
      <w:r w:rsidR="00601290">
        <w:t xml:space="preserve">query to </w:t>
      </w:r>
      <w:r w:rsidR="00601290" w:rsidRPr="00601290">
        <w:rPr>
          <w:b/>
        </w:rPr>
        <w:t>Sales</w:t>
      </w:r>
      <w:r w:rsidR="00601290">
        <w:t xml:space="preserve"> by replacing the </w:t>
      </w:r>
      <w:r>
        <w:t xml:space="preserve">text </w:t>
      </w:r>
      <w:r w:rsidR="00601290">
        <w:t xml:space="preserve">in the </w:t>
      </w:r>
      <w:r w:rsidR="00601290" w:rsidRPr="00601290">
        <w:rPr>
          <w:b/>
        </w:rPr>
        <w:t>Name</w:t>
      </w:r>
      <w:r w:rsidR="00601290">
        <w:t xml:space="preserve"> textbox </w:t>
      </w:r>
      <w:r>
        <w:t xml:space="preserve">in </w:t>
      </w:r>
      <w:r w:rsidR="00601290">
        <w:t xml:space="preserve">the </w:t>
      </w:r>
      <w:r w:rsidR="00601290" w:rsidRPr="00601290">
        <w:rPr>
          <w:b/>
        </w:rPr>
        <w:t>Query Settings</w:t>
      </w:r>
      <w:r w:rsidR="00601290">
        <w:t xml:space="preserve"> pane.</w:t>
      </w:r>
    </w:p>
    <w:p w14:paraId="48C6A665" w14:textId="08CFE49C" w:rsidR="00601290" w:rsidRDefault="004C7532" w:rsidP="00601290">
      <w:pPr>
        <w:pStyle w:val="LabStepScreenshot"/>
      </w:pPr>
      <w:r>
        <w:rPr>
          <w:noProof/>
        </w:rPr>
        <w:lastRenderedPageBreak/>
        <w:drawing>
          <wp:inline distT="0" distB="0" distL="0" distR="0" wp14:anchorId="64BB7632" wp14:editId="0BF44C79">
            <wp:extent cx="5512158" cy="1596217"/>
            <wp:effectExtent l="19050" t="19050" r="12700" b="234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34552" cy="1602702"/>
                    </a:xfrm>
                    <a:prstGeom prst="rect">
                      <a:avLst/>
                    </a:prstGeom>
                    <a:noFill/>
                    <a:ln>
                      <a:solidFill>
                        <a:schemeClr val="bg1">
                          <a:lumMod val="50000"/>
                        </a:schemeClr>
                      </a:solidFill>
                    </a:ln>
                  </pic:spPr>
                </pic:pic>
              </a:graphicData>
            </a:graphic>
          </wp:inline>
        </w:drawing>
      </w:r>
    </w:p>
    <w:p w14:paraId="19377531" w14:textId="0D84CC7B" w:rsidR="00601290" w:rsidRDefault="00601290" w:rsidP="00D74554">
      <w:pPr>
        <w:pStyle w:val="LabStepNumbered"/>
        <w:numPr>
          <w:ilvl w:val="0"/>
          <w:numId w:val="26"/>
        </w:numPr>
      </w:pPr>
      <w:r>
        <w:t xml:space="preserve">Using the mouse, drag and drop the column header </w:t>
      </w:r>
      <w:r w:rsidR="00433A59">
        <w:t xml:space="preserve">for </w:t>
      </w:r>
      <w:r>
        <w:t xml:space="preserve">the </w:t>
      </w:r>
      <w:proofErr w:type="spellStart"/>
      <w:r w:rsidRPr="00433A59">
        <w:rPr>
          <w:b/>
        </w:rPr>
        <w:t>InvoiceId</w:t>
      </w:r>
      <w:proofErr w:type="spellEnd"/>
      <w:r>
        <w:t xml:space="preserve"> </w:t>
      </w:r>
      <w:r w:rsidR="00433A59">
        <w:t xml:space="preserve">column to move it to the immediate right of the </w:t>
      </w:r>
      <w:r w:rsidR="00433A59" w:rsidRPr="00433A59">
        <w:rPr>
          <w:b/>
        </w:rPr>
        <w:t>Id</w:t>
      </w:r>
      <w:r w:rsidR="00433A59">
        <w:t xml:space="preserve"> column.</w:t>
      </w:r>
    </w:p>
    <w:p w14:paraId="5A4B4D5F" w14:textId="22B665EA" w:rsidR="00433A59" w:rsidRDefault="00F94353" w:rsidP="00433A59">
      <w:pPr>
        <w:pStyle w:val="LabStepScreenshot"/>
      </w:pPr>
      <w:r>
        <w:rPr>
          <w:noProof/>
        </w:rPr>
        <w:drawing>
          <wp:inline distT="0" distB="0" distL="0" distR="0" wp14:anchorId="3C4DB855" wp14:editId="0254CD2A">
            <wp:extent cx="2975020" cy="957371"/>
            <wp:effectExtent l="19050" t="19050" r="15875"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0105" cy="971879"/>
                    </a:xfrm>
                    <a:prstGeom prst="rect">
                      <a:avLst/>
                    </a:prstGeom>
                    <a:noFill/>
                    <a:ln>
                      <a:solidFill>
                        <a:schemeClr val="tx1"/>
                      </a:solidFill>
                    </a:ln>
                  </pic:spPr>
                </pic:pic>
              </a:graphicData>
            </a:graphic>
          </wp:inline>
        </w:drawing>
      </w:r>
    </w:p>
    <w:p w14:paraId="595705BA" w14:textId="1E5E192A" w:rsidR="00433A59" w:rsidRDefault="00433A59" w:rsidP="00433A59">
      <w:pPr>
        <w:pStyle w:val="LabStepNumbered"/>
        <w:numPr>
          <w:ilvl w:val="0"/>
          <w:numId w:val="26"/>
        </w:numPr>
      </w:pPr>
      <w:r>
        <w:t xml:space="preserve">Using the mouse, drag and drop the column header for the </w:t>
      </w:r>
      <w:proofErr w:type="spellStart"/>
      <w:r>
        <w:rPr>
          <w:b/>
        </w:rPr>
        <w:t>Product</w:t>
      </w:r>
      <w:r w:rsidRPr="00433A59">
        <w:rPr>
          <w:b/>
        </w:rPr>
        <w:t>Id</w:t>
      </w:r>
      <w:proofErr w:type="spellEnd"/>
      <w:r>
        <w:t xml:space="preserve"> column to move it to the right of the </w:t>
      </w:r>
      <w:proofErr w:type="spellStart"/>
      <w:r w:rsidRPr="00433A59">
        <w:rPr>
          <w:b/>
        </w:rPr>
        <w:t>InvoiceId</w:t>
      </w:r>
      <w:proofErr w:type="spellEnd"/>
      <w:r>
        <w:t xml:space="preserve"> column.</w:t>
      </w:r>
    </w:p>
    <w:p w14:paraId="3D334146" w14:textId="45CED2AF" w:rsidR="00433A59" w:rsidRDefault="00F94353" w:rsidP="00433A59">
      <w:pPr>
        <w:pStyle w:val="LabStepScreenshot"/>
      </w:pPr>
      <w:r>
        <w:rPr>
          <w:noProof/>
        </w:rPr>
        <w:drawing>
          <wp:inline distT="0" distB="0" distL="0" distR="0" wp14:anchorId="17AFE1E1" wp14:editId="2A0CDF6C">
            <wp:extent cx="3013656" cy="970787"/>
            <wp:effectExtent l="19050" t="19050" r="15875" b="203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3133" cy="983504"/>
                    </a:xfrm>
                    <a:prstGeom prst="rect">
                      <a:avLst/>
                    </a:prstGeom>
                    <a:noFill/>
                    <a:ln>
                      <a:solidFill>
                        <a:schemeClr val="tx1"/>
                      </a:solidFill>
                    </a:ln>
                  </pic:spPr>
                </pic:pic>
              </a:graphicData>
            </a:graphic>
          </wp:inline>
        </w:drawing>
      </w:r>
    </w:p>
    <w:p w14:paraId="359F54E4" w14:textId="6E43E621" w:rsidR="00433A59" w:rsidRDefault="00433A59" w:rsidP="00433A59">
      <w:pPr>
        <w:pStyle w:val="LabStepNumbered"/>
        <w:numPr>
          <w:ilvl w:val="0"/>
          <w:numId w:val="26"/>
        </w:numPr>
      </w:pPr>
      <w:r>
        <w:t xml:space="preserve">Modify the column type of the </w:t>
      </w:r>
      <w:proofErr w:type="spellStart"/>
      <w:r>
        <w:rPr>
          <w:b/>
        </w:rPr>
        <w:t>SalesAmount</w:t>
      </w:r>
      <w:proofErr w:type="spellEnd"/>
      <w:r>
        <w:t xml:space="preserve"> column to the </w:t>
      </w:r>
      <w:r w:rsidRPr="00433A59">
        <w:rPr>
          <w:b/>
        </w:rPr>
        <w:t>Fixed Decimal Number</w:t>
      </w:r>
      <w:r>
        <w:t xml:space="preserve"> type.</w:t>
      </w:r>
    </w:p>
    <w:p w14:paraId="3DE08523" w14:textId="2235CE24" w:rsidR="00F94353" w:rsidRDefault="00F94353" w:rsidP="00F94353">
      <w:pPr>
        <w:pStyle w:val="LabStepScreenshot"/>
      </w:pPr>
      <w:r>
        <w:rPr>
          <w:noProof/>
        </w:rPr>
        <w:drawing>
          <wp:inline distT="0" distB="0" distL="0" distR="0" wp14:anchorId="629E40F8" wp14:editId="355605ED">
            <wp:extent cx="2650533" cy="1300766"/>
            <wp:effectExtent l="19050" t="19050" r="16510" b="139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83548" cy="1316969"/>
                    </a:xfrm>
                    <a:prstGeom prst="rect">
                      <a:avLst/>
                    </a:prstGeom>
                    <a:noFill/>
                    <a:ln>
                      <a:solidFill>
                        <a:schemeClr val="bg1">
                          <a:lumMod val="50000"/>
                        </a:schemeClr>
                      </a:solidFill>
                    </a:ln>
                  </pic:spPr>
                </pic:pic>
              </a:graphicData>
            </a:graphic>
          </wp:inline>
        </w:drawing>
      </w:r>
    </w:p>
    <w:p w14:paraId="3AA55490" w14:textId="086D86A2" w:rsidR="00433A59" w:rsidRDefault="00433A59" w:rsidP="00D74554">
      <w:pPr>
        <w:pStyle w:val="LabStepNumbered"/>
        <w:numPr>
          <w:ilvl w:val="0"/>
          <w:numId w:val="26"/>
        </w:numPr>
      </w:pPr>
      <w:r>
        <w:t xml:space="preserve">Expand the </w:t>
      </w:r>
      <w:r w:rsidRPr="00433A59">
        <w:rPr>
          <w:b/>
        </w:rPr>
        <w:t>Invoices</w:t>
      </w:r>
      <w:r>
        <w:t xml:space="preserve"> column to add the </w:t>
      </w:r>
      <w:proofErr w:type="spellStart"/>
      <w:r w:rsidR="00C410BC" w:rsidRPr="00C410BC">
        <w:rPr>
          <w:b/>
        </w:rPr>
        <w:t>InvoiceDate</w:t>
      </w:r>
      <w:proofErr w:type="spellEnd"/>
      <w:r w:rsidR="00C410BC">
        <w:t xml:space="preserve"> column and the </w:t>
      </w:r>
      <w:proofErr w:type="spellStart"/>
      <w:r w:rsidRPr="00433A59">
        <w:rPr>
          <w:b/>
        </w:rPr>
        <w:t>CustomerId</w:t>
      </w:r>
      <w:proofErr w:type="spellEnd"/>
      <w:r>
        <w:t xml:space="preserve"> column to the </w:t>
      </w:r>
      <w:r w:rsidRPr="00C410BC">
        <w:rPr>
          <w:b/>
        </w:rPr>
        <w:t>Sales</w:t>
      </w:r>
      <w:r>
        <w:t xml:space="preserve"> query.</w:t>
      </w:r>
    </w:p>
    <w:p w14:paraId="31C78009" w14:textId="328EB62D" w:rsidR="00C410BC" w:rsidRDefault="00C410BC" w:rsidP="00C410BC">
      <w:pPr>
        <w:pStyle w:val="LabStepNumberedLevel2"/>
        <w:numPr>
          <w:ilvl w:val="1"/>
          <w:numId w:val="26"/>
        </w:numPr>
      </w:pPr>
      <w:r>
        <w:t xml:space="preserve">Click the </w:t>
      </w:r>
      <w:r w:rsidRPr="00F94353">
        <w:rPr>
          <w:b/>
        </w:rPr>
        <w:t>Expand</w:t>
      </w:r>
      <w:r>
        <w:t xml:space="preserve"> button inside the column header of the </w:t>
      </w:r>
      <w:r w:rsidRPr="00C410BC">
        <w:rPr>
          <w:b/>
        </w:rPr>
        <w:t>Invoices</w:t>
      </w:r>
      <w:r>
        <w:t xml:space="preserve"> column to display the </w:t>
      </w:r>
      <w:r w:rsidRPr="00C410BC">
        <w:rPr>
          <w:b/>
        </w:rPr>
        <w:t>Columns to Expand</w:t>
      </w:r>
      <w:r>
        <w:t xml:space="preserve"> dialog.</w:t>
      </w:r>
    </w:p>
    <w:p w14:paraId="0B65A048" w14:textId="19117B8D" w:rsidR="00C410BC" w:rsidRDefault="00B4419D" w:rsidP="00C410BC">
      <w:pPr>
        <w:pStyle w:val="LabStepScreenshotLevel2"/>
      </w:pPr>
      <w:r>
        <w:drawing>
          <wp:inline distT="0" distB="0" distL="0" distR="0" wp14:anchorId="6F15F5F3" wp14:editId="6BE64F4D">
            <wp:extent cx="4904179" cy="734096"/>
            <wp:effectExtent l="19050" t="19050" r="10795"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38846" cy="739285"/>
                    </a:xfrm>
                    <a:prstGeom prst="rect">
                      <a:avLst/>
                    </a:prstGeom>
                    <a:noFill/>
                    <a:ln>
                      <a:solidFill>
                        <a:schemeClr val="tx1"/>
                      </a:solidFill>
                    </a:ln>
                  </pic:spPr>
                </pic:pic>
              </a:graphicData>
            </a:graphic>
          </wp:inline>
        </w:drawing>
      </w:r>
    </w:p>
    <w:p w14:paraId="522D7AB3" w14:textId="13F825E4" w:rsidR="00C410BC" w:rsidRDefault="00C410BC" w:rsidP="007612E4">
      <w:pPr>
        <w:pStyle w:val="LabStepNumberedLevel2"/>
        <w:numPr>
          <w:ilvl w:val="1"/>
          <w:numId w:val="26"/>
        </w:numPr>
      </w:pPr>
      <w:r>
        <w:t xml:space="preserve">In the </w:t>
      </w:r>
      <w:r w:rsidRPr="00C410BC">
        <w:rPr>
          <w:b/>
        </w:rPr>
        <w:t>Columns to Expand</w:t>
      </w:r>
      <w:r>
        <w:t xml:space="preserve"> dialog, begin by clicking on the </w:t>
      </w:r>
      <w:r w:rsidRPr="00C410BC">
        <w:rPr>
          <w:b/>
        </w:rPr>
        <w:t>(Select all Columns)</w:t>
      </w:r>
      <w:r>
        <w:t xml:space="preserve"> checkbox at the top to unselect all columns. Next, select the checkboxes for</w:t>
      </w:r>
      <w:r w:rsidR="007612E4">
        <w:t xml:space="preserve"> the</w:t>
      </w:r>
      <w:r>
        <w:t xml:space="preserve"> </w:t>
      </w:r>
      <w:proofErr w:type="spellStart"/>
      <w:r>
        <w:rPr>
          <w:b/>
        </w:rPr>
        <w:t>InvoiceDate</w:t>
      </w:r>
      <w:proofErr w:type="spellEnd"/>
      <w:r>
        <w:t xml:space="preserve"> </w:t>
      </w:r>
      <w:r w:rsidR="007612E4">
        <w:t xml:space="preserve">column </w:t>
      </w:r>
      <w:r>
        <w:t>and</w:t>
      </w:r>
      <w:r w:rsidR="007612E4">
        <w:t xml:space="preserve"> the</w:t>
      </w:r>
      <w:r>
        <w:t xml:space="preserve"> </w:t>
      </w:r>
      <w:proofErr w:type="spellStart"/>
      <w:r w:rsidRPr="00C410BC">
        <w:rPr>
          <w:b/>
        </w:rPr>
        <w:t>CustomerId</w:t>
      </w:r>
      <w:proofErr w:type="spellEnd"/>
      <w:r>
        <w:t xml:space="preserve"> </w:t>
      </w:r>
      <w:r w:rsidR="007612E4">
        <w:t>column</w:t>
      </w:r>
      <w:r>
        <w:t xml:space="preserve">. </w:t>
      </w:r>
      <w:r w:rsidR="007612E4">
        <w:t xml:space="preserve">Also make sure to uncheck the </w:t>
      </w:r>
      <w:r w:rsidR="007612E4">
        <w:lastRenderedPageBreak/>
        <w:t xml:space="preserve">checkbox with the caption </w:t>
      </w:r>
      <w:r w:rsidR="007612E4" w:rsidRPr="007612E4">
        <w:rPr>
          <w:b/>
        </w:rPr>
        <w:t>Use original column name as prefix</w:t>
      </w:r>
      <w:r w:rsidR="007612E4">
        <w:t xml:space="preserve">. </w:t>
      </w:r>
      <w:r>
        <w:t xml:space="preserve">Once </w:t>
      </w:r>
      <w:r w:rsidR="007612E4">
        <w:t xml:space="preserve">the </w:t>
      </w:r>
      <w:r w:rsidR="007612E4" w:rsidRPr="00C410BC">
        <w:rPr>
          <w:b/>
        </w:rPr>
        <w:t>Columns to Expand</w:t>
      </w:r>
      <w:r w:rsidR="007612E4">
        <w:t xml:space="preserve"> dialog looks like the one shown in the following screenshot</w:t>
      </w:r>
      <w:r>
        <w:t xml:space="preserve">, click the </w:t>
      </w:r>
      <w:r w:rsidRPr="000D283F">
        <w:rPr>
          <w:b/>
        </w:rPr>
        <w:t>OK</w:t>
      </w:r>
      <w:r>
        <w:t xml:space="preserve"> button to close the dialog and to modify the underlying query.</w:t>
      </w:r>
    </w:p>
    <w:p w14:paraId="73859943" w14:textId="115DD31C" w:rsidR="00C410BC" w:rsidRDefault="00F94353" w:rsidP="00C410BC">
      <w:pPr>
        <w:pStyle w:val="LabStepScreenshotLevel2"/>
      </w:pPr>
      <w:r>
        <w:drawing>
          <wp:inline distT="0" distB="0" distL="0" distR="0" wp14:anchorId="7972A459" wp14:editId="1E547B80">
            <wp:extent cx="1735599" cy="1506828"/>
            <wp:effectExtent l="19050" t="19050" r="17145" b="177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0">
                      <a:extLst>
                        <a:ext uri="{28A0092B-C50C-407E-A947-70E740481C1C}">
                          <a14:useLocalDpi xmlns:a14="http://schemas.microsoft.com/office/drawing/2010/main" val="0"/>
                        </a:ext>
                      </a:extLst>
                    </a:blip>
                    <a:srcRect l="4280" t="7240" r="4647" b="2107"/>
                    <a:stretch/>
                  </pic:blipFill>
                  <pic:spPr bwMode="auto">
                    <a:xfrm>
                      <a:off x="0" y="0"/>
                      <a:ext cx="1754722" cy="15234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2A2FBCF" w14:textId="469DB3ED" w:rsidR="00C410BC" w:rsidRDefault="007612E4" w:rsidP="00C410BC">
      <w:pPr>
        <w:pStyle w:val="LabStepNumberedLevel2"/>
        <w:numPr>
          <w:ilvl w:val="1"/>
          <w:numId w:val="26"/>
        </w:numPr>
      </w:pPr>
      <w:r>
        <w:t xml:space="preserve">You should see that the </w:t>
      </w:r>
      <w:proofErr w:type="spellStart"/>
      <w:r>
        <w:rPr>
          <w:b/>
        </w:rPr>
        <w:t>InvoiceDate</w:t>
      </w:r>
      <w:proofErr w:type="spellEnd"/>
      <w:r>
        <w:t xml:space="preserve"> column and the </w:t>
      </w:r>
      <w:proofErr w:type="spellStart"/>
      <w:r w:rsidRPr="00C410BC">
        <w:rPr>
          <w:b/>
        </w:rPr>
        <w:t>CustomerId</w:t>
      </w:r>
      <w:proofErr w:type="spellEnd"/>
      <w:r>
        <w:t xml:space="preserve"> column have now been added to the </w:t>
      </w:r>
      <w:r w:rsidRPr="007612E4">
        <w:rPr>
          <w:b/>
        </w:rPr>
        <w:t>Sales</w:t>
      </w:r>
      <w:r>
        <w:t xml:space="preserve"> query results.</w:t>
      </w:r>
    </w:p>
    <w:p w14:paraId="3DE7DA5A" w14:textId="5216762F" w:rsidR="007612E4" w:rsidRDefault="00B4419D" w:rsidP="007612E4">
      <w:pPr>
        <w:pStyle w:val="LabStepScreenshotLevel2"/>
      </w:pPr>
      <w:r>
        <w:drawing>
          <wp:inline distT="0" distB="0" distL="0" distR="0" wp14:anchorId="77569CE1" wp14:editId="3F4C65D0">
            <wp:extent cx="3812146" cy="979427"/>
            <wp:effectExtent l="19050" t="19050" r="1714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6790" cy="990897"/>
                    </a:xfrm>
                    <a:prstGeom prst="rect">
                      <a:avLst/>
                    </a:prstGeom>
                    <a:noFill/>
                    <a:ln>
                      <a:solidFill>
                        <a:schemeClr val="tx1"/>
                      </a:solidFill>
                    </a:ln>
                  </pic:spPr>
                </pic:pic>
              </a:graphicData>
            </a:graphic>
          </wp:inline>
        </w:drawing>
      </w:r>
    </w:p>
    <w:p w14:paraId="73B6F0DA" w14:textId="0F4A3E5D" w:rsidR="007612E4" w:rsidRDefault="007612E4" w:rsidP="000E2F26">
      <w:pPr>
        <w:pStyle w:val="LabStepNumbered"/>
        <w:numPr>
          <w:ilvl w:val="0"/>
          <w:numId w:val="26"/>
        </w:numPr>
      </w:pPr>
      <w:r>
        <w:t>Us</w:t>
      </w:r>
      <w:r w:rsidR="000E2F26">
        <w:t xml:space="preserve">e the mouse to </w:t>
      </w:r>
      <w:r>
        <w:t xml:space="preserve">drag and drop the </w:t>
      </w:r>
      <w:proofErr w:type="spellStart"/>
      <w:r w:rsidRPr="000E2F26">
        <w:rPr>
          <w:b/>
        </w:rPr>
        <w:t>CustomerId</w:t>
      </w:r>
      <w:proofErr w:type="spellEnd"/>
      <w:r>
        <w:t xml:space="preserve"> column to move it to the right of the </w:t>
      </w:r>
      <w:proofErr w:type="spellStart"/>
      <w:r w:rsidRPr="000E2F26">
        <w:rPr>
          <w:b/>
        </w:rPr>
        <w:t>InvoiceId</w:t>
      </w:r>
      <w:proofErr w:type="spellEnd"/>
      <w:r>
        <w:t xml:space="preserve"> column.</w:t>
      </w:r>
    </w:p>
    <w:p w14:paraId="4F98B6A3" w14:textId="56622EBD" w:rsidR="007612E4" w:rsidRDefault="00F94353" w:rsidP="000E2F26">
      <w:pPr>
        <w:pStyle w:val="LabStepScreenshot"/>
      </w:pPr>
      <w:r>
        <w:rPr>
          <w:noProof/>
        </w:rPr>
        <w:drawing>
          <wp:inline distT="0" distB="0" distL="0" distR="0" wp14:anchorId="329871C4" wp14:editId="749380CD">
            <wp:extent cx="3940935" cy="1100767"/>
            <wp:effectExtent l="19050" t="19050" r="21590" b="2349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67690" cy="1108240"/>
                    </a:xfrm>
                    <a:prstGeom prst="rect">
                      <a:avLst/>
                    </a:prstGeom>
                    <a:noFill/>
                    <a:ln>
                      <a:solidFill>
                        <a:schemeClr val="tx1"/>
                      </a:solidFill>
                    </a:ln>
                  </pic:spPr>
                </pic:pic>
              </a:graphicData>
            </a:graphic>
          </wp:inline>
        </w:drawing>
      </w:r>
    </w:p>
    <w:p w14:paraId="74FE900C" w14:textId="3338B912" w:rsidR="000E2F26" w:rsidRDefault="000E2F26" w:rsidP="000E2F26">
      <w:pPr>
        <w:pStyle w:val="LabStepNumbered"/>
        <w:numPr>
          <w:ilvl w:val="0"/>
          <w:numId w:val="26"/>
        </w:numPr>
      </w:pPr>
      <w:r>
        <w:t xml:space="preserve">Use the mouse to drag and drop the </w:t>
      </w:r>
      <w:proofErr w:type="spellStart"/>
      <w:r w:rsidRPr="000E2F26">
        <w:rPr>
          <w:b/>
        </w:rPr>
        <w:t>InvoiceDate</w:t>
      </w:r>
      <w:proofErr w:type="spellEnd"/>
      <w:r>
        <w:t xml:space="preserve"> column to move it to the right of the </w:t>
      </w:r>
      <w:proofErr w:type="spellStart"/>
      <w:r w:rsidRPr="000E2F26">
        <w:rPr>
          <w:b/>
        </w:rPr>
        <w:t>ProductId</w:t>
      </w:r>
      <w:proofErr w:type="spellEnd"/>
      <w:r>
        <w:t xml:space="preserve"> column.</w:t>
      </w:r>
    </w:p>
    <w:p w14:paraId="5D067F27" w14:textId="7CC398CD" w:rsidR="000E2F26" w:rsidRDefault="007D4357" w:rsidP="000E2F26">
      <w:pPr>
        <w:pStyle w:val="LabStepScreenshot"/>
      </w:pPr>
      <w:r>
        <w:rPr>
          <w:noProof/>
        </w:rPr>
        <w:drawing>
          <wp:inline distT="0" distB="0" distL="0" distR="0" wp14:anchorId="0EC38134" wp14:editId="30AAF905">
            <wp:extent cx="6168980" cy="1268640"/>
            <wp:effectExtent l="19050" t="19050" r="22860" b="273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07514" cy="1276564"/>
                    </a:xfrm>
                    <a:prstGeom prst="rect">
                      <a:avLst/>
                    </a:prstGeom>
                    <a:noFill/>
                    <a:ln>
                      <a:solidFill>
                        <a:schemeClr val="tx1"/>
                      </a:solidFill>
                    </a:ln>
                  </pic:spPr>
                </pic:pic>
              </a:graphicData>
            </a:graphic>
          </wp:inline>
        </w:drawing>
      </w:r>
    </w:p>
    <w:p w14:paraId="12A73D52" w14:textId="7C3F1A31" w:rsidR="000E2F26" w:rsidRDefault="000E2F26" w:rsidP="000E2F26">
      <w:pPr>
        <w:pStyle w:val="LabStepNumbered"/>
        <w:numPr>
          <w:ilvl w:val="0"/>
          <w:numId w:val="26"/>
        </w:numPr>
      </w:pPr>
      <w:r>
        <w:t xml:space="preserve">Change the column type of the </w:t>
      </w:r>
      <w:proofErr w:type="spellStart"/>
      <w:r w:rsidRPr="000E2F26">
        <w:rPr>
          <w:b/>
        </w:rPr>
        <w:t>InvoiceDate</w:t>
      </w:r>
      <w:proofErr w:type="spellEnd"/>
      <w:r>
        <w:t xml:space="preserve"> to the </w:t>
      </w:r>
      <w:r w:rsidRPr="000E2F26">
        <w:rPr>
          <w:b/>
        </w:rPr>
        <w:t>Date</w:t>
      </w:r>
      <w:r>
        <w:t xml:space="preserve"> type.</w:t>
      </w:r>
    </w:p>
    <w:p w14:paraId="135A9763" w14:textId="1EFDF53E" w:rsidR="000E2F26" w:rsidRDefault="007D4357" w:rsidP="000E2F26">
      <w:pPr>
        <w:pStyle w:val="LabStepScreenshot"/>
      </w:pPr>
      <w:r>
        <w:rPr>
          <w:noProof/>
        </w:rPr>
        <w:lastRenderedPageBreak/>
        <w:drawing>
          <wp:inline distT="0" distB="0" distL="0" distR="0" wp14:anchorId="3125AD37" wp14:editId="50290882">
            <wp:extent cx="5424407" cy="1378457"/>
            <wp:effectExtent l="19050" t="19050" r="24130" b="127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48277" cy="1384523"/>
                    </a:xfrm>
                    <a:prstGeom prst="rect">
                      <a:avLst/>
                    </a:prstGeom>
                    <a:noFill/>
                    <a:ln>
                      <a:solidFill>
                        <a:schemeClr val="tx1"/>
                      </a:solidFill>
                    </a:ln>
                  </pic:spPr>
                </pic:pic>
              </a:graphicData>
            </a:graphic>
          </wp:inline>
        </w:drawing>
      </w:r>
    </w:p>
    <w:p w14:paraId="3A88E6DD" w14:textId="310D8DC5" w:rsidR="007A23C6" w:rsidRDefault="007A23C6" w:rsidP="00E50D58">
      <w:pPr>
        <w:pStyle w:val="LabStepNumbered"/>
        <w:numPr>
          <w:ilvl w:val="0"/>
          <w:numId w:val="26"/>
        </w:numPr>
      </w:pPr>
      <w:r>
        <w:t xml:space="preserve">Change the name of the </w:t>
      </w:r>
      <w:proofErr w:type="spellStart"/>
      <w:r w:rsidRPr="007A23C6">
        <w:rPr>
          <w:b/>
        </w:rPr>
        <w:t>InvoiceDate</w:t>
      </w:r>
      <w:proofErr w:type="spellEnd"/>
      <w:r>
        <w:t xml:space="preserve"> column to </w:t>
      </w:r>
      <w:proofErr w:type="spellStart"/>
      <w:r w:rsidRPr="007A23C6">
        <w:rPr>
          <w:b/>
        </w:rPr>
        <w:t>PurchaseDate</w:t>
      </w:r>
      <w:proofErr w:type="spellEnd"/>
      <w:r>
        <w:t>.</w:t>
      </w:r>
    </w:p>
    <w:p w14:paraId="70047E1A" w14:textId="2DA8AC17" w:rsidR="007A23C6" w:rsidRDefault="007D4357" w:rsidP="007A23C6">
      <w:pPr>
        <w:pStyle w:val="LabStepScreenshot"/>
      </w:pPr>
      <w:r>
        <w:rPr>
          <w:noProof/>
        </w:rPr>
        <w:drawing>
          <wp:inline distT="0" distB="0" distL="0" distR="0" wp14:anchorId="7DFE7D1A" wp14:editId="3CED03B0">
            <wp:extent cx="5904854" cy="1241113"/>
            <wp:effectExtent l="19050" t="19050" r="20320" b="165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3697" cy="1247175"/>
                    </a:xfrm>
                    <a:prstGeom prst="rect">
                      <a:avLst/>
                    </a:prstGeom>
                    <a:noFill/>
                    <a:ln>
                      <a:solidFill>
                        <a:schemeClr val="tx1"/>
                      </a:solidFill>
                    </a:ln>
                  </pic:spPr>
                </pic:pic>
              </a:graphicData>
            </a:graphic>
          </wp:inline>
        </w:drawing>
      </w:r>
    </w:p>
    <w:p w14:paraId="01962C0D" w14:textId="3D37C611" w:rsidR="00E50D58" w:rsidRDefault="00E50D58" w:rsidP="00E50D58">
      <w:pPr>
        <w:pStyle w:val="LabStepNumbered"/>
        <w:numPr>
          <w:ilvl w:val="0"/>
          <w:numId w:val="26"/>
        </w:numPr>
      </w:pPr>
      <w:r>
        <w:t xml:space="preserve">Expand the </w:t>
      </w:r>
      <w:r>
        <w:rPr>
          <w:b/>
        </w:rPr>
        <w:t>Products</w:t>
      </w:r>
      <w:r>
        <w:t xml:space="preserve"> column to add the </w:t>
      </w:r>
      <w:proofErr w:type="spellStart"/>
      <w:r>
        <w:rPr>
          <w:b/>
        </w:rPr>
        <w:t>UnitCost</w:t>
      </w:r>
      <w:proofErr w:type="spellEnd"/>
      <w:r>
        <w:t xml:space="preserve"> column to the </w:t>
      </w:r>
      <w:r w:rsidRPr="00C410BC">
        <w:rPr>
          <w:b/>
        </w:rPr>
        <w:t>Sales</w:t>
      </w:r>
      <w:r>
        <w:t xml:space="preserve"> query.</w:t>
      </w:r>
    </w:p>
    <w:p w14:paraId="79249934" w14:textId="2E522B31" w:rsidR="00E50D58" w:rsidRDefault="00E50D58" w:rsidP="00E50D58">
      <w:pPr>
        <w:pStyle w:val="LabStepNumberedLevel2"/>
        <w:numPr>
          <w:ilvl w:val="1"/>
          <w:numId w:val="26"/>
        </w:numPr>
      </w:pPr>
      <w:r>
        <w:t xml:space="preserve">Click the Expand button inside the column header of the </w:t>
      </w:r>
      <w:r>
        <w:rPr>
          <w:b/>
        </w:rPr>
        <w:t>Products</w:t>
      </w:r>
      <w:r>
        <w:t xml:space="preserve"> column to display the </w:t>
      </w:r>
      <w:r w:rsidRPr="00C410BC">
        <w:rPr>
          <w:b/>
        </w:rPr>
        <w:t>Columns to Expand</w:t>
      </w:r>
      <w:r>
        <w:t xml:space="preserve"> dialog.</w:t>
      </w:r>
    </w:p>
    <w:p w14:paraId="0C165FB9" w14:textId="569D20AA" w:rsidR="00E50D58" w:rsidRDefault="00B4419D" w:rsidP="00E50D58">
      <w:pPr>
        <w:pStyle w:val="LabStepScreenshotLevel2"/>
      </w:pPr>
      <w:r>
        <w:drawing>
          <wp:inline distT="0" distB="0" distL="0" distR="0" wp14:anchorId="6B3ADAD0" wp14:editId="03F8E33B">
            <wp:extent cx="2826327" cy="914400"/>
            <wp:effectExtent l="19050" t="19050" r="127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9198" cy="921799"/>
                    </a:xfrm>
                    <a:prstGeom prst="rect">
                      <a:avLst/>
                    </a:prstGeom>
                    <a:noFill/>
                    <a:ln>
                      <a:solidFill>
                        <a:schemeClr val="tx1"/>
                      </a:solidFill>
                    </a:ln>
                  </pic:spPr>
                </pic:pic>
              </a:graphicData>
            </a:graphic>
          </wp:inline>
        </w:drawing>
      </w:r>
    </w:p>
    <w:p w14:paraId="5162F693" w14:textId="55D37519" w:rsidR="00E50D58" w:rsidRDefault="00E50D58" w:rsidP="00E50D58">
      <w:pPr>
        <w:pStyle w:val="LabStepNumberedLevel2"/>
        <w:numPr>
          <w:ilvl w:val="1"/>
          <w:numId w:val="26"/>
        </w:numPr>
      </w:pPr>
      <w:r>
        <w:t xml:space="preserve">In the </w:t>
      </w:r>
      <w:r w:rsidRPr="00C410BC">
        <w:rPr>
          <w:b/>
        </w:rPr>
        <w:t>Columns to Expand</w:t>
      </w:r>
      <w:r>
        <w:t xml:space="preserve"> dialog, begin by clicking on the </w:t>
      </w:r>
      <w:r w:rsidRPr="00C410BC">
        <w:rPr>
          <w:b/>
        </w:rPr>
        <w:t>(Select all Columns)</w:t>
      </w:r>
      <w:r>
        <w:t xml:space="preserve"> checkbox at the top to unselect all col</w:t>
      </w:r>
      <w:r w:rsidR="007A23C6">
        <w:t>umns. Next, select the checkbox</w:t>
      </w:r>
      <w:r>
        <w:t xml:space="preserve"> for the </w:t>
      </w:r>
      <w:proofErr w:type="spellStart"/>
      <w:r w:rsidR="007A23C6">
        <w:rPr>
          <w:b/>
        </w:rPr>
        <w:t>UnitCost</w:t>
      </w:r>
      <w:proofErr w:type="spellEnd"/>
      <w:r>
        <w:t xml:space="preserve"> column. Also make sure to uncheck the checkbox with the caption </w:t>
      </w:r>
      <w:r w:rsidRPr="007612E4">
        <w:rPr>
          <w:b/>
        </w:rPr>
        <w:t>Use original column name as prefix</w:t>
      </w:r>
      <w:r>
        <w:t xml:space="preserve">. Once the </w:t>
      </w:r>
      <w:r w:rsidRPr="00C410BC">
        <w:rPr>
          <w:b/>
        </w:rPr>
        <w:t>Columns to Expand</w:t>
      </w:r>
      <w:r>
        <w:t xml:space="preserve"> dialog looks like the one shown in the following screenshot, click the </w:t>
      </w:r>
      <w:r w:rsidRPr="000D283F">
        <w:rPr>
          <w:b/>
        </w:rPr>
        <w:t>OK</w:t>
      </w:r>
      <w:r>
        <w:t xml:space="preserve"> button to close the dialog and to modify the underlying query.</w:t>
      </w:r>
    </w:p>
    <w:p w14:paraId="5C9A5259" w14:textId="67CF8CD7" w:rsidR="00E50D58" w:rsidRDefault="00C94011" w:rsidP="00E50D58">
      <w:pPr>
        <w:pStyle w:val="LabStepScreenshotLevel2"/>
      </w:pPr>
      <w:r>
        <w:drawing>
          <wp:inline distT="0" distB="0" distL="0" distR="0" wp14:anchorId="1FF7217F" wp14:editId="58A517BE">
            <wp:extent cx="1970701" cy="2343955"/>
            <wp:effectExtent l="19050" t="19050" r="10795" b="184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7">
                      <a:extLst>
                        <a:ext uri="{28A0092B-C50C-407E-A947-70E740481C1C}">
                          <a14:useLocalDpi xmlns:a14="http://schemas.microsoft.com/office/drawing/2010/main" val="0"/>
                        </a:ext>
                      </a:extLst>
                    </a:blip>
                    <a:srcRect t="5134"/>
                    <a:stretch/>
                  </pic:blipFill>
                  <pic:spPr bwMode="auto">
                    <a:xfrm>
                      <a:off x="0" y="0"/>
                      <a:ext cx="1986346" cy="2362564"/>
                    </a:xfrm>
                    <a:prstGeom prst="rect">
                      <a:avLst/>
                    </a:prstGeom>
                    <a:noFill/>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55FE38" w14:textId="2E0DB901" w:rsidR="00E50D58" w:rsidRDefault="00E50D58" w:rsidP="00E50D58">
      <w:pPr>
        <w:pStyle w:val="LabStepNumberedLevel2"/>
        <w:numPr>
          <w:ilvl w:val="1"/>
          <w:numId w:val="26"/>
        </w:numPr>
      </w:pPr>
      <w:r>
        <w:t xml:space="preserve">You should see that the </w:t>
      </w:r>
      <w:proofErr w:type="spellStart"/>
      <w:r w:rsidR="007A23C6">
        <w:rPr>
          <w:b/>
        </w:rPr>
        <w:t>UnitCost</w:t>
      </w:r>
      <w:proofErr w:type="spellEnd"/>
      <w:r>
        <w:t xml:space="preserve"> column </w:t>
      </w:r>
      <w:r w:rsidR="007A23C6">
        <w:t xml:space="preserve">has </w:t>
      </w:r>
      <w:r>
        <w:t xml:space="preserve">now been added to the </w:t>
      </w:r>
      <w:r w:rsidRPr="007612E4">
        <w:rPr>
          <w:b/>
        </w:rPr>
        <w:t>Sales</w:t>
      </w:r>
      <w:r>
        <w:t xml:space="preserve"> query results.</w:t>
      </w:r>
    </w:p>
    <w:p w14:paraId="5F7F29BD" w14:textId="334A2ECF" w:rsidR="00B4419D" w:rsidRDefault="006459D9" w:rsidP="00087634">
      <w:pPr>
        <w:pStyle w:val="LabStepNumberedLevel2"/>
        <w:numPr>
          <w:ilvl w:val="1"/>
          <w:numId w:val="26"/>
        </w:numPr>
      </w:pPr>
      <w:r>
        <w:lastRenderedPageBreak/>
        <w:t xml:space="preserve">Modify the column type of the </w:t>
      </w:r>
      <w:proofErr w:type="spellStart"/>
      <w:r w:rsidRPr="006459D9">
        <w:rPr>
          <w:b/>
        </w:rPr>
        <w:t>SalesAmount</w:t>
      </w:r>
      <w:proofErr w:type="spellEnd"/>
      <w:r>
        <w:t xml:space="preserve"> column to the </w:t>
      </w:r>
      <w:r w:rsidRPr="006459D9">
        <w:rPr>
          <w:b/>
        </w:rPr>
        <w:t>Fixed Decimal Number</w:t>
      </w:r>
      <w:r>
        <w:t xml:space="preserve"> type.</w:t>
      </w:r>
    </w:p>
    <w:p w14:paraId="290674AD" w14:textId="35FF2BF8" w:rsidR="00E50D58" w:rsidRDefault="006459D9" w:rsidP="00E50D58">
      <w:pPr>
        <w:pStyle w:val="LabStepScreenshotLevel2"/>
      </w:pPr>
      <w:r>
        <w:drawing>
          <wp:inline distT="0" distB="0" distL="0" distR="0" wp14:anchorId="1744CE20" wp14:editId="0722E575">
            <wp:extent cx="3380167" cy="1236372"/>
            <wp:effectExtent l="19050" t="19050" r="1079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97203" cy="1242603"/>
                    </a:xfrm>
                    <a:prstGeom prst="rect">
                      <a:avLst/>
                    </a:prstGeom>
                    <a:noFill/>
                    <a:ln>
                      <a:solidFill>
                        <a:schemeClr val="tx1"/>
                      </a:solidFill>
                    </a:ln>
                  </pic:spPr>
                </pic:pic>
              </a:graphicData>
            </a:graphic>
          </wp:inline>
        </w:drawing>
      </w:r>
    </w:p>
    <w:p w14:paraId="2A63FE51" w14:textId="1878CE8F" w:rsidR="00E50D58" w:rsidRDefault="00E50D58" w:rsidP="00E50D58">
      <w:pPr>
        <w:pStyle w:val="LabStepNumbered"/>
        <w:numPr>
          <w:ilvl w:val="0"/>
          <w:numId w:val="24"/>
        </w:numPr>
      </w:pPr>
      <w:r>
        <w:t xml:space="preserve">Add a new custom column named </w:t>
      </w:r>
      <w:proofErr w:type="spellStart"/>
      <w:r>
        <w:rPr>
          <w:b/>
        </w:rPr>
        <w:t>ProductCost</w:t>
      </w:r>
      <w:proofErr w:type="spellEnd"/>
      <w:r>
        <w:t xml:space="preserve"> to calculate the product of the </w:t>
      </w:r>
      <w:r w:rsidRPr="00E50D58">
        <w:rPr>
          <w:b/>
        </w:rPr>
        <w:t>Quantity</w:t>
      </w:r>
      <w:r>
        <w:t xml:space="preserve"> field multiplied by the </w:t>
      </w:r>
      <w:proofErr w:type="spellStart"/>
      <w:r w:rsidRPr="00E50D58">
        <w:rPr>
          <w:b/>
        </w:rPr>
        <w:t>UnitCost</w:t>
      </w:r>
      <w:proofErr w:type="spellEnd"/>
      <w:r>
        <w:t xml:space="preserve"> field. </w:t>
      </w:r>
    </w:p>
    <w:p w14:paraId="5920431D" w14:textId="77FD711C" w:rsidR="00E50D58" w:rsidRDefault="00C94011" w:rsidP="00E50D58">
      <w:pPr>
        <w:pStyle w:val="LabStepNumberedLevel2"/>
        <w:numPr>
          <w:ilvl w:val="1"/>
          <w:numId w:val="24"/>
        </w:numPr>
      </w:pPr>
      <w:r>
        <w:t xml:space="preserve">Activate </w:t>
      </w:r>
      <w:r w:rsidR="00E50D58">
        <w:t xml:space="preserve">the </w:t>
      </w:r>
      <w:r w:rsidR="00E50D58" w:rsidRPr="00201AA1">
        <w:rPr>
          <w:b/>
        </w:rPr>
        <w:t>Add Column</w:t>
      </w:r>
      <w:r w:rsidR="00E50D58">
        <w:t xml:space="preserve"> tab in the ribbon.</w:t>
      </w:r>
    </w:p>
    <w:p w14:paraId="45BB99A2" w14:textId="77777777" w:rsidR="00E50D58" w:rsidRDefault="00E50D58" w:rsidP="00E50D58">
      <w:pPr>
        <w:pStyle w:val="LabStepNumberedLevel2"/>
        <w:numPr>
          <w:ilvl w:val="1"/>
          <w:numId w:val="24"/>
        </w:numPr>
      </w:pPr>
      <w:r>
        <w:t xml:space="preserve">Click the </w:t>
      </w:r>
      <w:r w:rsidRPr="00201AA1">
        <w:rPr>
          <w:b/>
        </w:rPr>
        <w:t>Add Custom Column</w:t>
      </w:r>
      <w:r>
        <w:t xml:space="preserve"> button in the ribbon to display the </w:t>
      </w:r>
      <w:r w:rsidRPr="00201AA1">
        <w:rPr>
          <w:b/>
        </w:rPr>
        <w:t>Add Custom Column</w:t>
      </w:r>
      <w:r>
        <w:t xml:space="preserve"> dialog.</w:t>
      </w:r>
    </w:p>
    <w:p w14:paraId="4901BD7C" w14:textId="02AE1193" w:rsidR="00E50D58" w:rsidRDefault="00C94011" w:rsidP="00E50D58">
      <w:pPr>
        <w:pStyle w:val="LabStepScreenshotLevel2"/>
      </w:pPr>
      <w:r>
        <w:drawing>
          <wp:inline distT="0" distB="0" distL="0" distR="0" wp14:anchorId="434D8518" wp14:editId="315CAC7A">
            <wp:extent cx="4685457" cy="1558344"/>
            <wp:effectExtent l="19050" t="19050" r="20320"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5079" cy="1571522"/>
                    </a:xfrm>
                    <a:prstGeom prst="rect">
                      <a:avLst/>
                    </a:prstGeom>
                    <a:noFill/>
                    <a:ln>
                      <a:solidFill>
                        <a:schemeClr val="bg1">
                          <a:lumMod val="50000"/>
                        </a:schemeClr>
                      </a:solidFill>
                    </a:ln>
                  </pic:spPr>
                </pic:pic>
              </a:graphicData>
            </a:graphic>
          </wp:inline>
        </w:drawing>
      </w:r>
    </w:p>
    <w:p w14:paraId="62CF0B85" w14:textId="23699EF7" w:rsidR="00E50D58" w:rsidRDefault="00E50D58" w:rsidP="00E50D58">
      <w:pPr>
        <w:pStyle w:val="LabStepNumberedLevel2"/>
        <w:numPr>
          <w:ilvl w:val="1"/>
          <w:numId w:val="24"/>
        </w:numPr>
      </w:pPr>
      <w:r>
        <w:t xml:space="preserve">In the </w:t>
      </w:r>
      <w:r w:rsidRPr="00201AA1">
        <w:rPr>
          <w:b/>
        </w:rPr>
        <w:t>Add Custom Column</w:t>
      </w:r>
      <w:r>
        <w:t xml:space="preserve"> dialog, add a value of </w:t>
      </w:r>
      <w:proofErr w:type="spellStart"/>
      <w:r>
        <w:rPr>
          <w:b/>
        </w:rPr>
        <w:t>ProductCost</w:t>
      </w:r>
      <w:proofErr w:type="spellEnd"/>
      <w:r>
        <w:t xml:space="preserve"> in the </w:t>
      </w:r>
      <w:r w:rsidRPr="00201AA1">
        <w:rPr>
          <w:b/>
        </w:rPr>
        <w:t>New column name</w:t>
      </w:r>
      <w:r>
        <w:t xml:space="preserve"> textbox.</w:t>
      </w:r>
    </w:p>
    <w:p w14:paraId="7D0BA524" w14:textId="77777777" w:rsidR="00E50D58" w:rsidRDefault="00E50D58" w:rsidP="00E50D58">
      <w:pPr>
        <w:pStyle w:val="LabStepNumberedLevel2"/>
        <w:numPr>
          <w:ilvl w:val="1"/>
          <w:numId w:val="24"/>
        </w:numPr>
      </w:pPr>
      <w:r>
        <w:t xml:space="preserve">In the </w:t>
      </w:r>
      <w:r w:rsidRPr="00201AA1">
        <w:rPr>
          <w:b/>
        </w:rPr>
        <w:t>Custom column formula</w:t>
      </w:r>
      <w:r>
        <w:t xml:space="preserve"> textbox, enter the following formula.</w:t>
      </w:r>
    </w:p>
    <w:p w14:paraId="42CB5994" w14:textId="4E13A319" w:rsidR="00E50D58" w:rsidRDefault="00E50D58" w:rsidP="00E50D58">
      <w:pPr>
        <w:pStyle w:val="LabStepCodeBlockLevel2"/>
      </w:pPr>
      <w:r w:rsidRPr="00201AA1">
        <w:t>[</w:t>
      </w:r>
      <w:r w:rsidR="00EB2862">
        <w:t>Quantity</w:t>
      </w:r>
      <w:r w:rsidRPr="00201AA1">
        <w:t xml:space="preserve">] </w:t>
      </w:r>
      <w:r w:rsidR="00EB2862">
        <w:t xml:space="preserve">* </w:t>
      </w:r>
      <w:r w:rsidRPr="00201AA1">
        <w:t>[</w:t>
      </w:r>
      <w:r w:rsidR="00EB2862">
        <w:t>UnitCost]</w:t>
      </w:r>
    </w:p>
    <w:p w14:paraId="0E385437" w14:textId="77777777" w:rsidR="00E50D58" w:rsidRDefault="00E50D58" w:rsidP="00E50D58">
      <w:pPr>
        <w:pStyle w:val="LabStepNumberedLevel2"/>
        <w:numPr>
          <w:ilvl w:val="1"/>
          <w:numId w:val="24"/>
        </w:numPr>
      </w:pPr>
      <w:r>
        <w:t xml:space="preserve">When the </w:t>
      </w:r>
      <w:r w:rsidRPr="00B17F8B">
        <w:rPr>
          <w:b/>
        </w:rPr>
        <w:t>Add Custom Column</w:t>
      </w:r>
      <w:r>
        <w:t xml:space="preserve"> dialog appears as the following screenshot, click the </w:t>
      </w:r>
      <w:r w:rsidRPr="00B17F8B">
        <w:rPr>
          <w:b/>
        </w:rPr>
        <w:t>OK</w:t>
      </w:r>
      <w:r>
        <w:t xml:space="preserve"> button to add the new column.</w:t>
      </w:r>
    </w:p>
    <w:p w14:paraId="22038678" w14:textId="1AB525E1" w:rsidR="00E50D58" w:rsidRDefault="006F5662" w:rsidP="00E50D58">
      <w:pPr>
        <w:pStyle w:val="LabStepScreenshotLevel2"/>
      </w:pPr>
      <w:r>
        <w:drawing>
          <wp:inline distT="0" distB="0" distL="0" distR="0" wp14:anchorId="327AE5E2" wp14:editId="3E01CAF3">
            <wp:extent cx="3503054" cy="2067450"/>
            <wp:effectExtent l="19050" t="19050" r="21590" b="285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19135" cy="2076941"/>
                    </a:xfrm>
                    <a:prstGeom prst="rect">
                      <a:avLst/>
                    </a:prstGeom>
                    <a:ln>
                      <a:solidFill>
                        <a:schemeClr val="tx1"/>
                      </a:solidFill>
                    </a:ln>
                  </pic:spPr>
                </pic:pic>
              </a:graphicData>
            </a:graphic>
          </wp:inline>
        </w:drawing>
      </w:r>
    </w:p>
    <w:p w14:paraId="7C4A5DD1" w14:textId="6DFDE66E" w:rsidR="00E50D58" w:rsidRDefault="00E50D58" w:rsidP="00E50D58">
      <w:pPr>
        <w:pStyle w:val="LabStepNumberedLevel2"/>
        <w:numPr>
          <w:ilvl w:val="1"/>
          <w:numId w:val="24"/>
        </w:numPr>
      </w:pPr>
      <w:r>
        <w:t xml:space="preserve">You should be able to verify that the new </w:t>
      </w:r>
      <w:proofErr w:type="spellStart"/>
      <w:r w:rsidR="00C10436">
        <w:rPr>
          <w:b/>
        </w:rPr>
        <w:t>ProductCost</w:t>
      </w:r>
      <w:proofErr w:type="spellEnd"/>
      <w:r>
        <w:t xml:space="preserve"> column has a value </w:t>
      </w:r>
      <w:r w:rsidR="00C10436">
        <w:t>calculated by multiply</w:t>
      </w:r>
      <w:r w:rsidR="003136A1">
        <w:t>ing</w:t>
      </w:r>
      <w:r w:rsidR="00C10436">
        <w:t xml:space="preserve"> the value of the </w:t>
      </w:r>
      <w:r w:rsidR="00C10436" w:rsidRPr="00C10436">
        <w:rPr>
          <w:b/>
        </w:rPr>
        <w:t>Quantity</w:t>
      </w:r>
      <w:r w:rsidR="00C10436">
        <w:t xml:space="preserve"> column together with the value of the </w:t>
      </w:r>
      <w:proofErr w:type="spellStart"/>
      <w:r w:rsidR="00C10436" w:rsidRPr="00C10436">
        <w:rPr>
          <w:b/>
        </w:rPr>
        <w:t>UnitCost</w:t>
      </w:r>
      <w:proofErr w:type="spellEnd"/>
      <w:r w:rsidR="00C10436">
        <w:t xml:space="preserve"> </w:t>
      </w:r>
      <w:r w:rsidR="003136A1">
        <w:t>column</w:t>
      </w:r>
      <w:r w:rsidR="00C10436">
        <w:t>.</w:t>
      </w:r>
    </w:p>
    <w:p w14:paraId="4BFE0BEB" w14:textId="7E70B475" w:rsidR="00E50D58" w:rsidRDefault="006459D9" w:rsidP="00E50D58">
      <w:pPr>
        <w:pStyle w:val="LabStepScreenshotLevel2"/>
      </w:pPr>
      <w:r>
        <w:lastRenderedPageBreak/>
        <w:drawing>
          <wp:inline distT="0" distB="0" distL="0" distR="0" wp14:anchorId="1C4F29F5" wp14:editId="28A17553">
            <wp:extent cx="4823631" cy="1133341"/>
            <wp:effectExtent l="19050" t="19050" r="1524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42181" cy="1137699"/>
                    </a:xfrm>
                    <a:prstGeom prst="rect">
                      <a:avLst/>
                    </a:prstGeom>
                    <a:noFill/>
                    <a:ln>
                      <a:solidFill>
                        <a:schemeClr val="tx1"/>
                      </a:solidFill>
                    </a:ln>
                  </pic:spPr>
                </pic:pic>
              </a:graphicData>
            </a:graphic>
          </wp:inline>
        </w:drawing>
      </w:r>
    </w:p>
    <w:p w14:paraId="5837F769" w14:textId="77777777" w:rsidR="006459D9" w:rsidRDefault="006459D9" w:rsidP="006459D9">
      <w:pPr>
        <w:pStyle w:val="LabStepNumberedLevel2"/>
        <w:numPr>
          <w:ilvl w:val="1"/>
          <w:numId w:val="26"/>
        </w:numPr>
      </w:pPr>
      <w:r>
        <w:t xml:space="preserve">Modify the column type of the </w:t>
      </w:r>
      <w:proofErr w:type="spellStart"/>
      <w:r w:rsidRPr="006459D9">
        <w:rPr>
          <w:b/>
        </w:rPr>
        <w:t>SalesAmount</w:t>
      </w:r>
      <w:proofErr w:type="spellEnd"/>
      <w:r>
        <w:t xml:space="preserve"> column to the </w:t>
      </w:r>
      <w:r w:rsidRPr="006459D9">
        <w:rPr>
          <w:b/>
        </w:rPr>
        <w:t>Fixed Decimal Number</w:t>
      </w:r>
      <w:r>
        <w:t xml:space="preserve"> type.</w:t>
      </w:r>
    </w:p>
    <w:p w14:paraId="44C7DA6C" w14:textId="5A30145E" w:rsidR="006459D9" w:rsidRDefault="006459D9" w:rsidP="00E50D58">
      <w:pPr>
        <w:pStyle w:val="LabStepScreenshotLevel2"/>
      </w:pPr>
      <w:r>
        <w:drawing>
          <wp:inline distT="0" distB="0" distL="0" distR="0" wp14:anchorId="4F6E3CB3" wp14:editId="0D519BE6">
            <wp:extent cx="4134473" cy="1210614"/>
            <wp:effectExtent l="19050" t="19050" r="1905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60199" cy="1218147"/>
                    </a:xfrm>
                    <a:prstGeom prst="rect">
                      <a:avLst/>
                    </a:prstGeom>
                    <a:noFill/>
                    <a:ln>
                      <a:solidFill>
                        <a:schemeClr val="tx1"/>
                      </a:solidFill>
                    </a:ln>
                  </pic:spPr>
                </pic:pic>
              </a:graphicData>
            </a:graphic>
          </wp:inline>
        </w:drawing>
      </w:r>
    </w:p>
    <w:p w14:paraId="4CEF3A90" w14:textId="45AF4E88" w:rsidR="00C10436" w:rsidRDefault="00C10436" w:rsidP="00C10436">
      <w:pPr>
        <w:pStyle w:val="LabExerciseCallout"/>
      </w:pPr>
      <w:r>
        <w:t xml:space="preserve">Once the </w:t>
      </w:r>
      <w:proofErr w:type="spellStart"/>
      <w:r w:rsidRPr="00C10436">
        <w:rPr>
          <w:b/>
        </w:rPr>
        <w:t>UnitCost</w:t>
      </w:r>
      <w:proofErr w:type="spellEnd"/>
      <w:r>
        <w:t xml:space="preserve"> column has been used to calculate the value for the </w:t>
      </w:r>
      <w:proofErr w:type="spellStart"/>
      <w:r w:rsidRPr="00C10436">
        <w:rPr>
          <w:b/>
        </w:rPr>
        <w:t>ProductCost</w:t>
      </w:r>
      <w:proofErr w:type="spellEnd"/>
      <w:r>
        <w:t xml:space="preserve"> value, this column is no longer needed and can be removed from the results of the </w:t>
      </w:r>
      <w:r w:rsidRPr="00C10436">
        <w:rPr>
          <w:b/>
        </w:rPr>
        <w:t>Sales</w:t>
      </w:r>
      <w:r>
        <w:t xml:space="preserve"> query.</w:t>
      </w:r>
    </w:p>
    <w:p w14:paraId="07922846" w14:textId="24AED675" w:rsidR="00D74554" w:rsidRDefault="00C10436" w:rsidP="00D74554">
      <w:pPr>
        <w:pStyle w:val="LabStepNumbered"/>
        <w:numPr>
          <w:ilvl w:val="0"/>
          <w:numId w:val="26"/>
        </w:numPr>
      </w:pPr>
      <w:r>
        <w:t xml:space="preserve">Remove the </w:t>
      </w:r>
      <w:proofErr w:type="spellStart"/>
      <w:r w:rsidRPr="00C10436">
        <w:rPr>
          <w:b/>
        </w:rPr>
        <w:t>UnitCost</w:t>
      </w:r>
      <w:proofErr w:type="spellEnd"/>
      <w:r>
        <w:t xml:space="preserve"> column by </w:t>
      </w:r>
      <w:r w:rsidR="006F5662">
        <w:t xml:space="preserve">right-clicking its column header and </w:t>
      </w:r>
      <w:r>
        <w:t xml:space="preserve">selecting the </w:t>
      </w:r>
      <w:r w:rsidR="006F5662" w:rsidRPr="006F5662">
        <w:rPr>
          <w:b/>
        </w:rPr>
        <w:t>Remove</w:t>
      </w:r>
      <w:r w:rsidR="006F5662">
        <w:t xml:space="preserve"> command</w:t>
      </w:r>
      <w:r>
        <w:t>.</w:t>
      </w:r>
    </w:p>
    <w:p w14:paraId="0D1FC473" w14:textId="00D08D68" w:rsidR="00D74554" w:rsidRDefault="006459D9" w:rsidP="00D74554">
      <w:pPr>
        <w:pStyle w:val="LabStepScreenshot"/>
      </w:pPr>
      <w:r>
        <w:rPr>
          <w:noProof/>
        </w:rPr>
        <w:drawing>
          <wp:inline distT="0" distB="0" distL="0" distR="0" wp14:anchorId="3331B911" wp14:editId="5B6EFC14">
            <wp:extent cx="3657600" cy="10668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57600" cy="1066800"/>
                    </a:xfrm>
                    <a:prstGeom prst="rect">
                      <a:avLst/>
                    </a:prstGeom>
                    <a:noFill/>
                    <a:ln>
                      <a:solidFill>
                        <a:schemeClr val="tx1"/>
                      </a:solidFill>
                    </a:ln>
                  </pic:spPr>
                </pic:pic>
              </a:graphicData>
            </a:graphic>
          </wp:inline>
        </w:drawing>
      </w:r>
    </w:p>
    <w:p w14:paraId="26F71688" w14:textId="204AD4E1" w:rsidR="00C10436" w:rsidRDefault="006459D9" w:rsidP="00C10436">
      <w:pPr>
        <w:pStyle w:val="LabStepNumbered"/>
        <w:numPr>
          <w:ilvl w:val="0"/>
          <w:numId w:val="26"/>
        </w:numPr>
      </w:pPr>
      <w:r>
        <w:t xml:space="preserve">Now you should see the </w:t>
      </w:r>
      <w:proofErr w:type="spellStart"/>
      <w:r w:rsidRPr="006459D9">
        <w:rPr>
          <w:b/>
        </w:rPr>
        <w:t>SalesAmount</w:t>
      </w:r>
      <w:proofErr w:type="spellEnd"/>
      <w:r>
        <w:t xml:space="preserve"> and </w:t>
      </w:r>
      <w:proofErr w:type="spellStart"/>
      <w:r w:rsidRPr="006459D9">
        <w:rPr>
          <w:b/>
        </w:rPr>
        <w:t>ProductCost</w:t>
      </w:r>
      <w:proofErr w:type="spellEnd"/>
      <w:r>
        <w:t xml:space="preserve"> columns in the query output, but not the </w:t>
      </w:r>
      <w:proofErr w:type="spellStart"/>
      <w:r w:rsidRPr="006459D9">
        <w:rPr>
          <w:b/>
        </w:rPr>
        <w:t>UnitCost</w:t>
      </w:r>
      <w:proofErr w:type="spellEnd"/>
      <w:r>
        <w:t xml:space="preserve"> column</w:t>
      </w:r>
      <w:r w:rsidR="006F5662">
        <w:t>.</w:t>
      </w:r>
    </w:p>
    <w:p w14:paraId="3288E171" w14:textId="6119FD4F" w:rsidR="006F5662" w:rsidRDefault="006459D9" w:rsidP="006F5662">
      <w:pPr>
        <w:pStyle w:val="LabStepScreenshot"/>
      </w:pPr>
      <w:r>
        <w:rPr>
          <w:noProof/>
        </w:rPr>
        <w:drawing>
          <wp:inline distT="0" distB="0" distL="0" distR="0" wp14:anchorId="48B1FD1C" wp14:editId="4E772FA1">
            <wp:extent cx="3561080" cy="1461770"/>
            <wp:effectExtent l="19050" t="19050" r="2032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1080" cy="1461770"/>
                    </a:xfrm>
                    <a:prstGeom prst="rect">
                      <a:avLst/>
                    </a:prstGeom>
                    <a:noFill/>
                    <a:ln>
                      <a:solidFill>
                        <a:schemeClr val="tx1"/>
                      </a:solidFill>
                    </a:ln>
                  </pic:spPr>
                </pic:pic>
              </a:graphicData>
            </a:graphic>
          </wp:inline>
        </w:drawing>
      </w:r>
    </w:p>
    <w:p w14:paraId="797E8541" w14:textId="68FCD7BF" w:rsidR="00F94B8C" w:rsidRDefault="00F94B8C" w:rsidP="00F94B8C">
      <w:pPr>
        <w:pStyle w:val="LabExerciseCallout"/>
      </w:pPr>
      <w:r>
        <w:t xml:space="preserve">You are now done working with the </w:t>
      </w:r>
      <w:r>
        <w:rPr>
          <w:b/>
        </w:rPr>
        <w:t>Sales</w:t>
      </w:r>
      <w:r>
        <w:t xml:space="preserve"> query.</w:t>
      </w:r>
    </w:p>
    <w:p w14:paraId="05CAF485" w14:textId="291924A9" w:rsidR="00F94B8C" w:rsidRDefault="00F94B8C" w:rsidP="00F94B8C">
      <w:pPr>
        <w:pStyle w:val="LabStepNumbered"/>
        <w:numPr>
          <w:ilvl w:val="0"/>
          <w:numId w:val="26"/>
        </w:numPr>
      </w:pPr>
      <w:r>
        <w:t xml:space="preserve">Click the </w:t>
      </w:r>
      <w:r w:rsidRPr="00F94B8C">
        <w:rPr>
          <w:b/>
        </w:rPr>
        <w:t>Close and Apply</w:t>
      </w:r>
      <w:r>
        <w:t xml:space="preserve"> button on the </w:t>
      </w:r>
      <w:r w:rsidRPr="00F94B8C">
        <w:rPr>
          <w:b/>
        </w:rPr>
        <w:t>Home</w:t>
      </w:r>
      <w:r>
        <w:t xml:space="preserve"> tab of the ribbon to execute the updated </w:t>
      </w:r>
      <w:r>
        <w:rPr>
          <w:b/>
        </w:rPr>
        <w:t>Sales</w:t>
      </w:r>
      <w:r>
        <w:t xml:space="preserve"> query. Power BI Desktop will display the </w:t>
      </w:r>
      <w:r w:rsidRPr="00F94B8C">
        <w:rPr>
          <w:b/>
        </w:rPr>
        <w:t>Apply Query Changes</w:t>
      </w:r>
      <w:r>
        <w:t xml:space="preserve"> dialog while importing the data and transforming it to load it into the data model.</w:t>
      </w:r>
    </w:p>
    <w:p w14:paraId="561346FD" w14:textId="1C67E95B" w:rsidR="00F94B8C" w:rsidRDefault="00F94B8C" w:rsidP="00F94B8C">
      <w:pPr>
        <w:pStyle w:val="LabStepNumbered"/>
        <w:numPr>
          <w:ilvl w:val="0"/>
          <w:numId w:val="26"/>
        </w:numPr>
      </w:pPr>
      <w:r>
        <w:t xml:space="preserve">After the query changes have been applied, you should be able to see the results of your changes in the </w:t>
      </w:r>
      <w:r>
        <w:rPr>
          <w:b/>
        </w:rPr>
        <w:t>Sales</w:t>
      </w:r>
      <w:r>
        <w:t xml:space="preserve"> table that has been loaded into the project's data model.</w:t>
      </w:r>
    </w:p>
    <w:p w14:paraId="68612AED" w14:textId="16368394" w:rsidR="00D74554" w:rsidRDefault="006F5662" w:rsidP="00D74554">
      <w:pPr>
        <w:pStyle w:val="LabStepScreenshot"/>
      </w:pPr>
      <w:r>
        <w:rPr>
          <w:noProof/>
        </w:rPr>
        <w:lastRenderedPageBreak/>
        <w:drawing>
          <wp:inline distT="0" distB="0" distL="0" distR="0" wp14:anchorId="3351F492" wp14:editId="70C43A15">
            <wp:extent cx="6160576" cy="2550346"/>
            <wp:effectExtent l="19050" t="19050" r="12065" b="215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70862" cy="2554604"/>
                    </a:xfrm>
                    <a:prstGeom prst="rect">
                      <a:avLst/>
                    </a:prstGeom>
                    <a:noFill/>
                    <a:ln>
                      <a:solidFill>
                        <a:schemeClr val="bg1">
                          <a:lumMod val="50000"/>
                        </a:schemeClr>
                      </a:solidFill>
                    </a:ln>
                  </pic:spPr>
                </pic:pic>
              </a:graphicData>
            </a:graphic>
          </wp:inline>
        </w:drawing>
      </w:r>
    </w:p>
    <w:p w14:paraId="59700606" w14:textId="39A3F656" w:rsidR="00F94B8C" w:rsidRDefault="00F94B8C" w:rsidP="002F1C4A">
      <w:pPr>
        <w:pStyle w:val="LabExerciseCallout"/>
        <w:pBdr>
          <w:right w:val="dotted" w:sz="4" w:space="2" w:color="404040" w:themeColor="text1" w:themeTint="BF"/>
        </w:pBdr>
      </w:pPr>
      <w:r>
        <w:t xml:space="preserve">Unfortunately, the current version of Power BI Desktop does not retain the order of the columns that you configured in the </w:t>
      </w:r>
      <w:r w:rsidRPr="00F94B8C">
        <w:rPr>
          <w:b/>
        </w:rPr>
        <w:t>Sales</w:t>
      </w:r>
      <w:r>
        <w:t xml:space="preserve"> query.</w:t>
      </w:r>
    </w:p>
    <w:p w14:paraId="3ECB05BD" w14:textId="77777777" w:rsidR="00F94B8C" w:rsidRDefault="00F94B8C" w:rsidP="00F94B8C">
      <w:pPr>
        <w:pStyle w:val="LabStepNumbered"/>
        <w:numPr>
          <w:ilvl w:val="0"/>
          <w:numId w:val="24"/>
        </w:numPr>
      </w:pPr>
      <w:r>
        <w:t>Save your work by clicking the Save button in the upper left corner of the Power BI Desktop window.</w:t>
      </w:r>
    </w:p>
    <w:p w14:paraId="25D9E82F" w14:textId="0D0E8EA4" w:rsidR="00597964" w:rsidRDefault="00597964" w:rsidP="00597964">
      <w:pPr>
        <w:pStyle w:val="Heading3"/>
      </w:pPr>
      <w:r>
        <w:t xml:space="preserve">Exercise 5: </w:t>
      </w:r>
      <w:r w:rsidR="00F94B8C">
        <w:t>Using Power Query to Transform and Reshape Purchase Data</w:t>
      </w:r>
    </w:p>
    <w:p w14:paraId="33AD2B57" w14:textId="2E1665A6" w:rsidR="00597964" w:rsidRDefault="00F94B8C" w:rsidP="00597964">
      <w:pPr>
        <w:pStyle w:val="LabExerciseLeadIn"/>
      </w:pPr>
      <w:r>
        <w:t xml:space="preserve">In the following exercise, you will use the </w:t>
      </w:r>
      <w:r w:rsidRPr="003136A1">
        <w:rPr>
          <w:b/>
        </w:rPr>
        <w:t>Query Editor</w:t>
      </w:r>
      <w:r>
        <w:t xml:space="preserve"> </w:t>
      </w:r>
      <w:r w:rsidR="003136A1">
        <w:t xml:space="preserve">window </w:t>
      </w:r>
      <w:r>
        <w:t xml:space="preserve">to modify the </w:t>
      </w:r>
      <w:r>
        <w:rPr>
          <w:b/>
        </w:rPr>
        <w:t>Invoice</w:t>
      </w:r>
      <w:r w:rsidRPr="008E2D25">
        <w:rPr>
          <w:b/>
        </w:rPr>
        <w:t>s</w:t>
      </w:r>
      <w:r>
        <w:t xml:space="preserve"> query to transform </w:t>
      </w:r>
      <w:r w:rsidR="003136A1">
        <w:t xml:space="preserve">invoice </w:t>
      </w:r>
      <w:r>
        <w:t xml:space="preserve">data </w:t>
      </w:r>
      <w:r w:rsidR="003136A1">
        <w:t xml:space="preserve">as it is being </w:t>
      </w:r>
      <w:r>
        <w:t>loaded into the data model.</w:t>
      </w:r>
    </w:p>
    <w:p w14:paraId="5B140857" w14:textId="7673D442" w:rsidR="00F94B8C" w:rsidRDefault="00F94B8C" w:rsidP="00F94B8C">
      <w:pPr>
        <w:pStyle w:val="LabStepNumbered"/>
        <w:numPr>
          <w:ilvl w:val="0"/>
          <w:numId w:val="28"/>
        </w:numPr>
      </w:pPr>
      <w:r>
        <w:t xml:space="preserve">Make sure you have the </w:t>
      </w:r>
      <w:r w:rsidR="00C1785C">
        <w:rPr>
          <w:b/>
        </w:rPr>
        <w:t xml:space="preserve">Wingtip Sales </w:t>
      </w:r>
      <w:proofErr w:type="spellStart"/>
      <w:r w:rsidR="00C1785C">
        <w:rPr>
          <w:b/>
        </w:rPr>
        <w:t>Analysis.pbix</w:t>
      </w:r>
      <w:proofErr w:type="spellEnd"/>
      <w:r>
        <w:t xml:space="preserve"> project open that you started in the previous exercise.</w:t>
      </w:r>
    </w:p>
    <w:p w14:paraId="2A90DC9B" w14:textId="77777777" w:rsidR="00F94B8C" w:rsidRDefault="00F94B8C" w:rsidP="00F94B8C">
      <w:pPr>
        <w:pStyle w:val="LabStepNumbered"/>
        <w:numPr>
          <w:ilvl w:val="0"/>
          <w:numId w:val="26"/>
        </w:numPr>
      </w:pPr>
      <w:r>
        <w:t xml:space="preserve">Click on the </w:t>
      </w:r>
      <w:r w:rsidRPr="008E2D25">
        <w:rPr>
          <w:b/>
        </w:rPr>
        <w:t>Edit Queries</w:t>
      </w:r>
      <w:r>
        <w:t xml:space="preserve"> button in the ribbon to display the </w:t>
      </w:r>
      <w:r w:rsidRPr="003136A1">
        <w:rPr>
          <w:b/>
        </w:rPr>
        <w:t>Query Editor</w:t>
      </w:r>
      <w:r>
        <w:t xml:space="preserve"> window.</w:t>
      </w:r>
    </w:p>
    <w:p w14:paraId="4502891B" w14:textId="7D593B26" w:rsidR="00F94B8C" w:rsidRDefault="00F94B8C" w:rsidP="00F94B8C">
      <w:pPr>
        <w:pStyle w:val="LabStepNumbered"/>
        <w:numPr>
          <w:ilvl w:val="0"/>
          <w:numId w:val="26"/>
        </w:numPr>
      </w:pPr>
      <w:r>
        <w:t xml:space="preserve">Make sure the </w:t>
      </w:r>
      <w:r>
        <w:rPr>
          <w:b/>
        </w:rPr>
        <w:t xml:space="preserve">Invoices </w:t>
      </w:r>
      <w:r>
        <w:t xml:space="preserve">query is selected in the </w:t>
      </w:r>
      <w:r w:rsidRPr="008E2D25">
        <w:rPr>
          <w:b/>
        </w:rPr>
        <w:t>Queries</w:t>
      </w:r>
      <w:r>
        <w:t xml:space="preserve"> list on the left-hand side of the Query Editor window.</w:t>
      </w:r>
    </w:p>
    <w:p w14:paraId="0D52B717" w14:textId="5806C298" w:rsidR="00F94B8C" w:rsidRDefault="006F5662" w:rsidP="00F94B8C">
      <w:pPr>
        <w:pStyle w:val="LabStepScreenshot"/>
      </w:pPr>
      <w:r>
        <w:rPr>
          <w:noProof/>
        </w:rPr>
        <w:drawing>
          <wp:inline distT="0" distB="0" distL="0" distR="0" wp14:anchorId="7B2C99B3" wp14:editId="70B7D2C6">
            <wp:extent cx="5499279" cy="1481988"/>
            <wp:effectExtent l="0" t="0" r="635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22419" cy="1488224"/>
                    </a:xfrm>
                    <a:prstGeom prst="rect">
                      <a:avLst/>
                    </a:prstGeom>
                    <a:noFill/>
                    <a:ln>
                      <a:noFill/>
                    </a:ln>
                  </pic:spPr>
                </pic:pic>
              </a:graphicData>
            </a:graphic>
          </wp:inline>
        </w:drawing>
      </w:r>
    </w:p>
    <w:p w14:paraId="39469E82" w14:textId="6D2A7420" w:rsidR="00F94B8C" w:rsidRDefault="00F94B8C" w:rsidP="00F94B8C">
      <w:pPr>
        <w:pStyle w:val="LabExerciseCallout"/>
      </w:pPr>
      <w:r>
        <w:t xml:space="preserve">In the last exercise you changed the name of the </w:t>
      </w:r>
      <w:proofErr w:type="spellStart"/>
      <w:r w:rsidRPr="00F94B8C">
        <w:rPr>
          <w:b/>
        </w:rPr>
        <w:t>InvoiceDetails</w:t>
      </w:r>
      <w:proofErr w:type="spellEnd"/>
      <w:r>
        <w:t xml:space="preserve"> to </w:t>
      </w:r>
      <w:r w:rsidRPr="00F94B8C">
        <w:rPr>
          <w:b/>
        </w:rPr>
        <w:t>Sales</w:t>
      </w:r>
      <w:r>
        <w:t xml:space="preserve"> to make the data model easier to understand. In this exercise you will change the name of the </w:t>
      </w:r>
      <w:r w:rsidRPr="00F94B8C">
        <w:rPr>
          <w:b/>
        </w:rPr>
        <w:t>Invoices</w:t>
      </w:r>
      <w:r>
        <w:t xml:space="preserve"> </w:t>
      </w:r>
      <w:r w:rsidR="003136A1">
        <w:t>query</w:t>
      </w:r>
      <w:r>
        <w:t xml:space="preserve"> to </w:t>
      </w:r>
      <w:r w:rsidRPr="00F94B8C">
        <w:rPr>
          <w:b/>
        </w:rPr>
        <w:t>Purchases</w:t>
      </w:r>
      <w:r>
        <w:t xml:space="preserve"> for the same reason.</w:t>
      </w:r>
    </w:p>
    <w:p w14:paraId="4C304E0E" w14:textId="0C7093CF" w:rsidR="001F0FC7" w:rsidRDefault="001F0FC7" w:rsidP="001F0FC7">
      <w:pPr>
        <w:pStyle w:val="LabStepNumbered"/>
        <w:numPr>
          <w:ilvl w:val="0"/>
          <w:numId w:val="26"/>
        </w:numPr>
      </w:pPr>
      <w:r>
        <w:t xml:space="preserve">Update the name of the </w:t>
      </w:r>
      <w:r>
        <w:rPr>
          <w:b/>
        </w:rPr>
        <w:t>Invoice</w:t>
      </w:r>
      <w:r w:rsidRPr="001F0FC7">
        <w:rPr>
          <w:b/>
        </w:rPr>
        <w:t>s</w:t>
      </w:r>
      <w:r>
        <w:t xml:space="preserve"> query to </w:t>
      </w:r>
      <w:r>
        <w:rPr>
          <w:b/>
        </w:rPr>
        <w:t>Purchases</w:t>
      </w:r>
      <w:r>
        <w:t xml:space="preserve"> by replacing the text in the </w:t>
      </w:r>
      <w:r w:rsidRPr="00601290">
        <w:rPr>
          <w:b/>
        </w:rPr>
        <w:t>Name</w:t>
      </w:r>
      <w:r>
        <w:t xml:space="preserve"> textbox in the </w:t>
      </w:r>
      <w:r w:rsidRPr="00601290">
        <w:rPr>
          <w:b/>
        </w:rPr>
        <w:t>Query Settings</w:t>
      </w:r>
      <w:r>
        <w:t xml:space="preserve"> pane.</w:t>
      </w:r>
    </w:p>
    <w:p w14:paraId="69FC7780" w14:textId="50456025" w:rsidR="00F94B8C" w:rsidRDefault="00FD2094" w:rsidP="00F94B8C">
      <w:pPr>
        <w:pStyle w:val="LabStepScreenshot"/>
      </w:pPr>
      <w:r>
        <w:rPr>
          <w:noProof/>
        </w:rPr>
        <w:lastRenderedPageBreak/>
        <w:drawing>
          <wp:inline distT="0" distB="0" distL="0" distR="0" wp14:anchorId="434C7F3B" wp14:editId="5E01EF68">
            <wp:extent cx="5499279" cy="1549157"/>
            <wp:effectExtent l="19050" t="19050" r="25400" b="133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15655" cy="1553770"/>
                    </a:xfrm>
                    <a:prstGeom prst="rect">
                      <a:avLst/>
                    </a:prstGeom>
                    <a:noFill/>
                    <a:ln>
                      <a:solidFill>
                        <a:schemeClr val="bg1">
                          <a:lumMod val="50000"/>
                        </a:schemeClr>
                      </a:solidFill>
                    </a:ln>
                  </pic:spPr>
                </pic:pic>
              </a:graphicData>
            </a:graphic>
          </wp:inline>
        </w:drawing>
      </w:r>
    </w:p>
    <w:p w14:paraId="6C9FE253" w14:textId="2904B1B5" w:rsidR="001F0FC7" w:rsidRDefault="001F0FC7" w:rsidP="001F0FC7">
      <w:pPr>
        <w:pStyle w:val="LabStepNumbered"/>
        <w:numPr>
          <w:ilvl w:val="0"/>
          <w:numId w:val="24"/>
        </w:numPr>
      </w:pPr>
      <w:r>
        <w:t xml:space="preserve">Make sure the </w:t>
      </w:r>
      <w:r>
        <w:rPr>
          <w:b/>
        </w:rPr>
        <w:t>Purchases</w:t>
      </w:r>
      <w:r>
        <w:t xml:space="preserve"> query is selected in the </w:t>
      </w:r>
      <w:r w:rsidRPr="00B15613">
        <w:rPr>
          <w:b/>
        </w:rPr>
        <w:t>Queries</w:t>
      </w:r>
      <w:r>
        <w:t xml:space="preserve"> list on the left-hand side of the Query Editor window. Click the </w:t>
      </w:r>
      <w:r w:rsidRPr="00D81A88">
        <w:rPr>
          <w:b/>
        </w:rPr>
        <w:t>Choose Columns</w:t>
      </w:r>
      <w:r>
        <w:t xml:space="preserve"> button in the ribbon to display the </w:t>
      </w:r>
      <w:r w:rsidRPr="00D81A88">
        <w:rPr>
          <w:b/>
        </w:rPr>
        <w:t>Choose Columns</w:t>
      </w:r>
      <w:r>
        <w:t xml:space="preserve"> dialog.</w:t>
      </w:r>
    </w:p>
    <w:p w14:paraId="331BBBCA" w14:textId="75A683D5" w:rsidR="001F0FC7" w:rsidRDefault="001F0FC7" w:rsidP="001F0FC7">
      <w:pPr>
        <w:pStyle w:val="LabStepNumbered"/>
        <w:numPr>
          <w:ilvl w:val="0"/>
          <w:numId w:val="24"/>
        </w:numPr>
      </w:pPr>
      <w:r>
        <w:t xml:space="preserve">In the </w:t>
      </w:r>
      <w:r w:rsidRPr="00D81A88">
        <w:rPr>
          <w:b/>
        </w:rPr>
        <w:t>Choose Columns</w:t>
      </w:r>
      <w:r>
        <w:t xml:space="preserve"> dialog, begin by clicking on the </w:t>
      </w:r>
      <w:r w:rsidRPr="003136A1">
        <w:rPr>
          <w:b/>
        </w:rPr>
        <w:t>(Select all Columns)</w:t>
      </w:r>
      <w:r>
        <w:t xml:space="preserve"> checkbox at the top to unselect all column</w:t>
      </w:r>
      <w:r w:rsidR="003136A1">
        <w:t>s</w:t>
      </w:r>
      <w:r>
        <w:t xml:space="preserve">. Next, select the checkboxes for </w:t>
      </w:r>
      <w:proofErr w:type="spellStart"/>
      <w:r>
        <w:rPr>
          <w:b/>
        </w:rPr>
        <w:t>Invoice</w:t>
      </w:r>
      <w:r w:rsidRPr="00D81A88">
        <w:rPr>
          <w:b/>
        </w:rPr>
        <w:t>Id</w:t>
      </w:r>
      <w:proofErr w:type="spellEnd"/>
      <w:r>
        <w:rPr>
          <w:b/>
        </w:rPr>
        <w:t xml:space="preserve"> </w:t>
      </w:r>
      <w:r>
        <w:t xml:space="preserve">and </w:t>
      </w:r>
      <w:proofErr w:type="spellStart"/>
      <w:r>
        <w:rPr>
          <w:b/>
        </w:rPr>
        <w:t>InvoiceType</w:t>
      </w:r>
      <w:proofErr w:type="spellEnd"/>
      <w:r>
        <w:t xml:space="preserve"> as shown in the f</w:t>
      </w:r>
      <w:r w:rsidR="009010D1">
        <w:t>ollowing screenshot.</w:t>
      </w:r>
    </w:p>
    <w:p w14:paraId="4A0001DC" w14:textId="7251F7B4" w:rsidR="001F0FC7" w:rsidRDefault="00FD2094" w:rsidP="001F0FC7">
      <w:pPr>
        <w:pStyle w:val="LabStepScreenshot"/>
      </w:pPr>
      <w:r>
        <w:rPr>
          <w:noProof/>
        </w:rPr>
        <w:drawing>
          <wp:inline distT="0" distB="0" distL="0" distR="0" wp14:anchorId="72875F75" wp14:editId="43042339">
            <wp:extent cx="1790797" cy="2086378"/>
            <wp:effectExtent l="19050" t="19050" r="19050" b="285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99330" cy="2096319"/>
                    </a:xfrm>
                    <a:prstGeom prst="rect">
                      <a:avLst/>
                    </a:prstGeom>
                    <a:noFill/>
                    <a:ln>
                      <a:solidFill>
                        <a:schemeClr val="bg1">
                          <a:lumMod val="50000"/>
                        </a:schemeClr>
                      </a:solidFill>
                    </a:ln>
                  </pic:spPr>
                </pic:pic>
              </a:graphicData>
            </a:graphic>
          </wp:inline>
        </w:drawing>
      </w:r>
    </w:p>
    <w:p w14:paraId="78346B47" w14:textId="578317BA" w:rsidR="009010D1" w:rsidRDefault="009010D1" w:rsidP="001F0FC7">
      <w:pPr>
        <w:pStyle w:val="LabStepNumbered"/>
        <w:numPr>
          <w:ilvl w:val="0"/>
          <w:numId w:val="24"/>
        </w:numPr>
      </w:pPr>
      <w:r>
        <w:t xml:space="preserve">Once you have the columns selected, click </w:t>
      </w:r>
      <w:r w:rsidRPr="00D81A88">
        <w:rPr>
          <w:b/>
        </w:rPr>
        <w:t>OK</w:t>
      </w:r>
      <w:r>
        <w:t xml:space="preserve"> to close the </w:t>
      </w:r>
      <w:r w:rsidRPr="00D81A88">
        <w:rPr>
          <w:b/>
        </w:rPr>
        <w:t>Choose Columns</w:t>
      </w:r>
      <w:r>
        <w:t xml:space="preserve"> dialog and to modify the underlying query.</w:t>
      </w:r>
    </w:p>
    <w:p w14:paraId="7D5427B7" w14:textId="5BB635A2" w:rsidR="001F0FC7" w:rsidRDefault="001F0FC7" w:rsidP="001F0FC7">
      <w:pPr>
        <w:pStyle w:val="LabStepNumbered"/>
        <w:numPr>
          <w:ilvl w:val="0"/>
          <w:numId w:val="24"/>
        </w:numPr>
      </w:pPr>
      <w:r>
        <w:t>You should be able to see that the Query Editor window now only shows the columns that you selected.</w:t>
      </w:r>
    </w:p>
    <w:p w14:paraId="20B85074" w14:textId="4ADB42F7" w:rsidR="00F94B8C" w:rsidRDefault="00FD2094" w:rsidP="00F94B8C">
      <w:pPr>
        <w:pStyle w:val="LabStepScreenshot"/>
      </w:pPr>
      <w:r>
        <w:rPr>
          <w:noProof/>
        </w:rPr>
        <w:drawing>
          <wp:inline distT="0" distB="0" distL="0" distR="0" wp14:anchorId="57DDE04B" wp14:editId="67F7BD8C">
            <wp:extent cx="2297922" cy="1609860"/>
            <wp:effectExtent l="19050" t="19050" r="2667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2807" cy="1620288"/>
                    </a:xfrm>
                    <a:prstGeom prst="rect">
                      <a:avLst/>
                    </a:prstGeom>
                    <a:noFill/>
                    <a:ln>
                      <a:solidFill>
                        <a:schemeClr val="bg1">
                          <a:lumMod val="50000"/>
                        </a:schemeClr>
                      </a:solidFill>
                    </a:ln>
                  </pic:spPr>
                </pic:pic>
              </a:graphicData>
            </a:graphic>
          </wp:inline>
        </w:drawing>
      </w:r>
    </w:p>
    <w:p w14:paraId="7E98FA11" w14:textId="494F89B6" w:rsidR="00997885" w:rsidRDefault="00997885" w:rsidP="00997885">
      <w:pPr>
        <w:pStyle w:val="LabStepNumbered"/>
        <w:numPr>
          <w:ilvl w:val="0"/>
          <w:numId w:val="26"/>
        </w:numPr>
      </w:pPr>
      <w:r>
        <w:t xml:space="preserve">Modify the query so that the </w:t>
      </w:r>
      <w:proofErr w:type="spellStart"/>
      <w:r>
        <w:rPr>
          <w:b/>
        </w:rPr>
        <w:t>InvoiceType</w:t>
      </w:r>
      <w:proofErr w:type="spellEnd"/>
      <w:r>
        <w:t xml:space="preserve"> column returns values that are more human readable.</w:t>
      </w:r>
    </w:p>
    <w:p w14:paraId="4DBE47F9" w14:textId="77777777" w:rsidR="00997885" w:rsidRDefault="00997885" w:rsidP="00997885">
      <w:pPr>
        <w:pStyle w:val="LabStepNumberedLevel2"/>
        <w:numPr>
          <w:ilvl w:val="1"/>
          <w:numId w:val="26"/>
        </w:numPr>
      </w:pPr>
      <w:r>
        <w:t xml:space="preserve">Make sure the </w:t>
      </w:r>
      <w:r w:rsidRPr="00997885">
        <w:rPr>
          <w:b/>
        </w:rPr>
        <w:t>Transform</w:t>
      </w:r>
      <w:r>
        <w:t xml:space="preserve"> tab is the active tab in the ribbon.</w:t>
      </w:r>
    </w:p>
    <w:p w14:paraId="17DC0795" w14:textId="6D43CDAC" w:rsidR="00997885" w:rsidRDefault="00997885" w:rsidP="00997885">
      <w:pPr>
        <w:pStyle w:val="LabStepNumberedLevel2"/>
        <w:numPr>
          <w:ilvl w:val="1"/>
          <w:numId w:val="26"/>
        </w:numPr>
      </w:pPr>
      <w:r>
        <w:t xml:space="preserve">Select the </w:t>
      </w:r>
      <w:proofErr w:type="spellStart"/>
      <w:r>
        <w:rPr>
          <w:b/>
        </w:rPr>
        <w:t>InvoiceType</w:t>
      </w:r>
      <w:proofErr w:type="spellEnd"/>
      <w:r>
        <w:t xml:space="preserve"> column by clicking its column header.</w:t>
      </w:r>
    </w:p>
    <w:p w14:paraId="6F1B96B9" w14:textId="77777777" w:rsidR="00997885" w:rsidRDefault="00997885" w:rsidP="00997885">
      <w:pPr>
        <w:pStyle w:val="LabStepNumberedLevel2"/>
        <w:numPr>
          <w:ilvl w:val="1"/>
          <w:numId w:val="26"/>
        </w:numPr>
      </w:pPr>
      <w:r>
        <w:t xml:space="preserve">Click the </w:t>
      </w:r>
      <w:r w:rsidRPr="00997885">
        <w:rPr>
          <w:b/>
        </w:rPr>
        <w:t>Replace Values</w:t>
      </w:r>
      <w:r>
        <w:t xml:space="preserve"> button in the ribbon to display the </w:t>
      </w:r>
      <w:r w:rsidRPr="00997885">
        <w:rPr>
          <w:b/>
        </w:rPr>
        <w:t>Replace Values</w:t>
      </w:r>
      <w:r>
        <w:t xml:space="preserve"> dialog.</w:t>
      </w:r>
    </w:p>
    <w:p w14:paraId="10722EDF" w14:textId="43297A53" w:rsidR="00997885" w:rsidRDefault="00FD2094" w:rsidP="00997885">
      <w:pPr>
        <w:pStyle w:val="LabStepScreenshotLevel2"/>
      </w:pPr>
      <w:r>
        <w:lastRenderedPageBreak/>
        <w:drawing>
          <wp:inline distT="0" distB="0" distL="0" distR="0" wp14:anchorId="16B0B8D4" wp14:editId="64969B02">
            <wp:extent cx="3192651" cy="1755177"/>
            <wp:effectExtent l="19050" t="19050" r="27305" b="165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09113" cy="1764227"/>
                    </a:xfrm>
                    <a:prstGeom prst="rect">
                      <a:avLst/>
                    </a:prstGeom>
                    <a:noFill/>
                    <a:ln>
                      <a:solidFill>
                        <a:schemeClr val="bg1">
                          <a:lumMod val="50000"/>
                        </a:schemeClr>
                      </a:solidFill>
                    </a:ln>
                  </pic:spPr>
                </pic:pic>
              </a:graphicData>
            </a:graphic>
          </wp:inline>
        </w:drawing>
      </w:r>
    </w:p>
    <w:p w14:paraId="077CD7A3" w14:textId="183092DD" w:rsidR="00997885" w:rsidRDefault="00997885" w:rsidP="00997885">
      <w:pPr>
        <w:pStyle w:val="LabStepNumberedLevel2"/>
        <w:numPr>
          <w:ilvl w:val="1"/>
          <w:numId w:val="26"/>
        </w:numPr>
      </w:pPr>
      <w:r>
        <w:t xml:space="preserve">In the </w:t>
      </w:r>
      <w:r w:rsidRPr="00997885">
        <w:rPr>
          <w:b/>
        </w:rPr>
        <w:t>Replace Value</w:t>
      </w:r>
      <w:r>
        <w:t xml:space="preserve"> dialog, enter a value of </w:t>
      </w:r>
      <w:proofErr w:type="spellStart"/>
      <w:r>
        <w:rPr>
          <w:b/>
        </w:rPr>
        <w:t>InPerson</w:t>
      </w:r>
      <w:proofErr w:type="spellEnd"/>
      <w:r>
        <w:t xml:space="preserve"> in the </w:t>
      </w:r>
      <w:r w:rsidRPr="00997885">
        <w:rPr>
          <w:b/>
        </w:rPr>
        <w:t>Value to Find</w:t>
      </w:r>
      <w:r>
        <w:t xml:space="preserve"> textbox and enter a value of </w:t>
      </w:r>
      <w:r>
        <w:rPr>
          <w:b/>
        </w:rPr>
        <w:t>Store Purchase</w:t>
      </w:r>
      <w:r w:rsidRPr="00B765B5">
        <w:t xml:space="preserve"> in</w:t>
      </w:r>
      <w:r>
        <w:t xml:space="preserve"> the </w:t>
      </w:r>
      <w:r w:rsidRPr="00997885">
        <w:rPr>
          <w:b/>
        </w:rPr>
        <w:t>Replace With</w:t>
      </w:r>
      <w:r>
        <w:t xml:space="preserve"> textbox. Click to </w:t>
      </w:r>
      <w:r w:rsidRPr="00997885">
        <w:rPr>
          <w:b/>
        </w:rPr>
        <w:t>OK</w:t>
      </w:r>
      <w:r>
        <w:t xml:space="preserve"> button add your changes to the underlying query.</w:t>
      </w:r>
    </w:p>
    <w:p w14:paraId="5B694BA6" w14:textId="64FD7168" w:rsidR="00997885" w:rsidRDefault="00997885" w:rsidP="00997885">
      <w:pPr>
        <w:pStyle w:val="LabStepScreenshotLevel2"/>
      </w:pPr>
      <w:r>
        <w:drawing>
          <wp:inline distT="0" distB="0" distL="0" distR="0" wp14:anchorId="69F48EC0" wp14:editId="4FDE08B1">
            <wp:extent cx="3529263" cy="1449968"/>
            <wp:effectExtent l="19050" t="19050" r="14605" b="171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75625" cy="1469015"/>
                    </a:xfrm>
                    <a:prstGeom prst="rect">
                      <a:avLst/>
                    </a:prstGeom>
                    <a:ln>
                      <a:solidFill>
                        <a:schemeClr val="tx1"/>
                      </a:solidFill>
                    </a:ln>
                  </pic:spPr>
                </pic:pic>
              </a:graphicData>
            </a:graphic>
          </wp:inline>
        </w:drawing>
      </w:r>
    </w:p>
    <w:p w14:paraId="272E7C91" w14:textId="7104BB09" w:rsidR="00997885" w:rsidRDefault="00997885" w:rsidP="00997885">
      <w:pPr>
        <w:pStyle w:val="LabStepNumberedLevel2"/>
        <w:numPr>
          <w:ilvl w:val="1"/>
          <w:numId w:val="26"/>
        </w:numPr>
      </w:pPr>
      <w:r>
        <w:t xml:space="preserve">Make sure the </w:t>
      </w:r>
      <w:proofErr w:type="spellStart"/>
      <w:r>
        <w:rPr>
          <w:b/>
        </w:rPr>
        <w:t>InvoiceType</w:t>
      </w:r>
      <w:proofErr w:type="spellEnd"/>
      <w:r>
        <w:t xml:space="preserve"> column is still selected.</w:t>
      </w:r>
    </w:p>
    <w:p w14:paraId="3D6D98A6" w14:textId="77777777" w:rsidR="00997885" w:rsidRDefault="00997885" w:rsidP="00997885">
      <w:pPr>
        <w:pStyle w:val="LabStepNumberedLevel2"/>
        <w:numPr>
          <w:ilvl w:val="1"/>
          <w:numId w:val="26"/>
        </w:numPr>
      </w:pPr>
      <w:r>
        <w:t xml:space="preserve">Click the </w:t>
      </w:r>
      <w:r w:rsidRPr="00997885">
        <w:rPr>
          <w:b/>
        </w:rPr>
        <w:t>Replace Values</w:t>
      </w:r>
      <w:r>
        <w:t xml:space="preserve"> button in the ribbon to display the </w:t>
      </w:r>
      <w:r w:rsidRPr="00997885">
        <w:rPr>
          <w:b/>
        </w:rPr>
        <w:t>Replace Values</w:t>
      </w:r>
      <w:r>
        <w:t xml:space="preserve"> dialog.</w:t>
      </w:r>
    </w:p>
    <w:p w14:paraId="3085E735" w14:textId="294F12FD" w:rsidR="00997885" w:rsidRDefault="00997885" w:rsidP="00997885">
      <w:pPr>
        <w:pStyle w:val="LabStepNumberedLevel2"/>
        <w:numPr>
          <w:ilvl w:val="1"/>
          <w:numId w:val="26"/>
        </w:numPr>
      </w:pPr>
      <w:r>
        <w:t xml:space="preserve">In the </w:t>
      </w:r>
      <w:r w:rsidRPr="00997885">
        <w:rPr>
          <w:b/>
        </w:rPr>
        <w:t>Replace Value</w:t>
      </w:r>
      <w:r>
        <w:t xml:space="preserve"> dialog, enter a value of </w:t>
      </w:r>
      <w:proofErr w:type="spellStart"/>
      <w:r>
        <w:rPr>
          <w:b/>
        </w:rPr>
        <w:t>MailOrder</w:t>
      </w:r>
      <w:proofErr w:type="spellEnd"/>
      <w:r>
        <w:t xml:space="preserve"> in the </w:t>
      </w:r>
      <w:r w:rsidRPr="00997885">
        <w:rPr>
          <w:b/>
        </w:rPr>
        <w:t>Value to Find</w:t>
      </w:r>
      <w:r>
        <w:t xml:space="preserve"> textbox and enter a value of </w:t>
      </w:r>
      <w:r>
        <w:rPr>
          <w:b/>
        </w:rPr>
        <w:t>Mail Order Purchase</w:t>
      </w:r>
      <w:r w:rsidRPr="00B765B5">
        <w:t xml:space="preserve"> in</w:t>
      </w:r>
      <w:r>
        <w:t xml:space="preserve"> the </w:t>
      </w:r>
      <w:r w:rsidRPr="00997885">
        <w:rPr>
          <w:b/>
        </w:rPr>
        <w:t>Replace With</w:t>
      </w:r>
      <w:r>
        <w:t xml:space="preserve"> textbox. Click to </w:t>
      </w:r>
      <w:r w:rsidRPr="00997885">
        <w:rPr>
          <w:b/>
        </w:rPr>
        <w:t>OK</w:t>
      </w:r>
      <w:r>
        <w:t xml:space="preserve"> button add your changes to the underlying query.</w:t>
      </w:r>
    </w:p>
    <w:p w14:paraId="05CD11BF" w14:textId="7F357B33" w:rsidR="00997885" w:rsidRDefault="00997885" w:rsidP="00997885">
      <w:pPr>
        <w:pStyle w:val="LabStepScreenshotLevel2"/>
      </w:pPr>
      <w:r>
        <w:drawing>
          <wp:inline distT="0" distB="0" distL="0" distR="0" wp14:anchorId="41C45168" wp14:editId="044DF75B">
            <wp:extent cx="3625516" cy="1489513"/>
            <wp:effectExtent l="19050" t="19050" r="13335" b="158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54674" cy="1501493"/>
                    </a:xfrm>
                    <a:prstGeom prst="rect">
                      <a:avLst/>
                    </a:prstGeom>
                    <a:ln>
                      <a:solidFill>
                        <a:schemeClr val="tx1"/>
                      </a:solidFill>
                    </a:ln>
                  </pic:spPr>
                </pic:pic>
              </a:graphicData>
            </a:graphic>
          </wp:inline>
        </w:drawing>
      </w:r>
    </w:p>
    <w:p w14:paraId="31CC8D0E" w14:textId="77777777" w:rsidR="00997885" w:rsidRDefault="00997885" w:rsidP="00997885">
      <w:pPr>
        <w:pStyle w:val="LabStepNumberedLevel2"/>
        <w:numPr>
          <w:ilvl w:val="1"/>
          <w:numId w:val="26"/>
        </w:numPr>
      </w:pPr>
      <w:r>
        <w:t xml:space="preserve">Make sure the </w:t>
      </w:r>
      <w:proofErr w:type="spellStart"/>
      <w:r>
        <w:rPr>
          <w:b/>
        </w:rPr>
        <w:t>InvoiceType</w:t>
      </w:r>
      <w:proofErr w:type="spellEnd"/>
      <w:r>
        <w:t xml:space="preserve"> column is still selected.</w:t>
      </w:r>
    </w:p>
    <w:p w14:paraId="0F4C13F4" w14:textId="77777777" w:rsidR="00997885" w:rsidRDefault="00997885" w:rsidP="00997885">
      <w:pPr>
        <w:pStyle w:val="LabStepNumberedLevel2"/>
        <w:numPr>
          <w:ilvl w:val="1"/>
          <w:numId w:val="26"/>
        </w:numPr>
      </w:pPr>
      <w:r>
        <w:t xml:space="preserve">Click the </w:t>
      </w:r>
      <w:r w:rsidRPr="00997885">
        <w:rPr>
          <w:b/>
        </w:rPr>
        <w:t>Replace Values</w:t>
      </w:r>
      <w:r>
        <w:t xml:space="preserve"> button in the ribbon to display the </w:t>
      </w:r>
      <w:r w:rsidRPr="00997885">
        <w:rPr>
          <w:b/>
        </w:rPr>
        <w:t>Replace Values</w:t>
      </w:r>
      <w:r>
        <w:t xml:space="preserve"> dialog.</w:t>
      </w:r>
    </w:p>
    <w:p w14:paraId="74A61E27" w14:textId="4D5B2EE5" w:rsidR="00997885" w:rsidRDefault="00997885" w:rsidP="00997885">
      <w:pPr>
        <w:pStyle w:val="LabStepNumberedLevel2"/>
        <w:numPr>
          <w:ilvl w:val="1"/>
          <w:numId w:val="26"/>
        </w:numPr>
      </w:pPr>
      <w:r>
        <w:t xml:space="preserve">In the </w:t>
      </w:r>
      <w:r w:rsidRPr="00997885">
        <w:rPr>
          <w:b/>
        </w:rPr>
        <w:t>Replace Value</w:t>
      </w:r>
      <w:r>
        <w:t xml:space="preserve"> dialog, enter a value of </w:t>
      </w:r>
      <w:r w:rsidR="003917E0">
        <w:rPr>
          <w:b/>
        </w:rPr>
        <w:t>Online</w:t>
      </w:r>
      <w:r>
        <w:t xml:space="preserve"> in the </w:t>
      </w:r>
      <w:r w:rsidRPr="00997885">
        <w:rPr>
          <w:b/>
        </w:rPr>
        <w:t>Value to Find</w:t>
      </w:r>
      <w:r>
        <w:t xml:space="preserve"> textbox and enter a value of </w:t>
      </w:r>
      <w:r w:rsidR="003917E0">
        <w:rPr>
          <w:b/>
        </w:rPr>
        <w:t xml:space="preserve">Online </w:t>
      </w:r>
      <w:r>
        <w:rPr>
          <w:b/>
        </w:rPr>
        <w:t>Purchase</w:t>
      </w:r>
      <w:r w:rsidRPr="00B765B5">
        <w:t xml:space="preserve"> in</w:t>
      </w:r>
      <w:r>
        <w:t xml:space="preserve"> the </w:t>
      </w:r>
      <w:r w:rsidRPr="00997885">
        <w:rPr>
          <w:b/>
        </w:rPr>
        <w:t>Replace With</w:t>
      </w:r>
      <w:r>
        <w:t xml:space="preserve"> textbox. Click to </w:t>
      </w:r>
      <w:r w:rsidRPr="00997885">
        <w:rPr>
          <w:b/>
        </w:rPr>
        <w:t>OK</w:t>
      </w:r>
      <w:r>
        <w:t xml:space="preserve"> button add your changes to the underlying query.</w:t>
      </w:r>
    </w:p>
    <w:p w14:paraId="23DFA5F2" w14:textId="2123BDC1" w:rsidR="00997885" w:rsidRDefault="003917E0" w:rsidP="00997885">
      <w:pPr>
        <w:pStyle w:val="LabStepScreenshotLevel2"/>
      </w:pPr>
      <w:r>
        <w:lastRenderedPageBreak/>
        <w:drawing>
          <wp:inline distT="0" distB="0" distL="0" distR="0" wp14:anchorId="7333661C" wp14:editId="0A55B76C">
            <wp:extent cx="3545305" cy="1456560"/>
            <wp:effectExtent l="19050" t="19050" r="17145" b="107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73732" cy="1468239"/>
                    </a:xfrm>
                    <a:prstGeom prst="rect">
                      <a:avLst/>
                    </a:prstGeom>
                    <a:ln>
                      <a:solidFill>
                        <a:schemeClr val="tx1"/>
                      </a:solidFill>
                    </a:ln>
                  </pic:spPr>
                </pic:pic>
              </a:graphicData>
            </a:graphic>
          </wp:inline>
        </w:drawing>
      </w:r>
    </w:p>
    <w:p w14:paraId="71880B6C" w14:textId="2BD453AF" w:rsidR="00997885" w:rsidRDefault="004D298E" w:rsidP="00997885">
      <w:pPr>
        <w:pStyle w:val="LabStepNumberedLevel2"/>
        <w:numPr>
          <w:ilvl w:val="1"/>
          <w:numId w:val="26"/>
        </w:numPr>
      </w:pPr>
      <w:r>
        <w:t xml:space="preserve">If you scroll down and look at </w:t>
      </w:r>
      <w:r w:rsidR="003136A1">
        <w:t xml:space="preserve">all the </w:t>
      </w:r>
      <w:r>
        <w:t xml:space="preserve">rows within the </w:t>
      </w:r>
      <w:r w:rsidRPr="004D298E">
        <w:rPr>
          <w:b/>
        </w:rPr>
        <w:t>Purchases</w:t>
      </w:r>
      <w:r>
        <w:t xml:space="preserve"> table, y</w:t>
      </w:r>
      <w:r w:rsidR="00997885">
        <w:t xml:space="preserve">ou should be able to see that </w:t>
      </w:r>
      <w:r>
        <w:t xml:space="preserve">each row has a </w:t>
      </w:r>
      <w:proofErr w:type="spellStart"/>
      <w:r w:rsidR="003917E0">
        <w:rPr>
          <w:b/>
        </w:rPr>
        <w:t>InvoiceType</w:t>
      </w:r>
      <w:proofErr w:type="spellEnd"/>
      <w:r w:rsidR="003917E0">
        <w:rPr>
          <w:b/>
        </w:rPr>
        <w:t xml:space="preserve"> </w:t>
      </w:r>
      <w:r w:rsidR="00997885">
        <w:t xml:space="preserve">column </w:t>
      </w:r>
      <w:r>
        <w:t xml:space="preserve">value of either </w:t>
      </w:r>
      <w:r w:rsidRPr="004D298E">
        <w:rPr>
          <w:b/>
        </w:rPr>
        <w:t>Store Purchase</w:t>
      </w:r>
      <w:r>
        <w:t xml:space="preserve">, </w:t>
      </w:r>
      <w:r w:rsidRPr="004D298E">
        <w:rPr>
          <w:b/>
        </w:rPr>
        <w:t>Mail Order Purchase</w:t>
      </w:r>
      <w:r>
        <w:t xml:space="preserve"> or </w:t>
      </w:r>
      <w:r w:rsidRPr="004D298E">
        <w:rPr>
          <w:b/>
        </w:rPr>
        <w:t>Online Purchase</w:t>
      </w:r>
      <w:r w:rsidR="00997885">
        <w:t>.</w:t>
      </w:r>
    </w:p>
    <w:p w14:paraId="59F33187" w14:textId="2CD4231F" w:rsidR="00F94B8C" w:rsidRDefault="004D298E" w:rsidP="00F94B8C">
      <w:pPr>
        <w:pStyle w:val="LabStepNumbered"/>
        <w:numPr>
          <w:ilvl w:val="0"/>
          <w:numId w:val="26"/>
        </w:numPr>
      </w:pPr>
      <w:r>
        <w:t xml:space="preserve">Change the name of the </w:t>
      </w:r>
      <w:proofErr w:type="spellStart"/>
      <w:r w:rsidRPr="004D298E">
        <w:rPr>
          <w:b/>
        </w:rPr>
        <w:t>InvoiceType</w:t>
      </w:r>
      <w:proofErr w:type="spellEnd"/>
      <w:r>
        <w:t xml:space="preserve"> column to </w:t>
      </w:r>
      <w:r w:rsidRPr="004D298E">
        <w:rPr>
          <w:b/>
        </w:rPr>
        <w:t>Purchase</w:t>
      </w:r>
      <w:r w:rsidR="009010D1">
        <w:rPr>
          <w:b/>
        </w:rPr>
        <w:t xml:space="preserve"> </w:t>
      </w:r>
      <w:r w:rsidRPr="004D298E">
        <w:rPr>
          <w:b/>
        </w:rPr>
        <w:t>Type</w:t>
      </w:r>
      <w:r>
        <w:t>.</w:t>
      </w:r>
    </w:p>
    <w:p w14:paraId="61BFFB81" w14:textId="4B834AFD" w:rsidR="00F94B8C" w:rsidRDefault="00FD2094" w:rsidP="00F94B8C">
      <w:pPr>
        <w:pStyle w:val="LabStepScreenshot"/>
      </w:pPr>
      <w:r>
        <w:rPr>
          <w:noProof/>
        </w:rPr>
        <w:drawing>
          <wp:inline distT="0" distB="0" distL="0" distR="0" wp14:anchorId="29626203" wp14:editId="130D0DF8">
            <wp:extent cx="2456482" cy="1606054"/>
            <wp:effectExtent l="19050" t="19050" r="20320" b="133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61146" cy="1609103"/>
                    </a:xfrm>
                    <a:prstGeom prst="rect">
                      <a:avLst/>
                    </a:prstGeom>
                    <a:noFill/>
                    <a:ln>
                      <a:solidFill>
                        <a:schemeClr val="bg1">
                          <a:lumMod val="50000"/>
                        </a:schemeClr>
                      </a:solidFill>
                    </a:ln>
                  </pic:spPr>
                </pic:pic>
              </a:graphicData>
            </a:graphic>
          </wp:inline>
        </w:drawing>
      </w:r>
    </w:p>
    <w:p w14:paraId="3B21B048" w14:textId="3C9B1A53" w:rsidR="004D298E" w:rsidRDefault="004D298E" w:rsidP="004D298E">
      <w:pPr>
        <w:pStyle w:val="LabExerciseCallout"/>
      </w:pPr>
      <w:r>
        <w:t xml:space="preserve">You are now done working with the </w:t>
      </w:r>
      <w:r>
        <w:rPr>
          <w:b/>
        </w:rPr>
        <w:t>Purchase</w:t>
      </w:r>
      <w:r>
        <w:t xml:space="preserve"> query.</w:t>
      </w:r>
    </w:p>
    <w:p w14:paraId="16749D70" w14:textId="2E9FBA13" w:rsidR="004D298E" w:rsidRDefault="004D298E" w:rsidP="004D298E">
      <w:pPr>
        <w:pStyle w:val="LabStepNumbered"/>
        <w:numPr>
          <w:ilvl w:val="0"/>
          <w:numId w:val="26"/>
        </w:numPr>
      </w:pPr>
      <w:r>
        <w:t xml:space="preserve">Click the </w:t>
      </w:r>
      <w:r w:rsidRPr="00F94B8C">
        <w:rPr>
          <w:b/>
        </w:rPr>
        <w:t>Close and Apply</w:t>
      </w:r>
      <w:r>
        <w:t xml:space="preserve"> button on the </w:t>
      </w:r>
      <w:r w:rsidRPr="00F94B8C">
        <w:rPr>
          <w:b/>
        </w:rPr>
        <w:t>Home</w:t>
      </w:r>
      <w:r>
        <w:t xml:space="preserve"> tab of the ribbon to execute the updated </w:t>
      </w:r>
      <w:r>
        <w:rPr>
          <w:b/>
        </w:rPr>
        <w:t>Purchases</w:t>
      </w:r>
      <w:r>
        <w:t xml:space="preserve"> query. Power BI Desktop will display the </w:t>
      </w:r>
      <w:r w:rsidRPr="00F94B8C">
        <w:rPr>
          <w:b/>
        </w:rPr>
        <w:t>Apply Query Changes</w:t>
      </w:r>
      <w:r>
        <w:t xml:space="preserve"> dialog while importing the data and transforming it to load it into the data model.</w:t>
      </w:r>
    </w:p>
    <w:p w14:paraId="12C89F04" w14:textId="0D1EB716" w:rsidR="004D298E" w:rsidRDefault="004D298E" w:rsidP="004D298E">
      <w:pPr>
        <w:pStyle w:val="LabStepNumbered"/>
        <w:numPr>
          <w:ilvl w:val="0"/>
          <w:numId w:val="26"/>
        </w:numPr>
      </w:pPr>
      <w:r>
        <w:t xml:space="preserve">After the query changes have been applied, you should be able to see the results of your changes in the </w:t>
      </w:r>
      <w:r>
        <w:rPr>
          <w:b/>
        </w:rPr>
        <w:t>Purchase</w:t>
      </w:r>
      <w:r>
        <w:t xml:space="preserve"> table that has been loaded into the project's data model.</w:t>
      </w:r>
    </w:p>
    <w:p w14:paraId="35892150" w14:textId="6057639D" w:rsidR="004D298E" w:rsidRDefault="00FD2094" w:rsidP="004D298E">
      <w:pPr>
        <w:pStyle w:val="LabStepScreenshot"/>
      </w:pPr>
      <w:r>
        <w:rPr>
          <w:noProof/>
        </w:rPr>
        <w:drawing>
          <wp:inline distT="0" distB="0" distL="0" distR="0" wp14:anchorId="4703ECFA" wp14:editId="3871AFB4">
            <wp:extent cx="5982346" cy="1865606"/>
            <wp:effectExtent l="19050" t="19050" r="18415" b="209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97637" cy="1870375"/>
                    </a:xfrm>
                    <a:prstGeom prst="rect">
                      <a:avLst/>
                    </a:prstGeom>
                    <a:noFill/>
                    <a:ln>
                      <a:solidFill>
                        <a:schemeClr val="bg1">
                          <a:lumMod val="50000"/>
                        </a:schemeClr>
                      </a:solidFill>
                    </a:ln>
                  </pic:spPr>
                </pic:pic>
              </a:graphicData>
            </a:graphic>
          </wp:inline>
        </w:drawing>
      </w:r>
    </w:p>
    <w:p w14:paraId="0796BB61" w14:textId="60DE85BE" w:rsidR="004D298E" w:rsidRDefault="00A72501" w:rsidP="004D298E">
      <w:pPr>
        <w:pStyle w:val="LabStepNumbered"/>
        <w:numPr>
          <w:ilvl w:val="0"/>
          <w:numId w:val="24"/>
        </w:numPr>
      </w:pPr>
      <w:r>
        <w:t xml:space="preserve">Navigate to relationship view to see how your updates to the queries in this project have affected the relationships between the tables. You should be able to see that there is no longer a relationship between the </w:t>
      </w:r>
      <w:r w:rsidRPr="00A72501">
        <w:rPr>
          <w:b/>
        </w:rPr>
        <w:t>Customers</w:t>
      </w:r>
      <w:r>
        <w:t xml:space="preserve"> table and the </w:t>
      </w:r>
      <w:r w:rsidRPr="00A72501">
        <w:rPr>
          <w:b/>
        </w:rPr>
        <w:t>Purchases</w:t>
      </w:r>
      <w:r>
        <w:t xml:space="preserve"> table</w:t>
      </w:r>
      <w:r w:rsidR="002F1C4A">
        <w:t xml:space="preserve">. This is due to the fact that </w:t>
      </w:r>
      <w:r>
        <w:t xml:space="preserve">you removed the </w:t>
      </w:r>
      <w:proofErr w:type="spellStart"/>
      <w:r w:rsidRPr="00A72501">
        <w:rPr>
          <w:b/>
        </w:rPr>
        <w:t>CustomerId</w:t>
      </w:r>
      <w:proofErr w:type="spellEnd"/>
      <w:r>
        <w:t xml:space="preserve"> column from the </w:t>
      </w:r>
      <w:r w:rsidRPr="00A72501">
        <w:rPr>
          <w:b/>
        </w:rPr>
        <w:t>Purchases</w:t>
      </w:r>
      <w:r>
        <w:t xml:space="preserve"> table.</w:t>
      </w:r>
    </w:p>
    <w:p w14:paraId="02F037EE" w14:textId="7350BF12" w:rsidR="00F94B8C" w:rsidRDefault="009010D1" w:rsidP="00F94B8C">
      <w:pPr>
        <w:pStyle w:val="LabStepScreenshot"/>
      </w:pPr>
      <w:r>
        <w:rPr>
          <w:noProof/>
        </w:rPr>
        <w:lastRenderedPageBreak/>
        <w:drawing>
          <wp:inline distT="0" distB="0" distL="0" distR="0" wp14:anchorId="7E70F203" wp14:editId="5ED49799">
            <wp:extent cx="4533364" cy="2468165"/>
            <wp:effectExtent l="19050" t="19050" r="19685"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38655" cy="2471046"/>
                    </a:xfrm>
                    <a:prstGeom prst="rect">
                      <a:avLst/>
                    </a:prstGeom>
                    <a:noFill/>
                    <a:ln>
                      <a:solidFill>
                        <a:schemeClr val="tx1"/>
                      </a:solidFill>
                    </a:ln>
                  </pic:spPr>
                </pic:pic>
              </a:graphicData>
            </a:graphic>
          </wp:inline>
        </w:drawing>
      </w:r>
    </w:p>
    <w:p w14:paraId="549E5A5C" w14:textId="2D1518AD" w:rsidR="00F94B8C" w:rsidRDefault="00A72501" w:rsidP="00F94B8C">
      <w:pPr>
        <w:pStyle w:val="LabStepNumbered"/>
        <w:numPr>
          <w:ilvl w:val="0"/>
          <w:numId w:val="26"/>
        </w:numPr>
      </w:pPr>
      <w:r>
        <w:t>Use your mouse to move and resize the four tables in the data model to match the following screenshot.</w:t>
      </w:r>
    </w:p>
    <w:p w14:paraId="59FD5E67" w14:textId="303C3618" w:rsidR="00F94B8C" w:rsidRDefault="009010D1" w:rsidP="00F94B8C">
      <w:pPr>
        <w:pStyle w:val="LabStepScreenshot"/>
      </w:pPr>
      <w:r>
        <w:rPr>
          <w:noProof/>
        </w:rPr>
        <w:drawing>
          <wp:inline distT="0" distB="0" distL="0" distR="0" wp14:anchorId="38D0ED19" wp14:editId="5382379D">
            <wp:extent cx="4687910" cy="2343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05939" cy="2352970"/>
                    </a:xfrm>
                    <a:prstGeom prst="rect">
                      <a:avLst/>
                    </a:prstGeom>
                    <a:noFill/>
                    <a:ln>
                      <a:noFill/>
                    </a:ln>
                  </pic:spPr>
                </pic:pic>
              </a:graphicData>
            </a:graphic>
          </wp:inline>
        </w:drawing>
      </w:r>
    </w:p>
    <w:p w14:paraId="4E950E76" w14:textId="77777777" w:rsidR="0073769C" w:rsidRDefault="0073769C" w:rsidP="00A72501">
      <w:pPr>
        <w:pStyle w:val="LabStepNumbered"/>
      </w:pPr>
      <w:r>
        <w:t xml:space="preserve">Modify the </w:t>
      </w:r>
      <w:r w:rsidR="00A72501">
        <w:t xml:space="preserve">relationship between the </w:t>
      </w:r>
      <w:r w:rsidR="00A72501" w:rsidRPr="00A72501">
        <w:rPr>
          <w:b/>
        </w:rPr>
        <w:t>Customers</w:t>
      </w:r>
      <w:r w:rsidR="00A72501">
        <w:t xml:space="preserve"> table </w:t>
      </w:r>
      <w:r>
        <w:t xml:space="preserve">and the </w:t>
      </w:r>
      <w:r w:rsidRPr="00A72501">
        <w:rPr>
          <w:b/>
        </w:rPr>
        <w:t>Sales</w:t>
      </w:r>
      <w:r>
        <w:t xml:space="preserve"> table.</w:t>
      </w:r>
    </w:p>
    <w:p w14:paraId="763D343F" w14:textId="7FFC40CD" w:rsidR="0073769C" w:rsidRDefault="0073769C" w:rsidP="0073769C">
      <w:pPr>
        <w:pStyle w:val="LabStepNumberedLevel2"/>
      </w:pPr>
      <w:r>
        <w:t>Notice the relationship between Customers and sales has a dotted line instead of a solid line. This means the relationship has been created but it has not been configured as an active relationship.</w:t>
      </w:r>
    </w:p>
    <w:p w14:paraId="0B4EE98B" w14:textId="180A58A9" w:rsidR="0073769C" w:rsidRDefault="0073769C" w:rsidP="0073769C">
      <w:pPr>
        <w:pStyle w:val="LabStepNumberedLevel2"/>
      </w:pPr>
      <w:r>
        <w:t xml:space="preserve">Double-click the dotted line between the </w:t>
      </w:r>
      <w:r w:rsidRPr="0073769C">
        <w:rPr>
          <w:b/>
        </w:rPr>
        <w:t>Customers</w:t>
      </w:r>
      <w:r>
        <w:t xml:space="preserve"> table and the </w:t>
      </w:r>
      <w:r w:rsidRPr="0073769C">
        <w:rPr>
          <w:b/>
        </w:rPr>
        <w:t>Sales</w:t>
      </w:r>
      <w:r>
        <w:t xml:space="preserve"> table to edit the relationship.</w:t>
      </w:r>
    </w:p>
    <w:p w14:paraId="4FE57236" w14:textId="5D74EE9B" w:rsidR="0073769C" w:rsidRDefault="0073769C" w:rsidP="0073769C">
      <w:pPr>
        <w:pStyle w:val="LabStepNumberedLevel2"/>
      </w:pPr>
      <w:r>
        <w:t xml:space="preserve">In the </w:t>
      </w:r>
      <w:r w:rsidRPr="0073769C">
        <w:rPr>
          <w:b/>
        </w:rPr>
        <w:t>Edit Relationship</w:t>
      </w:r>
      <w:r>
        <w:t xml:space="preserve"> dialog, click the </w:t>
      </w:r>
      <w:r w:rsidRPr="0073769C">
        <w:rPr>
          <w:b/>
        </w:rPr>
        <w:t>Make this relationship active</w:t>
      </w:r>
      <w:r>
        <w:t xml:space="preserve"> checkbox so it is checked and then click </w:t>
      </w:r>
      <w:r w:rsidRPr="0073769C">
        <w:rPr>
          <w:b/>
        </w:rPr>
        <w:t>OK</w:t>
      </w:r>
      <w:r>
        <w:t>.</w:t>
      </w:r>
    </w:p>
    <w:p w14:paraId="429F9CE2" w14:textId="23FAE74F" w:rsidR="0073769C" w:rsidRDefault="0073769C" w:rsidP="0073769C">
      <w:pPr>
        <w:pStyle w:val="LabStepScreenshotLevel2"/>
      </w:pPr>
      <w:r>
        <w:lastRenderedPageBreak/>
        <w:drawing>
          <wp:inline distT="0" distB="0" distL="0" distR="0" wp14:anchorId="3FF1A711" wp14:editId="59F160A3">
            <wp:extent cx="2842505" cy="2331076"/>
            <wp:effectExtent l="19050" t="19050" r="15240" b="1270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857915" cy="2343713"/>
                    </a:xfrm>
                    <a:prstGeom prst="rect">
                      <a:avLst/>
                    </a:prstGeom>
                    <a:noFill/>
                    <a:ln>
                      <a:solidFill>
                        <a:schemeClr val="tx1"/>
                      </a:solidFill>
                    </a:ln>
                  </pic:spPr>
                </pic:pic>
              </a:graphicData>
            </a:graphic>
          </wp:inline>
        </w:drawing>
      </w:r>
    </w:p>
    <w:p w14:paraId="6E36805A" w14:textId="133B5341" w:rsidR="00A72501" w:rsidRDefault="0073769C" w:rsidP="0073769C">
      <w:pPr>
        <w:pStyle w:val="LabStepNumberedLevel2"/>
      </w:pPr>
      <w:r>
        <w:t>Y</w:t>
      </w:r>
      <w:r w:rsidR="00AD5863">
        <w:t xml:space="preserve">ou should see a </w:t>
      </w:r>
      <w:r>
        <w:t xml:space="preserve">solid </w:t>
      </w:r>
      <w:r w:rsidR="00AD5863">
        <w:t xml:space="preserve">line between </w:t>
      </w:r>
      <w:r>
        <w:t xml:space="preserve">the </w:t>
      </w:r>
      <w:r w:rsidRPr="0073769C">
        <w:rPr>
          <w:b/>
        </w:rPr>
        <w:t>Customers</w:t>
      </w:r>
      <w:r>
        <w:t xml:space="preserve"> table and the </w:t>
      </w:r>
      <w:r w:rsidRPr="0073769C">
        <w:rPr>
          <w:b/>
        </w:rPr>
        <w:t>Sales</w:t>
      </w:r>
      <w:r>
        <w:t xml:space="preserve"> </w:t>
      </w:r>
      <w:r w:rsidR="00AD5863">
        <w:t xml:space="preserve">tables </w:t>
      </w:r>
      <w:r>
        <w:t>indicating that the relationship between these two tables in now an active relationship.</w:t>
      </w:r>
    </w:p>
    <w:p w14:paraId="02ACE471" w14:textId="65305AA1" w:rsidR="00F94B8C" w:rsidRDefault="009010D1" w:rsidP="0073769C">
      <w:pPr>
        <w:pStyle w:val="LabStepScreenshotLevel2"/>
      </w:pPr>
      <w:r>
        <w:drawing>
          <wp:inline distT="0" distB="0" distL="0" distR="0" wp14:anchorId="78E29D7B" wp14:editId="2924C2CC">
            <wp:extent cx="5048518" cy="2586020"/>
            <wp:effectExtent l="19050" t="19050" r="19050"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66367" cy="2595163"/>
                    </a:xfrm>
                    <a:prstGeom prst="rect">
                      <a:avLst/>
                    </a:prstGeom>
                    <a:noFill/>
                    <a:ln>
                      <a:solidFill>
                        <a:schemeClr val="tx1"/>
                      </a:solidFill>
                    </a:ln>
                  </pic:spPr>
                </pic:pic>
              </a:graphicData>
            </a:graphic>
          </wp:inline>
        </w:drawing>
      </w:r>
    </w:p>
    <w:p w14:paraId="3FFB24EF" w14:textId="483F3B78" w:rsidR="00A72501" w:rsidRDefault="00AD5863" w:rsidP="00A72501">
      <w:pPr>
        <w:pStyle w:val="LabExerciseCallout"/>
      </w:pPr>
      <w:r>
        <w:t>T</w:t>
      </w:r>
      <w:r w:rsidR="00A72501">
        <w:t xml:space="preserve">he tables </w:t>
      </w:r>
      <w:r>
        <w:t xml:space="preserve">in the data model have </w:t>
      </w:r>
      <w:r w:rsidR="00A72501">
        <w:t xml:space="preserve">now been </w:t>
      </w:r>
      <w:r>
        <w:t xml:space="preserve">refactored </w:t>
      </w:r>
      <w:r w:rsidR="00A72501">
        <w:t xml:space="preserve">into a </w:t>
      </w:r>
      <w:r w:rsidR="00A72501" w:rsidRPr="009010D1">
        <w:rPr>
          <w:b/>
          <w:i/>
        </w:rPr>
        <w:t>star schema</w:t>
      </w:r>
      <w:r w:rsidR="00A72501">
        <w:t xml:space="preserve"> that is </w:t>
      </w:r>
      <w:r>
        <w:t xml:space="preserve">commonly used </w:t>
      </w:r>
      <w:r w:rsidR="00A72501">
        <w:t xml:space="preserve">in </w:t>
      </w:r>
      <w:r w:rsidR="00177A1E">
        <w:t xml:space="preserve">data modeling for </w:t>
      </w:r>
      <w:r w:rsidR="00A72501">
        <w:t>BI projects.</w:t>
      </w:r>
    </w:p>
    <w:p w14:paraId="02B355CA" w14:textId="77777777" w:rsidR="003136A1" w:rsidRDefault="005F1013" w:rsidP="00D2339E">
      <w:pPr>
        <w:pStyle w:val="LabStepNumbered"/>
        <w:numPr>
          <w:ilvl w:val="0"/>
          <w:numId w:val="26"/>
        </w:numPr>
      </w:pPr>
      <w:r>
        <w:t>Save your work by clicking the Save button in the upper left corner of the Power BI Desktop window.</w:t>
      </w:r>
    </w:p>
    <w:p w14:paraId="2BDBDE2B" w14:textId="6758EF09" w:rsidR="00E4560B" w:rsidRPr="0094230C" w:rsidRDefault="003136A1" w:rsidP="003136A1">
      <w:pPr>
        <w:pStyle w:val="LabExerciseCallout"/>
      </w:pPr>
      <w:r>
        <w:t xml:space="preserve">You are now done with your work modifying queries to transform data as it is being loaded into the data model of your project. </w:t>
      </w:r>
      <w:r w:rsidR="005F1013">
        <w:t xml:space="preserve">Note that you will continue to </w:t>
      </w:r>
      <w:r w:rsidR="00A72501">
        <w:t xml:space="preserve">work on </w:t>
      </w:r>
      <w:r>
        <w:t xml:space="preserve">the PBIX file with this </w:t>
      </w:r>
      <w:r w:rsidR="005F1013">
        <w:t xml:space="preserve">project in the </w:t>
      </w:r>
      <w:r>
        <w:t xml:space="preserve">next </w:t>
      </w:r>
      <w:r w:rsidR="005F1013">
        <w:t xml:space="preserve">lab </w:t>
      </w:r>
      <w:r>
        <w:t>and the ones that follow</w:t>
      </w:r>
      <w:r w:rsidR="005F1013">
        <w:t>.</w:t>
      </w:r>
    </w:p>
    <w:sectPr w:rsidR="00E4560B" w:rsidRPr="0094230C" w:rsidSect="00487314">
      <w:headerReference w:type="default" r:id="rId90"/>
      <w:footerReference w:type="default" r:id="rId91"/>
      <w:headerReference w:type="first" r:id="rId92"/>
      <w:footerReference w:type="first" r:id="rId9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B64D92" w14:textId="77777777" w:rsidR="004C6CA5" w:rsidRDefault="004C6CA5" w:rsidP="005F53BE">
      <w:pPr>
        <w:spacing w:before="0" w:after="0"/>
      </w:pPr>
      <w:r>
        <w:separator/>
      </w:r>
    </w:p>
  </w:endnote>
  <w:endnote w:type="continuationSeparator" w:id="0">
    <w:p w14:paraId="4F6C5B88" w14:textId="77777777" w:rsidR="004C6CA5" w:rsidRDefault="004C6CA5"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1683F" w14:textId="5701FB76" w:rsidR="00F43693" w:rsidRDefault="003A350A" w:rsidP="00F43693">
    <w:pPr>
      <w:pStyle w:val="Footer"/>
      <w:pBdr>
        <w:top w:val="single" w:sz="4" w:space="0" w:color="auto"/>
      </w:pBdr>
    </w:pPr>
    <w:r>
      <w:t>© Critical Path Training. 2017</w:t>
    </w:r>
    <w:r w:rsidR="00F43693">
      <w:t>. All Rights Reserved</w:t>
    </w:r>
    <w:r w:rsidR="00F43693">
      <w:tab/>
    </w:r>
    <w:r w:rsidR="00F43693">
      <w:tab/>
    </w:r>
    <w:r w:rsidR="00F43693">
      <w:fldChar w:fldCharType="begin"/>
    </w:r>
    <w:r w:rsidR="00F43693">
      <w:instrText xml:space="preserve"> PAGE  \* MERGEFORMAT </w:instrText>
    </w:r>
    <w:r w:rsidR="00F43693">
      <w:fldChar w:fldCharType="separate"/>
    </w:r>
    <w:r w:rsidR="00AB6D05">
      <w:rPr>
        <w:noProof/>
      </w:rPr>
      <w:t>20</w:t>
    </w:r>
    <w:r w:rsidR="00F43693">
      <w:fldChar w:fldCharType="end"/>
    </w:r>
  </w:p>
  <w:p w14:paraId="4FCAA96B" w14:textId="394AFCB9" w:rsidR="003917E0" w:rsidRPr="00F43693" w:rsidRDefault="00F43693" w:rsidP="00F43693">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2439" w14:textId="2D0520FA" w:rsidR="00F43693" w:rsidRDefault="003A350A" w:rsidP="00F43693">
    <w:pPr>
      <w:pStyle w:val="Footer"/>
      <w:pBdr>
        <w:top w:val="single" w:sz="4" w:space="0" w:color="auto"/>
      </w:pBdr>
    </w:pPr>
    <w:r>
      <w:t>© Critical Path Training. 2017</w:t>
    </w:r>
    <w:r w:rsidR="00F43693">
      <w:t>. All Rights Reserved</w:t>
    </w:r>
    <w:r w:rsidR="00F43693">
      <w:tab/>
    </w:r>
    <w:r w:rsidR="00F43693">
      <w:tab/>
    </w:r>
    <w:r w:rsidR="00F43693">
      <w:fldChar w:fldCharType="begin"/>
    </w:r>
    <w:r w:rsidR="00F43693">
      <w:instrText xml:space="preserve"> PAGE  \* MERGEFORMAT </w:instrText>
    </w:r>
    <w:r w:rsidR="00F43693">
      <w:fldChar w:fldCharType="separate"/>
    </w:r>
    <w:r w:rsidR="00AB6D05">
      <w:rPr>
        <w:noProof/>
      </w:rPr>
      <w:t>1</w:t>
    </w:r>
    <w:r w:rsidR="00F43693">
      <w:fldChar w:fldCharType="end"/>
    </w:r>
  </w:p>
  <w:p w14:paraId="6C229EA0" w14:textId="232A34E0" w:rsidR="003917E0" w:rsidRPr="00F43693" w:rsidRDefault="00F43693" w:rsidP="00F43693">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B57BE2" w14:textId="77777777" w:rsidR="004C6CA5" w:rsidRDefault="004C6CA5" w:rsidP="005F53BE">
      <w:pPr>
        <w:spacing w:before="0" w:after="0"/>
      </w:pPr>
      <w:r>
        <w:separator/>
      </w:r>
    </w:p>
  </w:footnote>
  <w:footnote w:type="continuationSeparator" w:id="0">
    <w:p w14:paraId="2E414D00" w14:textId="77777777" w:rsidR="004C6CA5" w:rsidRDefault="004C6CA5"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1DA0C" w14:textId="77777777" w:rsidR="009A519C" w:rsidRDefault="009A519C" w:rsidP="009A519C">
    <w:pPr>
      <w:pStyle w:val="Header"/>
      <w:pBdr>
        <w:bottom w:val="single" w:sz="4" w:space="0" w:color="auto"/>
      </w:pBdr>
      <w:spacing w:before="240"/>
    </w:pPr>
    <w:r>
      <w:t>PBI365: Power BI Bootcamp</w:t>
    </w:r>
  </w:p>
  <w:p w14:paraId="52070944" w14:textId="181B1EAC" w:rsidR="003917E0" w:rsidRPr="009A519C" w:rsidRDefault="003A350A" w:rsidP="009A519C">
    <w:pPr>
      <w:pStyle w:val="Header"/>
      <w:pBdr>
        <w:bottom w:val="single" w:sz="4" w:space="0" w:color="auto"/>
      </w:pBdr>
      <w:spacing w:before="240"/>
    </w:pPr>
    <w:r>
      <w:t>Module 02</w:t>
    </w:r>
    <w:r w:rsidR="009A519C">
      <w:t xml:space="preserve"> Lab: Designing Queries to Extract and Transform Data</w:t>
    </w:r>
    <w:r w:rsidR="009A519C">
      <w:tab/>
    </w:r>
    <w:r w:rsidR="009A519C">
      <w:tab/>
    </w:r>
    <w:r w:rsidR="0013355F" w:rsidRPr="0031080D">
      <w:rPr>
        <w:rFonts w:cs="Arial"/>
      </w:rPr>
      <w:t xml:space="preserve">Live Lab </w:t>
    </w:r>
    <w:r w:rsidR="0013355F">
      <w:rPr>
        <w:rFonts w:cs="Arial"/>
      </w:rPr>
      <w:t>Version:</w:t>
    </w:r>
    <w:r w:rsidR="0013355F" w:rsidRPr="0031080D">
      <w:rPr>
        <w:rFonts w:cs="Arial"/>
      </w:rPr>
      <w:t xml:space="preserve"> </w:t>
    </w:r>
    <w:r w:rsidR="0013355F">
      <w:rPr>
        <w:rFonts w:cs="Arial"/>
      </w:rPr>
      <w:fldChar w:fldCharType="begin"/>
    </w:r>
    <w:r w:rsidR="0013355F">
      <w:rPr>
        <w:rFonts w:cs="Arial"/>
      </w:rPr>
      <w:instrText xml:space="preserve"> DATE  \@ "MMM d, yyyy"  \* MERGEFORMAT </w:instrText>
    </w:r>
    <w:r w:rsidR="0013355F">
      <w:rPr>
        <w:rFonts w:cs="Arial"/>
      </w:rPr>
      <w:fldChar w:fldCharType="separate"/>
    </w:r>
    <w:r w:rsidR="00AB6D05">
      <w:rPr>
        <w:rFonts w:cs="Arial"/>
        <w:noProof/>
      </w:rPr>
      <w:t>Dec 17, 2017</w:t>
    </w:r>
    <w:r w:rsidR="0013355F">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FCB7" w14:textId="77777777" w:rsidR="003917E0" w:rsidRDefault="003917E0"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8"/>
  </w:num>
  <w:num w:numId="31">
    <w:abstractNumId w:val="32"/>
  </w:num>
  <w:num w:numId="32">
    <w:abstractNumId w:val="41"/>
  </w:num>
  <w:num w:numId="33">
    <w:abstractNumId w:val="41"/>
  </w:num>
  <w:num w:numId="34">
    <w:abstractNumId w:val="41"/>
  </w:num>
  <w:num w:numId="35">
    <w:abstractNumId w:val="41"/>
  </w:num>
  <w:num w:numId="36">
    <w:abstractNumId w:val="19"/>
  </w:num>
  <w:num w:numId="37">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4"/>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431"/>
    <w:rsid w:val="00011E16"/>
    <w:rsid w:val="00027425"/>
    <w:rsid w:val="00037B7F"/>
    <w:rsid w:val="0004491B"/>
    <w:rsid w:val="00045945"/>
    <w:rsid w:val="0005266B"/>
    <w:rsid w:val="00067C20"/>
    <w:rsid w:val="00072406"/>
    <w:rsid w:val="000736F0"/>
    <w:rsid w:val="00085BFE"/>
    <w:rsid w:val="00092B50"/>
    <w:rsid w:val="000A14CA"/>
    <w:rsid w:val="000A206A"/>
    <w:rsid w:val="000A221E"/>
    <w:rsid w:val="000A2F96"/>
    <w:rsid w:val="000C3850"/>
    <w:rsid w:val="000C7F80"/>
    <w:rsid w:val="000D182C"/>
    <w:rsid w:val="000D283F"/>
    <w:rsid w:val="000E2F26"/>
    <w:rsid w:val="000F18E2"/>
    <w:rsid w:val="00111B9D"/>
    <w:rsid w:val="00112775"/>
    <w:rsid w:val="00112856"/>
    <w:rsid w:val="001170EA"/>
    <w:rsid w:val="00123BD3"/>
    <w:rsid w:val="00125E3E"/>
    <w:rsid w:val="001329A2"/>
    <w:rsid w:val="0013355F"/>
    <w:rsid w:val="00134B8A"/>
    <w:rsid w:val="00135C06"/>
    <w:rsid w:val="00135C15"/>
    <w:rsid w:val="00136B0C"/>
    <w:rsid w:val="0015183C"/>
    <w:rsid w:val="00155501"/>
    <w:rsid w:val="00161A87"/>
    <w:rsid w:val="00161AEF"/>
    <w:rsid w:val="001775C0"/>
    <w:rsid w:val="00177A1E"/>
    <w:rsid w:val="00180351"/>
    <w:rsid w:val="00182D98"/>
    <w:rsid w:val="001869FD"/>
    <w:rsid w:val="001940C9"/>
    <w:rsid w:val="00194663"/>
    <w:rsid w:val="001A0561"/>
    <w:rsid w:val="001A07AE"/>
    <w:rsid w:val="001B2370"/>
    <w:rsid w:val="001C292C"/>
    <w:rsid w:val="001C2F6C"/>
    <w:rsid w:val="001C66E3"/>
    <w:rsid w:val="001D145F"/>
    <w:rsid w:val="001D2676"/>
    <w:rsid w:val="001D2760"/>
    <w:rsid w:val="001E3210"/>
    <w:rsid w:val="001F0FC7"/>
    <w:rsid w:val="001F46E0"/>
    <w:rsid w:val="00201AA1"/>
    <w:rsid w:val="00223B5C"/>
    <w:rsid w:val="0023084D"/>
    <w:rsid w:val="002325D3"/>
    <w:rsid w:val="00233079"/>
    <w:rsid w:val="00234E10"/>
    <w:rsid w:val="00240199"/>
    <w:rsid w:val="00253D27"/>
    <w:rsid w:val="00264638"/>
    <w:rsid w:val="00267D2A"/>
    <w:rsid w:val="00272913"/>
    <w:rsid w:val="00274B27"/>
    <w:rsid w:val="00277DB2"/>
    <w:rsid w:val="00284833"/>
    <w:rsid w:val="002863F8"/>
    <w:rsid w:val="00293D68"/>
    <w:rsid w:val="002973B0"/>
    <w:rsid w:val="002B33B6"/>
    <w:rsid w:val="002B587F"/>
    <w:rsid w:val="002C045F"/>
    <w:rsid w:val="002C30A3"/>
    <w:rsid w:val="002C3DE1"/>
    <w:rsid w:val="002C5ACE"/>
    <w:rsid w:val="002D5DEC"/>
    <w:rsid w:val="002D71F1"/>
    <w:rsid w:val="002F1C4A"/>
    <w:rsid w:val="002F2E02"/>
    <w:rsid w:val="00305C45"/>
    <w:rsid w:val="00307E96"/>
    <w:rsid w:val="003136A1"/>
    <w:rsid w:val="00320B47"/>
    <w:rsid w:val="00335A47"/>
    <w:rsid w:val="003419B7"/>
    <w:rsid w:val="00344B71"/>
    <w:rsid w:val="003454FD"/>
    <w:rsid w:val="00352060"/>
    <w:rsid w:val="0035290C"/>
    <w:rsid w:val="00353A32"/>
    <w:rsid w:val="00357410"/>
    <w:rsid w:val="0036472F"/>
    <w:rsid w:val="00364F73"/>
    <w:rsid w:val="003770A6"/>
    <w:rsid w:val="0038072B"/>
    <w:rsid w:val="0038219D"/>
    <w:rsid w:val="00383EB3"/>
    <w:rsid w:val="003911B8"/>
    <w:rsid w:val="003917E0"/>
    <w:rsid w:val="0039236A"/>
    <w:rsid w:val="003A0E6B"/>
    <w:rsid w:val="003A2FEB"/>
    <w:rsid w:val="003A350A"/>
    <w:rsid w:val="003A3777"/>
    <w:rsid w:val="003A78F6"/>
    <w:rsid w:val="003A7F5B"/>
    <w:rsid w:val="003B1E26"/>
    <w:rsid w:val="003C675A"/>
    <w:rsid w:val="003C6DDF"/>
    <w:rsid w:val="003D0D80"/>
    <w:rsid w:val="003D263C"/>
    <w:rsid w:val="003D6ED3"/>
    <w:rsid w:val="003E59BC"/>
    <w:rsid w:val="003E77A9"/>
    <w:rsid w:val="003F3C48"/>
    <w:rsid w:val="003F5C12"/>
    <w:rsid w:val="00403814"/>
    <w:rsid w:val="0041154C"/>
    <w:rsid w:val="00413097"/>
    <w:rsid w:val="00416013"/>
    <w:rsid w:val="00427863"/>
    <w:rsid w:val="00433A59"/>
    <w:rsid w:val="00440B4A"/>
    <w:rsid w:val="00444FAB"/>
    <w:rsid w:val="00447791"/>
    <w:rsid w:val="00467A88"/>
    <w:rsid w:val="0048025F"/>
    <w:rsid w:val="00480C63"/>
    <w:rsid w:val="00487314"/>
    <w:rsid w:val="004951A6"/>
    <w:rsid w:val="004966A7"/>
    <w:rsid w:val="004976B0"/>
    <w:rsid w:val="004A225A"/>
    <w:rsid w:val="004A53A4"/>
    <w:rsid w:val="004A7251"/>
    <w:rsid w:val="004A7C50"/>
    <w:rsid w:val="004B10B1"/>
    <w:rsid w:val="004B4E9C"/>
    <w:rsid w:val="004C054C"/>
    <w:rsid w:val="004C6CA5"/>
    <w:rsid w:val="004C7532"/>
    <w:rsid w:val="004C7C0D"/>
    <w:rsid w:val="004D23C6"/>
    <w:rsid w:val="004D298E"/>
    <w:rsid w:val="004D525D"/>
    <w:rsid w:val="00502143"/>
    <w:rsid w:val="00504F6D"/>
    <w:rsid w:val="00510744"/>
    <w:rsid w:val="00513761"/>
    <w:rsid w:val="005171A7"/>
    <w:rsid w:val="00517E22"/>
    <w:rsid w:val="0053422E"/>
    <w:rsid w:val="00537FB3"/>
    <w:rsid w:val="005410FB"/>
    <w:rsid w:val="005474DB"/>
    <w:rsid w:val="0056217D"/>
    <w:rsid w:val="00563026"/>
    <w:rsid w:val="00564002"/>
    <w:rsid w:val="0057121D"/>
    <w:rsid w:val="00575E20"/>
    <w:rsid w:val="00586D31"/>
    <w:rsid w:val="00587247"/>
    <w:rsid w:val="00597964"/>
    <w:rsid w:val="005B07AE"/>
    <w:rsid w:val="005B372E"/>
    <w:rsid w:val="005B51DA"/>
    <w:rsid w:val="005C074B"/>
    <w:rsid w:val="005C5FA8"/>
    <w:rsid w:val="005D0755"/>
    <w:rsid w:val="005D5812"/>
    <w:rsid w:val="005D5B43"/>
    <w:rsid w:val="005E5442"/>
    <w:rsid w:val="005F1013"/>
    <w:rsid w:val="005F4349"/>
    <w:rsid w:val="005F53BE"/>
    <w:rsid w:val="00601290"/>
    <w:rsid w:val="0060682E"/>
    <w:rsid w:val="0061366A"/>
    <w:rsid w:val="00613EAA"/>
    <w:rsid w:val="0062297B"/>
    <w:rsid w:val="006310F3"/>
    <w:rsid w:val="00641E20"/>
    <w:rsid w:val="006459D9"/>
    <w:rsid w:val="00646107"/>
    <w:rsid w:val="00646ECC"/>
    <w:rsid w:val="006556A5"/>
    <w:rsid w:val="00661895"/>
    <w:rsid w:val="00671F0E"/>
    <w:rsid w:val="00674E89"/>
    <w:rsid w:val="0067758C"/>
    <w:rsid w:val="00680957"/>
    <w:rsid w:val="00686BCB"/>
    <w:rsid w:val="00686E09"/>
    <w:rsid w:val="0069419C"/>
    <w:rsid w:val="00697EBD"/>
    <w:rsid w:val="006A2726"/>
    <w:rsid w:val="006B188E"/>
    <w:rsid w:val="006C2A77"/>
    <w:rsid w:val="006D0366"/>
    <w:rsid w:val="006D7BE4"/>
    <w:rsid w:val="006E0D86"/>
    <w:rsid w:val="006E113F"/>
    <w:rsid w:val="006E643C"/>
    <w:rsid w:val="006F14C1"/>
    <w:rsid w:val="006F4ADE"/>
    <w:rsid w:val="006F542F"/>
    <w:rsid w:val="006F5662"/>
    <w:rsid w:val="006F5F0B"/>
    <w:rsid w:val="00703148"/>
    <w:rsid w:val="007039B1"/>
    <w:rsid w:val="00703C3F"/>
    <w:rsid w:val="00705D38"/>
    <w:rsid w:val="00707872"/>
    <w:rsid w:val="00723A74"/>
    <w:rsid w:val="0073769C"/>
    <w:rsid w:val="0074666B"/>
    <w:rsid w:val="0075069D"/>
    <w:rsid w:val="00757E25"/>
    <w:rsid w:val="00760528"/>
    <w:rsid w:val="007612E4"/>
    <w:rsid w:val="00765BA8"/>
    <w:rsid w:val="00776946"/>
    <w:rsid w:val="007778F1"/>
    <w:rsid w:val="00795368"/>
    <w:rsid w:val="00795BC4"/>
    <w:rsid w:val="007A23C6"/>
    <w:rsid w:val="007A25F4"/>
    <w:rsid w:val="007A6D7B"/>
    <w:rsid w:val="007B0F94"/>
    <w:rsid w:val="007B1338"/>
    <w:rsid w:val="007B4741"/>
    <w:rsid w:val="007B6FC2"/>
    <w:rsid w:val="007C40E4"/>
    <w:rsid w:val="007C6964"/>
    <w:rsid w:val="007D02DD"/>
    <w:rsid w:val="007D4357"/>
    <w:rsid w:val="007D4F50"/>
    <w:rsid w:val="007E3B2D"/>
    <w:rsid w:val="007E72F5"/>
    <w:rsid w:val="007F254C"/>
    <w:rsid w:val="008018D6"/>
    <w:rsid w:val="008028B6"/>
    <w:rsid w:val="0080788B"/>
    <w:rsid w:val="00811A48"/>
    <w:rsid w:val="00817953"/>
    <w:rsid w:val="008211E3"/>
    <w:rsid w:val="00823DB9"/>
    <w:rsid w:val="00835EFE"/>
    <w:rsid w:val="00844A49"/>
    <w:rsid w:val="00844D91"/>
    <w:rsid w:val="0085274C"/>
    <w:rsid w:val="008535D6"/>
    <w:rsid w:val="00854D29"/>
    <w:rsid w:val="00855F9E"/>
    <w:rsid w:val="00860E33"/>
    <w:rsid w:val="00861D72"/>
    <w:rsid w:val="0088119A"/>
    <w:rsid w:val="00886113"/>
    <w:rsid w:val="00891124"/>
    <w:rsid w:val="008A4297"/>
    <w:rsid w:val="008A4FD8"/>
    <w:rsid w:val="008A5115"/>
    <w:rsid w:val="008B14C0"/>
    <w:rsid w:val="008B4A63"/>
    <w:rsid w:val="008C3ADB"/>
    <w:rsid w:val="008C4422"/>
    <w:rsid w:val="008C5C8B"/>
    <w:rsid w:val="008C78D9"/>
    <w:rsid w:val="008D1233"/>
    <w:rsid w:val="008D5F18"/>
    <w:rsid w:val="008D6499"/>
    <w:rsid w:val="008E1182"/>
    <w:rsid w:val="008E2D25"/>
    <w:rsid w:val="008E6AC3"/>
    <w:rsid w:val="008F5BD6"/>
    <w:rsid w:val="008F7834"/>
    <w:rsid w:val="008F7F45"/>
    <w:rsid w:val="00900F55"/>
    <w:rsid w:val="009010D1"/>
    <w:rsid w:val="00902F5E"/>
    <w:rsid w:val="0093380E"/>
    <w:rsid w:val="0093401C"/>
    <w:rsid w:val="00934039"/>
    <w:rsid w:val="00935DBF"/>
    <w:rsid w:val="00936A8E"/>
    <w:rsid w:val="00937DE9"/>
    <w:rsid w:val="00941D1D"/>
    <w:rsid w:val="0094230C"/>
    <w:rsid w:val="00950C82"/>
    <w:rsid w:val="00954CD4"/>
    <w:rsid w:val="0095712C"/>
    <w:rsid w:val="0096127C"/>
    <w:rsid w:val="009636FA"/>
    <w:rsid w:val="00967575"/>
    <w:rsid w:val="009742DC"/>
    <w:rsid w:val="00980D5C"/>
    <w:rsid w:val="00983C49"/>
    <w:rsid w:val="00983DF5"/>
    <w:rsid w:val="00984A18"/>
    <w:rsid w:val="00985F6F"/>
    <w:rsid w:val="00986250"/>
    <w:rsid w:val="00992A7D"/>
    <w:rsid w:val="00995967"/>
    <w:rsid w:val="00997885"/>
    <w:rsid w:val="009A519C"/>
    <w:rsid w:val="009A5BCA"/>
    <w:rsid w:val="009C0E73"/>
    <w:rsid w:val="009C1C56"/>
    <w:rsid w:val="009D0FA3"/>
    <w:rsid w:val="009D311C"/>
    <w:rsid w:val="009D5AB3"/>
    <w:rsid w:val="009E1D70"/>
    <w:rsid w:val="009E65AB"/>
    <w:rsid w:val="009F15E2"/>
    <w:rsid w:val="009F4D25"/>
    <w:rsid w:val="00A01BC1"/>
    <w:rsid w:val="00A11E74"/>
    <w:rsid w:val="00A12B70"/>
    <w:rsid w:val="00A16BB6"/>
    <w:rsid w:val="00A1771C"/>
    <w:rsid w:val="00A32200"/>
    <w:rsid w:val="00A435CE"/>
    <w:rsid w:val="00A4505C"/>
    <w:rsid w:val="00A45590"/>
    <w:rsid w:val="00A45974"/>
    <w:rsid w:val="00A47C43"/>
    <w:rsid w:val="00A52083"/>
    <w:rsid w:val="00A52343"/>
    <w:rsid w:val="00A534E5"/>
    <w:rsid w:val="00A575EC"/>
    <w:rsid w:val="00A57C9B"/>
    <w:rsid w:val="00A72501"/>
    <w:rsid w:val="00A73454"/>
    <w:rsid w:val="00A82ED4"/>
    <w:rsid w:val="00A838BA"/>
    <w:rsid w:val="00A83C43"/>
    <w:rsid w:val="00A86695"/>
    <w:rsid w:val="00A86A3B"/>
    <w:rsid w:val="00AA0476"/>
    <w:rsid w:val="00AA4350"/>
    <w:rsid w:val="00AA5D4C"/>
    <w:rsid w:val="00AA61DE"/>
    <w:rsid w:val="00AB3B26"/>
    <w:rsid w:val="00AB6D05"/>
    <w:rsid w:val="00AC093F"/>
    <w:rsid w:val="00AD5863"/>
    <w:rsid w:val="00AD7F3E"/>
    <w:rsid w:val="00AE06F9"/>
    <w:rsid w:val="00AE10EF"/>
    <w:rsid w:val="00AE4F3E"/>
    <w:rsid w:val="00AE666A"/>
    <w:rsid w:val="00AF05F5"/>
    <w:rsid w:val="00AF4744"/>
    <w:rsid w:val="00B00E16"/>
    <w:rsid w:val="00B023E7"/>
    <w:rsid w:val="00B05ACF"/>
    <w:rsid w:val="00B062D6"/>
    <w:rsid w:val="00B15613"/>
    <w:rsid w:val="00B15C26"/>
    <w:rsid w:val="00B17F8B"/>
    <w:rsid w:val="00B269DE"/>
    <w:rsid w:val="00B33ED9"/>
    <w:rsid w:val="00B41A74"/>
    <w:rsid w:val="00B4419D"/>
    <w:rsid w:val="00B470EF"/>
    <w:rsid w:val="00B500BA"/>
    <w:rsid w:val="00B610C4"/>
    <w:rsid w:val="00B6701F"/>
    <w:rsid w:val="00B7272F"/>
    <w:rsid w:val="00B765B5"/>
    <w:rsid w:val="00B82808"/>
    <w:rsid w:val="00B83FCF"/>
    <w:rsid w:val="00B84305"/>
    <w:rsid w:val="00B963E6"/>
    <w:rsid w:val="00BA4F19"/>
    <w:rsid w:val="00BA678C"/>
    <w:rsid w:val="00BB2626"/>
    <w:rsid w:val="00BB4431"/>
    <w:rsid w:val="00BB719D"/>
    <w:rsid w:val="00BC537F"/>
    <w:rsid w:val="00BE1DE4"/>
    <w:rsid w:val="00BE4E45"/>
    <w:rsid w:val="00BE7982"/>
    <w:rsid w:val="00BF4063"/>
    <w:rsid w:val="00C00CE5"/>
    <w:rsid w:val="00C10436"/>
    <w:rsid w:val="00C104B8"/>
    <w:rsid w:val="00C166DA"/>
    <w:rsid w:val="00C1785C"/>
    <w:rsid w:val="00C320AB"/>
    <w:rsid w:val="00C32485"/>
    <w:rsid w:val="00C332D6"/>
    <w:rsid w:val="00C410BC"/>
    <w:rsid w:val="00C43F70"/>
    <w:rsid w:val="00C47A4F"/>
    <w:rsid w:val="00C522A8"/>
    <w:rsid w:val="00C60B35"/>
    <w:rsid w:val="00C62F04"/>
    <w:rsid w:val="00C6614E"/>
    <w:rsid w:val="00C71662"/>
    <w:rsid w:val="00C72D83"/>
    <w:rsid w:val="00C731F9"/>
    <w:rsid w:val="00C830EA"/>
    <w:rsid w:val="00C8341E"/>
    <w:rsid w:val="00C90D96"/>
    <w:rsid w:val="00C94011"/>
    <w:rsid w:val="00CA03C2"/>
    <w:rsid w:val="00CB3AD7"/>
    <w:rsid w:val="00CC11E1"/>
    <w:rsid w:val="00CC1574"/>
    <w:rsid w:val="00CC1FF8"/>
    <w:rsid w:val="00CC30B3"/>
    <w:rsid w:val="00CC321D"/>
    <w:rsid w:val="00CD7ABB"/>
    <w:rsid w:val="00CE28B8"/>
    <w:rsid w:val="00CF7160"/>
    <w:rsid w:val="00D049BB"/>
    <w:rsid w:val="00D0590E"/>
    <w:rsid w:val="00D13F3B"/>
    <w:rsid w:val="00D227D3"/>
    <w:rsid w:val="00D23A4F"/>
    <w:rsid w:val="00D25595"/>
    <w:rsid w:val="00D25EB6"/>
    <w:rsid w:val="00D27CC0"/>
    <w:rsid w:val="00D32E4A"/>
    <w:rsid w:val="00D33D19"/>
    <w:rsid w:val="00D36349"/>
    <w:rsid w:val="00D420EC"/>
    <w:rsid w:val="00D43642"/>
    <w:rsid w:val="00D61C83"/>
    <w:rsid w:val="00D73447"/>
    <w:rsid w:val="00D74554"/>
    <w:rsid w:val="00D81A88"/>
    <w:rsid w:val="00D82310"/>
    <w:rsid w:val="00D91F4C"/>
    <w:rsid w:val="00D94BBD"/>
    <w:rsid w:val="00D97AA9"/>
    <w:rsid w:val="00DB5FAC"/>
    <w:rsid w:val="00DC2A7C"/>
    <w:rsid w:val="00DC5E7E"/>
    <w:rsid w:val="00DE2224"/>
    <w:rsid w:val="00DE2E34"/>
    <w:rsid w:val="00DF20CF"/>
    <w:rsid w:val="00DF4E6F"/>
    <w:rsid w:val="00DF6A91"/>
    <w:rsid w:val="00DF7314"/>
    <w:rsid w:val="00E0062F"/>
    <w:rsid w:val="00E00875"/>
    <w:rsid w:val="00E07604"/>
    <w:rsid w:val="00E15D94"/>
    <w:rsid w:val="00E243D4"/>
    <w:rsid w:val="00E24769"/>
    <w:rsid w:val="00E37456"/>
    <w:rsid w:val="00E4560B"/>
    <w:rsid w:val="00E46F12"/>
    <w:rsid w:val="00E50D58"/>
    <w:rsid w:val="00E515B9"/>
    <w:rsid w:val="00E5509F"/>
    <w:rsid w:val="00E61148"/>
    <w:rsid w:val="00E66D0E"/>
    <w:rsid w:val="00E70172"/>
    <w:rsid w:val="00E81BDA"/>
    <w:rsid w:val="00E83114"/>
    <w:rsid w:val="00E84255"/>
    <w:rsid w:val="00E86D2C"/>
    <w:rsid w:val="00E91320"/>
    <w:rsid w:val="00E92846"/>
    <w:rsid w:val="00E93D0B"/>
    <w:rsid w:val="00E976B5"/>
    <w:rsid w:val="00EA050B"/>
    <w:rsid w:val="00EA77D4"/>
    <w:rsid w:val="00EA7F11"/>
    <w:rsid w:val="00EB1ADF"/>
    <w:rsid w:val="00EB2862"/>
    <w:rsid w:val="00EB54EA"/>
    <w:rsid w:val="00EC0A91"/>
    <w:rsid w:val="00ED320D"/>
    <w:rsid w:val="00ED364E"/>
    <w:rsid w:val="00ED6F2D"/>
    <w:rsid w:val="00EE11D5"/>
    <w:rsid w:val="00EE6F2C"/>
    <w:rsid w:val="00EE7D78"/>
    <w:rsid w:val="00EF4D5A"/>
    <w:rsid w:val="00F05055"/>
    <w:rsid w:val="00F06A2E"/>
    <w:rsid w:val="00F11F60"/>
    <w:rsid w:val="00F14A4D"/>
    <w:rsid w:val="00F156FE"/>
    <w:rsid w:val="00F167A6"/>
    <w:rsid w:val="00F16A71"/>
    <w:rsid w:val="00F1739B"/>
    <w:rsid w:val="00F17A8C"/>
    <w:rsid w:val="00F2230C"/>
    <w:rsid w:val="00F245B7"/>
    <w:rsid w:val="00F361DF"/>
    <w:rsid w:val="00F42569"/>
    <w:rsid w:val="00F43693"/>
    <w:rsid w:val="00F46C5D"/>
    <w:rsid w:val="00F55B07"/>
    <w:rsid w:val="00F66EDC"/>
    <w:rsid w:val="00F7113B"/>
    <w:rsid w:val="00F80E71"/>
    <w:rsid w:val="00F81805"/>
    <w:rsid w:val="00F84D7F"/>
    <w:rsid w:val="00F86710"/>
    <w:rsid w:val="00F94353"/>
    <w:rsid w:val="00F94B8C"/>
    <w:rsid w:val="00F956FE"/>
    <w:rsid w:val="00F957E0"/>
    <w:rsid w:val="00FA0791"/>
    <w:rsid w:val="00FA2D4A"/>
    <w:rsid w:val="00FA584E"/>
    <w:rsid w:val="00FA7997"/>
    <w:rsid w:val="00FB1A89"/>
    <w:rsid w:val="00FB221E"/>
    <w:rsid w:val="00FB7243"/>
    <w:rsid w:val="00FD2094"/>
    <w:rsid w:val="00FE2D37"/>
    <w:rsid w:val="00FF11B8"/>
    <w:rsid w:val="00FF1D42"/>
    <w:rsid w:val="00FF2AFA"/>
    <w:rsid w:val="00FF5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55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3355F"/>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13355F"/>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13355F"/>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13355F"/>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13355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55F"/>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13355F"/>
    <w:rPr>
      <w:rFonts w:ascii="Arial Black" w:hAnsi="Arial Black"/>
      <w:sz w:val="28"/>
    </w:rPr>
  </w:style>
  <w:style w:type="character" w:customStyle="1" w:styleId="Heading3Char">
    <w:name w:val="Heading 3 Char"/>
    <w:basedOn w:val="DefaultParagraphFont"/>
    <w:link w:val="Heading3"/>
    <w:rsid w:val="0013355F"/>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13355F"/>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3355F"/>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335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55F"/>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3355F"/>
    <w:pPr>
      <w:tabs>
        <w:tab w:val="right" w:leader="dot" w:pos="10786"/>
      </w:tabs>
      <w:spacing w:before="80" w:after="0"/>
      <w:ind w:left="144"/>
    </w:pPr>
    <w:rPr>
      <w:b/>
    </w:rPr>
  </w:style>
  <w:style w:type="paragraph" w:styleId="TOC2">
    <w:name w:val="toc 2"/>
    <w:basedOn w:val="Normal"/>
    <w:next w:val="Normal"/>
    <w:autoRedefine/>
    <w:uiPriority w:val="39"/>
    <w:unhideWhenUsed/>
    <w:rsid w:val="0013355F"/>
    <w:pPr>
      <w:tabs>
        <w:tab w:val="right" w:leader="dot" w:pos="10790"/>
      </w:tabs>
      <w:spacing w:before="40" w:after="40"/>
      <w:ind w:left="288"/>
    </w:pPr>
    <w:rPr>
      <w:sz w:val="18"/>
    </w:rPr>
  </w:style>
  <w:style w:type="character" w:styleId="Hyperlink">
    <w:name w:val="Hyperlink"/>
    <w:basedOn w:val="DefaultParagraphFont"/>
    <w:uiPriority w:val="99"/>
    <w:unhideWhenUsed/>
    <w:rsid w:val="0013355F"/>
    <w:rPr>
      <w:color w:val="0000FF" w:themeColor="hyperlink"/>
      <w:u w:val="single"/>
    </w:rPr>
  </w:style>
  <w:style w:type="character" w:styleId="BookTitle">
    <w:name w:val="Book Title"/>
    <w:basedOn w:val="DefaultParagraphFont"/>
    <w:uiPriority w:val="33"/>
    <w:rsid w:val="0013355F"/>
    <w:rPr>
      <w:b/>
      <w:bCs/>
      <w:smallCaps/>
      <w:spacing w:val="5"/>
      <w:sz w:val="48"/>
    </w:rPr>
  </w:style>
  <w:style w:type="paragraph" w:styleId="Title">
    <w:name w:val="Title"/>
    <w:basedOn w:val="Normal"/>
    <w:next w:val="Normal"/>
    <w:link w:val="TitleChar"/>
    <w:uiPriority w:val="10"/>
    <w:unhideWhenUsed/>
    <w:rsid w:val="0013355F"/>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3355F"/>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13355F"/>
    <w:pPr>
      <w:spacing w:after="0" w:line="240" w:lineRule="auto"/>
    </w:pPr>
    <w:rPr>
      <w:rFonts w:eastAsiaTheme="minorEastAsia"/>
    </w:rPr>
  </w:style>
  <w:style w:type="character" w:customStyle="1" w:styleId="NoSpacingChar">
    <w:name w:val="No Spacing Char"/>
    <w:basedOn w:val="DefaultParagraphFont"/>
    <w:link w:val="NoSpacing"/>
    <w:uiPriority w:val="4"/>
    <w:rsid w:val="0013355F"/>
    <w:rPr>
      <w:rFonts w:eastAsiaTheme="minorEastAsia"/>
    </w:rPr>
  </w:style>
  <w:style w:type="paragraph" w:styleId="Header">
    <w:name w:val="header"/>
    <w:basedOn w:val="Normal"/>
    <w:link w:val="HeaderChar"/>
    <w:uiPriority w:val="99"/>
    <w:unhideWhenUsed/>
    <w:rsid w:val="0013355F"/>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3355F"/>
    <w:rPr>
      <w:rFonts w:ascii="Arial" w:hAnsi="Arial"/>
      <w:color w:val="292929"/>
      <w:sz w:val="16"/>
    </w:rPr>
  </w:style>
  <w:style w:type="paragraph" w:styleId="Footer">
    <w:name w:val="footer"/>
    <w:basedOn w:val="Normal"/>
    <w:link w:val="FooterChar"/>
    <w:uiPriority w:val="99"/>
    <w:unhideWhenUsed/>
    <w:rsid w:val="0013355F"/>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3355F"/>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13355F"/>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3355F"/>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13355F"/>
    <w:rPr>
      <w:rFonts w:ascii="Lucida Console" w:hAnsi="Lucida Console" w:cs="Courier New"/>
      <w:b/>
      <w:spacing w:val="-6"/>
      <w:sz w:val="18"/>
    </w:rPr>
  </w:style>
  <w:style w:type="paragraph" w:customStyle="1" w:styleId="NumberedBullet">
    <w:name w:val="Numbered Bullet"/>
    <w:basedOn w:val="ListParagraph"/>
    <w:uiPriority w:val="5"/>
    <w:unhideWhenUsed/>
    <w:rsid w:val="0013355F"/>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13355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13355F"/>
    <w:pPr>
      <w:spacing w:before="0" w:after="0"/>
    </w:pPr>
    <w:rPr>
      <w:szCs w:val="20"/>
    </w:rPr>
  </w:style>
  <w:style w:type="character" w:customStyle="1" w:styleId="FootnoteTextChar">
    <w:name w:val="Footnote Text Char"/>
    <w:basedOn w:val="DefaultParagraphFont"/>
    <w:link w:val="FootnoteText"/>
    <w:uiPriority w:val="99"/>
    <w:semiHidden/>
    <w:rsid w:val="0013355F"/>
    <w:rPr>
      <w:rFonts w:ascii="Arial" w:hAnsi="Arial"/>
      <w:color w:val="262626" w:themeColor="text1" w:themeTint="D9"/>
      <w:sz w:val="20"/>
      <w:szCs w:val="20"/>
    </w:rPr>
  </w:style>
  <w:style w:type="table" w:styleId="LightShading-Accent4">
    <w:name w:val="Light Shading Accent 4"/>
    <w:basedOn w:val="TableNormal"/>
    <w:uiPriority w:val="60"/>
    <w:rsid w:val="0013355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13355F"/>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33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3355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335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133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13355F"/>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3355F"/>
    <w:pPr>
      <w:tabs>
        <w:tab w:val="num" w:pos="360"/>
      </w:tabs>
      <w:ind w:left="360" w:hanging="360"/>
      <w:contextualSpacing/>
    </w:pPr>
  </w:style>
  <w:style w:type="character" w:customStyle="1" w:styleId="InLineUrl">
    <w:name w:val="InLineUrl"/>
    <w:basedOn w:val="DefaultParagraphFont"/>
    <w:qFormat/>
    <w:rsid w:val="0013355F"/>
    <w:rPr>
      <w:rFonts w:ascii="Arial" w:hAnsi="Arial"/>
      <w:b/>
      <w:sz w:val="18"/>
    </w:rPr>
  </w:style>
  <w:style w:type="paragraph" w:customStyle="1" w:styleId="LabStepNumbered">
    <w:name w:val="Lab Step Numbered"/>
    <w:link w:val="LabStepNumberedChar"/>
    <w:qFormat/>
    <w:rsid w:val="0013355F"/>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13355F"/>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13355F"/>
    <w:pPr>
      <w:numPr>
        <w:numId w:val="0"/>
      </w:numPr>
      <w:spacing w:before="40"/>
      <w:ind w:left="720"/>
    </w:pPr>
  </w:style>
  <w:style w:type="character" w:customStyle="1" w:styleId="LabStepScreenshotFrame">
    <w:name w:val="Lab Step Screenshot Frame"/>
    <w:basedOn w:val="DefaultParagraphFont"/>
    <w:uiPriority w:val="1"/>
    <w:qFormat/>
    <w:rsid w:val="0013355F"/>
    <w:rPr>
      <w:noProof/>
      <w:bdr w:val="single" w:sz="2" w:space="0" w:color="DDDDDD"/>
    </w:rPr>
  </w:style>
  <w:style w:type="paragraph" w:customStyle="1" w:styleId="LabExerciseCallout">
    <w:name w:val="Lab Exercise Callout"/>
    <w:basedOn w:val="LabExerciseLeadIn"/>
    <w:qFormat/>
    <w:rsid w:val="0013355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13355F"/>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13355F"/>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3355F"/>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3355F"/>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13355F"/>
    <w:rPr>
      <w:rFonts w:ascii="Arial" w:hAnsi="Arial"/>
      <w:b/>
      <w:iCs/>
      <w:sz w:val="16"/>
    </w:rPr>
  </w:style>
  <w:style w:type="character" w:customStyle="1" w:styleId="InlindeCode">
    <w:name w:val="InlindeCode"/>
    <w:basedOn w:val="DefaultParagraphFont"/>
    <w:qFormat/>
    <w:rsid w:val="0013355F"/>
    <w:rPr>
      <w:rFonts w:ascii="Lucida Console" w:hAnsi="Lucida Console"/>
      <w:b/>
      <w:sz w:val="16"/>
    </w:rPr>
  </w:style>
  <w:style w:type="table" w:customStyle="1" w:styleId="LabStepTable">
    <w:name w:val="Lab Step Table"/>
    <w:basedOn w:val="TableGrid"/>
    <w:uiPriority w:val="99"/>
    <w:rsid w:val="0013355F"/>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13355F"/>
    <w:pPr>
      <w:ind w:left="792"/>
    </w:pPr>
  </w:style>
  <w:style w:type="paragraph" w:customStyle="1" w:styleId="LabStepScreenshotLevel2">
    <w:name w:val="Lab Step Screenshot Level 2"/>
    <w:basedOn w:val="LabStepScreenshot"/>
    <w:uiPriority w:val="2"/>
    <w:qFormat/>
    <w:rsid w:val="0013355F"/>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13355F"/>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13355F"/>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3355F"/>
    <w:rPr>
      <w:sz w:val="16"/>
      <w:szCs w:val="16"/>
    </w:rPr>
  </w:style>
  <w:style w:type="paragraph" w:styleId="CommentText">
    <w:name w:val="annotation text"/>
    <w:basedOn w:val="Normal"/>
    <w:link w:val="CommentTextChar"/>
    <w:uiPriority w:val="99"/>
    <w:semiHidden/>
    <w:unhideWhenUsed/>
    <w:rsid w:val="0013355F"/>
    <w:rPr>
      <w:szCs w:val="20"/>
    </w:rPr>
  </w:style>
  <w:style w:type="character" w:customStyle="1" w:styleId="CommentTextChar">
    <w:name w:val="Comment Text Char"/>
    <w:basedOn w:val="DefaultParagraphFont"/>
    <w:link w:val="CommentText"/>
    <w:uiPriority w:val="99"/>
    <w:semiHidden/>
    <w:rsid w:val="0013355F"/>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3355F"/>
    <w:rPr>
      <w:b/>
      <w:bCs/>
    </w:rPr>
  </w:style>
  <w:style w:type="character" w:customStyle="1" w:styleId="CommentSubjectChar">
    <w:name w:val="Comment Subject Char"/>
    <w:basedOn w:val="CommentTextChar"/>
    <w:link w:val="CommentSubject"/>
    <w:uiPriority w:val="99"/>
    <w:semiHidden/>
    <w:rsid w:val="0013355F"/>
    <w:rPr>
      <w:rFonts w:ascii="Arial" w:hAnsi="Arial"/>
      <w:b/>
      <w:bCs/>
      <w:color w:val="262626" w:themeColor="text1" w:themeTint="D9"/>
      <w:sz w:val="20"/>
      <w:szCs w:val="20"/>
    </w:rPr>
  </w:style>
  <w:style w:type="character" w:styleId="Strong">
    <w:name w:val="Strong"/>
    <w:basedOn w:val="DefaultParagraphFont"/>
    <w:uiPriority w:val="23"/>
    <w:rsid w:val="0013355F"/>
    <w:rPr>
      <w:b/>
      <w:bCs/>
    </w:rPr>
  </w:style>
  <w:style w:type="paragraph" w:styleId="NormalWeb">
    <w:name w:val="Normal (Web)"/>
    <w:basedOn w:val="Normal"/>
    <w:uiPriority w:val="99"/>
    <w:semiHidden/>
    <w:unhideWhenUsed/>
    <w:rsid w:val="0013355F"/>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13355F"/>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13355F"/>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3355F"/>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13355F"/>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13355F"/>
    <w:pPr>
      <w:spacing w:before="240"/>
      <w:ind w:left="720" w:right="720"/>
    </w:pPr>
    <w:rPr>
      <w:color w:val="1C1C1C"/>
    </w:rPr>
  </w:style>
  <w:style w:type="paragraph" w:customStyle="1" w:styleId="SlidesNotes">
    <w:name w:val="Slides Notes"/>
    <w:basedOn w:val="Normal"/>
    <w:uiPriority w:val="4"/>
    <w:rsid w:val="0013355F"/>
    <w:pPr>
      <w:spacing w:before="240"/>
    </w:pPr>
  </w:style>
  <w:style w:type="paragraph" w:customStyle="1" w:styleId="LegalHeader">
    <w:name w:val="Legal Header"/>
    <w:basedOn w:val="Normal"/>
    <w:uiPriority w:val="3"/>
    <w:rsid w:val="0013355F"/>
    <w:pPr>
      <w:spacing w:before="600"/>
    </w:pPr>
    <w:rPr>
      <w:b/>
      <w:color w:val="auto"/>
      <w:u w:val="single"/>
    </w:rPr>
  </w:style>
  <w:style w:type="paragraph" w:customStyle="1" w:styleId="LegalBody">
    <w:name w:val="Legal Body"/>
    <w:basedOn w:val="Normal"/>
    <w:uiPriority w:val="3"/>
    <w:rsid w:val="0013355F"/>
    <w:rPr>
      <w:sz w:val="18"/>
    </w:rPr>
  </w:style>
  <w:style w:type="paragraph" w:customStyle="1" w:styleId="CourseInfo">
    <w:name w:val="Course Info"/>
    <w:basedOn w:val="Normal"/>
    <w:uiPriority w:val="4"/>
    <w:rsid w:val="0013355F"/>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13355F"/>
    <w:rPr>
      <w:rFonts w:ascii="Arial" w:hAnsi="Arial"/>
      <w:color w:val="262626" w:themeColor="text1" w:themeTint="D9"/>
      <w:sz w:val="18"/>
    </w:rPr>
  </w:style>
  <w:style w:type="paragraph" w:customStyle="1" w:styleId="Strong1">
    <w:name w:val="Strong1"/>
    <w:basedOn w:val="LabStepNumbered"/>
    <w:link w:val="strongChar"/>
    <w:uiPriority w:val="5"/>
    <w:rsid w:val="0013355F"/>
    <w:pPr>
      <w:numPr>
        <w:numId w:val="0"/>
      </w:numPr>
      <w:ind w:left="757" w:hanging="360"/>
    </w:pPr>
    <w:rPr>
      <w:b/>
    </w:rPr>
  </w:style>
  <w:style w:type="character" w:customStyle="1" w:styleId="strongChar">
    <w:name w:val="strong Char"/>
    <w:basedOn w:val="LabStepNumberedChar"/>
    <w:link w:val="Strong1"/>
    <w:uiPriority w:val="5"/>
    <w:rsid w:val="0013355F"/>
    <w:rPr>
      <w:rFonts w:ascii="Arial" w:hAnsi="Arial"/>
      <w:b/>
      <w:color w:val="262626" w:themeColor="text1" w:themeTint="D9"/>
      <w:sz w:val="18"/>
    </w:rPr>
  </w:style>
  <w:style w:type="paragraph" w:customStyle="1" w:styleId="CourseCode">
    <w:name w:val="Course Code"/>
    <w:basedOn w:val="Normal"/>
    <w:uiPriority w:val="4"/>
    <w:rsid w:val="0013355F"/>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3355F"/>
    <w:pPr>
      <w:tabs>
        <w:tab w:val="right" w:leader="dot" w:pos="10790"/>
      </w:tabs>
      <w:spacing w:before="40" w:after="0"/>
      <w:ind w:left="432"/>
    </w:pPr>
    <w:rPr>
      <w:sz w:val="16"/>
    </w:rPr>
  </w:style>
  <w:style w:type="numbering" w:customStyle="1" w:styleId="LabStepsTemplate">
    <w:name w:val="LabStepsTemplate"/>
    <w:uiPriority w:val="99"/>
    <w:rsid w:val="0013355F"/>
    <w:pPr>
      <w:numPr>
        <w:numId w:val="4"/>
      </w:numPr>
    </w:pPr>
  </w:style>
  <w:style w:type="paragraph" w:customStyle="1" w:styleId="ModuleDescription">
    <w:name w:val="Module Description"/>
    <w:basedOn w:val="Normal"/>
    <w:uiPriority w:val="4"/>
    <w:rsid w:val="0013355F"/>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13355F"/>
    <w:pPr>
      <w:jc w:val="center"/>
    </w:pPr>
  </w:style>
  <w:style w:type="paragraph" w:customStyle="1" w:styleId="TopicsCoveredItem">
    <w:name w:val="Topics Covered Item"/>
    <w:basedOn w:val="Normal"/>
    <w:uiPriority w:val="4"/>
    <w:rsid w:val="0013355F"/>
    <w:pPr>
      <w:numPr>
        <w:numId w:val="5"/>
      </w:numPr>
      <w:spacing w:before="0" w:after="0"/>
      <w:contextualSpacing/>
    </w:pPr>
  </w:style>
  <w:style w:type="paragraph" w:customStyle="1" w:styleId="ModuleIntroHeader">
    <w:name w:val="Module Intro Header"/>
    <w:basedOn w:val="Normal"/>
    <w:uiPriority w:val="4"/>
    <w:rsid w:val="0013355F"/>
    <w:pPr>
      <w:pBdr>
        <w:bottom w:val="single" w:sz="8" w:space="1" w:color="auto"/>
      </w:pBdr>
      <w:spacing w:before="360"/>
      <w:ind w:left="288"/>
    </w:pPr>
    <w:rPr>
      <w:b/>
      <w:sz w:val="24"/>
    </w:rPr>
  </w:style>
  <w:style w:type="paragraph" w:customStyle="1" w:styleId="ModuleAgendaItem">
    <w:name w:val="Module Agenda Item"/>
    <w:basedOn w:val="Normal"/>
    <w:uiPriority w:val="4"/>
    <w:rsid w:val="0013355F"/>
    <w:pPr>
      <w:spacing w:before="0" w:after="0"/>
      <w:ind w:left="360" w:hanging="360"/>
      <w:contextualSpacing/>
    </w:pPr>
    <w:rPr>
      <w:sz w:val="24"/>
    </w:rPr>
  </w:style>
  <w:style w:type="paragraph" w:customStyle="1" w:styleId="LabExerciseItem">
    <w:name w:val="Lab Exercise Item"/>
    <w:basedOn w:val="Normal"/>
    <w:next w:val="Normal"/>
    <w:uiPriority w:val="4"/>
    <w:qFormat/>
    <w:rsid w:val="0013355F"/>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13355F"/>
    <w:pPr>
      <w:numPr>
        <w:ilvl w:val="1"/>
      </w:numPr>
    </w:pPr>
  </w:style>
  <w:style w:type="paragraph" w:customStyle="1" w:styleId="LabStepNumberedLevel3">
    <w:name w:val="Lab Step Numbered Level 3"/>
    <w:basedOn w:val="LabStepNumberedLevel2"/>
    <w:qFormat/>
    <w:rsid w:val="0013355F"/>
    <w:pPr>
      <w:numPr>
        <w:ilvl w:val="2"/>
      </w:numPr>
      <w:tabs>
        <w:tab w:val="left" w:pos="994"/>
      </w:tabs>
    </w:pPr>
  </w:style>
  <w:style w:type="paragraph" w:customStyle="1" w:styleId="LabStepNumberedLevel4">
    <w:name w:val="Lab Step Numbered Level 4"/>
    <w:basedOn w:val="LabStepNumberedLevel3"/>
    <w:qFormat/>
    <w:rsid w:val="0013355F"/>
    <w:pPr>
      <w:numPr>
        <w:ilvl w:val="3"/>
      </w:numPr>
      <w:tabs>
        <w:tab w:val="clear" w:pos="994"/>
        <w:tab w:val="left" w:pos="1627"/>
      </w:tabs>
    </w:pPr>
  </w:style>
  <w:style w:type="paragraph" w:customStyle="1" w:styleId="LabExerciseLeadIn">
    <w:name w:val="Lab Exercise Lead In"/>
    <w:basedOn w:val="Normal"/>
    <w:qFormat/>
    <w:rsid w:val="0013355F"/>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Courseware\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F5AC1-12AE-479F-BD64-499A4C10F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3841</TotalTime>
  <Pages>28</Pages>
  <Words>3910</Words>
  <Characters>22293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63</cp:revision>
  <cp:lastPrinted>2017-12-18T04:51:00Z</cp:lastPrinted>
  <dcterms:created xsi:type="dcterms:W3CDTF">2015-03-10T19:47:00Z</dcterms:created>
  <dcterms:modified xsi:type="dcterms:W3CDTF">2017-12-18T04:58:00Z</dcterms:modified>
</cp:coreProperties>
</file>