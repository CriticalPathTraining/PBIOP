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963698" w14:textId="2951B787" w:rsidR="00EB1ADF" w:rsidRDefault="00070375" w:rsidP="0048025F">
      <w:pPr>
        <w:pStyle w:val="Heading2"/>
      </w:pPr>
      <w:r>
        <w:t xml:space="preserve">Designing </w:t>
      </w:r>
      <w:r w:rsidR="004C307F">
        <w:t xml:space="preserve">Interactive </w:t>
      </w:r>
      <w:r>
        <w:t xml:space="preserve">Reports </w:t>
      </w:r>
      <w:r w:rsidR="004C307F">
        <w:t xml:space="preserve">in </w:t>
      </w:r>
      <w:r>
        <w:t>Power BI Desktop</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546859C2" w:rsidR="00EB1ADF" w:rsidRPr="005C7841" w:rsidRDefault="00EB1ADF" w:rsidP="0048025F">
      <w:pPr>
        <w:pStyle w:val="LabExerciseCallout"/>
      </w:pPr>
      <w:r w:rsidRPr="005C7841">
        <w:rPr>
          <w:b/>
        </w:rPr>
        <w:t>Lab Folder</w:t>
      </w:r>
      <w:r w:rsidRPr="005C7841">
        <w:t xml:space="preserve">: </w:t>
      </w:r>
      <w:r w:rsidR="005D0755">
        <w:t>C:\Student\</w:t>
      </w:r>
      <w:r w:rsidR="00523F5A">
        <w:t>Lab</w:t>
      </w:r>
      <w:r w:rsidR="007B6FE2">
        <w:t>05</w:t>
      </w:r>
    </w:p>
    <w:p w14:paraId="266D4C88" w14:textId="23A71DD1" w:rsidR="00EB1ADF" w:rsidRDefault="00EB1ADF" w:rsidP="0048025F">
      <w:pPr>
        <w:pStyle w:val="LabExerciseCallout"/>
        <w:rPr>
          <w:rFonts w:cs="Arial"/>
          <w:lang w:val="en"/>
        </w:rPr>
      </w:pPr>
      <w:r w:rsidRPr="005C7841">
        <w:rPr>
          <w:b/>
        </w:rPr>
        <w:t>Lab Overview</w:t>
      </w:r>
      <w:r w:rsidRPr="005C7841">
        <w:t xml:space="preserve">: </w:t>
      </w:r>
      <w:r w:rsidR="00561AA4" w:rsidRPr="00561AA4">
        <w:rPr>
          <w:rFonts w:cs="Arial"/>
          <w:lang w:val="en"/>
        </w:rPr>
        <w:t xml:space="preserve">In this </w:t>
      </w:r>
      <w:proofErr w:type="gramStart"/>
      <w:r w:rsidR="00561AA4" w:rsidRPr="00561AA4">
        <w:rPr>
          <w:rFonts w:cs="Arial"/>
          <w:lang w:val="en"/>
        </w:rPr>
        <w:t>module</w:t>
      </w:r>
      <w:proofErr w:type="gramEnd"/>
      <w:r w:rsidR="00561AA4" w:rsidRPr="00561AA4">
        <w:rPr>
          <w:rFonts w:cs="Arial"/>
          <w:lang w:val="en"/>
        </w:rPr>
        <w:t xml:space="preserve"> you will </w:t>
      </w:r>
      <w:r w:rsidR="00070375">
        <w:rPr>
          <w:rFonts w:cs="Arial"/>
          <w:lang w:val="en"/>
        </w:rPr>
        <w:t xml:space="preserve">continue to extend the Power BI Desktop project </w:t>
      </w:r>
      <w:r w:rsidR="002C01D9" w:rsidRPr="00C24390">
        <w:t xml:space="preserve">named </w:t>
      </w:r>
      <w:r w:rsidR="002C01D9" w:rsidRPr="009C4109">
        <w:rPr>
          <w:b/>
        </w:rPr>
        <w:t>Wingtip</w:t>
      </w:r>
      <w:r w:rsidR="00110D59">
        <w:rPr>
          <w:b/>
        </w:rPr>
        <w:t xml:space="preserve"> </w:t>
      </w:r>
      <w:r w:rsidR="002C01D9" w:rsidRPr="009C4109">
        <w:rPr>
          <w:b/>
        </w:rPr>
        <w:t>Sales</w:t>
      </w:r>
      <w:r w:rsidR="00110D59">
        <w:rPr>
          <w:b/>
        </w:rPr>
        <w:t xml:space="preserve"> Analysis</w:t>
      </w:r>
      <w:r w:rsidR="002C01D9">
        <w:rPr>
          <w:rFonts w:cs="Arial"/>
          <w:lang w:val="en"/>
        </w:rPr>
        <w:t xml:space="preserve"> </w:t>
      </w:r>
      <w:r w:rsidR="00070375">
        <w:rPr>
          <w:rFonts w:cs="Arial"/>
          <w:lang w:val="en"/>
        </w:rPr>
        <w:t xml:space="preserve">that you have been </w:t>
      </w:r>
      <w:r w:rsidR="00561AA4">
        <w:rPr>
          <w:rFonts w:cs="Arial"/>
          <w:lang w:val="en"/>
        </w:rPr>
        <w:t xml:space="preserve">with </w:t>
      </w:r>
      <w:r w:rsidR="00070375">
        <w:rPr>
          <w:rFonts w:cs="Arial"/>
          <w:lang w:val="en"/>
        </w:rPr>
        <w:t xml:space="preserve">working with over the last few labs. In this </w:t>
      </w:r>
      <w:proofErr w:type="gramStart"/>
      <w:r w:rsidR="00070375">
        <w:rPr>
          <w:rFonts w:cs="Arial"/>
          <w:lang w:val="en"/>
        </w:rPr>
        <w:t>lab</w:t>
      </w:r>
      <w:proofErr w:type="gramEnd"/>
      <w:r w:rsidR="00070375">
        <w:rPr>
          <w:rFonts w:cs="Arial"/>
          <w:lang w:val="en"/>
        </w:rPr>
        <w:t xml:space="preserve"> you will focus on designing </w:t>
      </w:r>
      <w:r w:rsidR="002C01D9">
        <w:rPr>
          <w:rFonts w:cs="Arial"/>
          <w:lang w:val="en"/>
        </w:rPr>
        <w:t>addition</w:t>
      </w:r>
      <w:r w:rsidR="00137202">
        <w:rPr>
          <w:rFonts w:cs="Arial"/>
          <w:lang w:val="en"/>
        </w:rPr>
        <w:t>al</w:t>
      </w:r>
      <w:r w:rsidR="002C01D9">
        <w:rPr>
          <w:rFonts w:cs="Arial"/>
          <w:lang w:val="en"/>
        </w:rPr>
        <w:t xml:space="preserve"> </w:t>
      </w:r>
      <w:r w:rsidR="00883C01">
        <w:rPr>
          <w:rFonts w:cs="Arial"/>
          <w:lang w:val="en"/>
        </w:rPr>
        <w:t>report pages</w:t>
      </w:r>
      <w:r w:rsidR="00070375">
        <w:rPr>
          <w:rFonts w:cs="Arial"/>
          <w:lang w:val="en"/>
        </w:rPr>
        <w:t xml:space="preserve">. </w:t>
      </w:r>
      <w:r w:rsidR="002C01D9">
        <w:rPr>
          <w:rFonts w:cs="Arial"/>
          <w:lang w:val="en"/>
        </w:rPr>
        <w:t xml:space="preserve">After creating and </w:t>
      </w:r>
      <w:r w:rsidR="00681A86">
        <w:rPr>
          <w:rFonts w:cs="Arial"/>
          <w:lang w:val="en"/>
        </w:rPr>
        <w:t xml:space="preserve">designing </w:t>
      </w:r>
      <w:r w:rsidR="002C01D9">
        <w:rPr>
          <w:rFonts w:cs="Arial"/>
          <w:lang w:val="en"/>
        </w:rPr>
        <w:t xml:space="preserve">the </w:t>
      </w:r>
      <w:r w:rsidR="00681A86">
        <w:rPr>
          <w:rFonts w:cs="Arial"/>
          <w:lang w:val="en"/>
        </w:rPr>
        <w:t>several new report</w:t>
      </w:r>
      <w:r w:rsidR="002C01D9">
        <w:rPr>
          <w:rFonts w:cs="Arial"/>
          <w:lang w:val="en"/>
        </w:rPr>
        <w:t xml:space="preserve"> pages in the project, </w:t>
      </w:r>
      <w:r w:rsidR="00137202">
        <w:rPr>
          <w:rFonts w:cs="Arial"/>
          <w:lang w:val="en"/>
        </w:rPr>
        <w:t>you will then configure security roles in the project to enable row-level security. At the end of the lab, you will publish your report</w:t>
      </w:r>
      <w:r w:rsidR="00070375">
        <w:rPr>
          <w:rFonts w:cs="Arial"/>
          <w:lang w:val="en"/>
        </w:rPr>
        <w:t xml:space="preserve"> </w:t>
      </w:r>
      <w:r w:rsidR="002C01D9">
        <w:rPr>
          <w:rFonts w:cs="Arial"/>
          <w:lang w:val="en"/>
        </w:rPr>
        <w:t xml:space="preserve">and </w:t>
      </w:r>
      <w:r w:rsidR="00137202">
        <w:rPr>
          <w:rFonts w:cs="Arial"/>
          <w:lang w:val="en"/>
        </w:rPr>
        <w:t xml:space="preserve">its </w:t>
      </w:r>
      <w:r w:rsidR="002C01D9">
        <w:rPr>
          <w:rFonts w:cs="Arial"/>
          <w:lang w:val="en"/>
        </w:rPr>
        <w:t xml:space="preserve">underlying dataset </w:t>
      </w:r>
      <w:r w:rsidR="00070375">
        <w:rPr>
          <w:rFonts w:cs="Arial"/>
          <w:lang w:val="en"/>
        </w:rPr>
        <w:t>to the Power BI service</w:t>
      </w:r>
      <w:r w:rsidR="00883C01">
        <w:rPr>
          <w:rFonts w:cs="Arial"/>
          <w:lang w:val="en"/>
        </w:rPr>
        <w:t>.</w:t>
      </w:r>
      <w:r w:rsidR="00137202">
        <w:rPr>
          <w:rFonts w:cs="Arial"/>
          <w:lang w:val="en"/>
        </w:rPr>
        <w:t xml:space="preserve"> This final step will allow you to see how you</w:t>
      </w:r>
      <w:r w:rsidR="00CB4F59">
        <w:rPr>
          <w:rFonts w:cs="Arial"/>
          <w:lang w:val="en"/>
        </w:rPr>
        <w:t>r</w:t>
      </w:r>
      <w:r w:rsidR="00137202">
        <w:rPr>
          <w:rFonts w:cs="Arial"/>
          <w:lang w:val="en"/>
        </w:rPr>
        <w:t xml:space="preserve"> report looks </w:t>
      </w:r>
      <w:r w:rsidR="00CB4F59">
        <w:rPr>
          <w:rFonts w:cs="Arial"/>
          <w:lang w:val="en"/>
        </w:rPr>
        <w:t xml:space="preserve">in the browser </w:t>
      </w:r>
      <w:r w:rsidR="00137202">
        <w:rPr>
          <w:rFonts w:cs="Arial"/>
          <w:lang w:val="en"/>
        </w:rPr>
        <w:t>in the Power BI service and it will also give you a chance to experience how row-level security works in Power BI.</w:t>
      </w:r>
    </w:p>
    <w:p w14:paraId="309D3CE3" w14:textId="1FD238DF" w:rsidR="00883C01" w:rsidRDefault="00110D59" w:rsidP="0048025F">
      <w:pPr>
        <w:pStyle w:val="LabExerciseCallout"/>
      </w:pPr>
      <w:r>
        <w:rPr>
          <w:b/>
        </w:rPr>
        <w:t>Lab Dependency</w:t>
      </w:r>
      <w:r w:rsidR="00883C01" w:rsidRPr="00253255">
        <w:rPr>
          <w:b/>
        </w:rPr>
        <w:t>:</w:t>
      </w:r>
      <w:r w:rsidR="00883C01">
        <w:t xml:space="preserve"> </w:t>
      </w:r>
      <w:r w:rsidR="00883C01" w:rsidRPr="00C24390">
        <w:t xml:space="preserve">This lab assumes you have completed the </w:t>
      </w:r>
      <w:r w:rsidR="00883C01">
        <w:t xml:space="preserve">previous </w:t>
      </w:r>
      <w:r w:rsidR="00883C01" w:rsidRPr="00C24390">
        <w:t xml:space="preserve">lab titled </w:t>
      </w:r>
      <w:r w:rsidR="00CB4F59" w:rsidRPr="00CB4F59">
        <w:rPr>
          <w:b/>
        </w:rPr>
        <w:t>Modeling with Dimensional Hierarchies and Time Intelligence</w:t>
      </w:r>
      <w:r w:rsidR="00CB4F59" w:rsidRPr="00CB4F59">
        <w:t xml:space="preserve"> </w:t>
      </w:r>
      <w:r w:rsidR="00883C01" w:rsidRPr="00C24390">
        <w:t xml:space="preserve">in which </w:t>
      </w:r>
      <w:r w:rsidR="002C01D9">
        <w:t xml:space="preserve">you extended the PBIX </w:t>
      </w:r>
      <w:r w:rsidR="00883C01">
        <w:t xml:space="preserve">project </w:t>
      </w:r>
      <w:r w:rsidR="002C01D9">
        <w:t>with a calendar table and additional measures</w:t>
      </w:r>
      <w:r w:rsidR="00883C01">
        <w:t xml:space="preserve">. </w:t>
      </w:r>
      <w:r w:rsidRPr="00C24390">
        <w:t xml:space="preserve">If you would like to begin work on this lab without completing the </w:t>
      </w:r>
      <w:r>
        <w:t xml:space="preserve">earlier lab, </w:t>
      </w:r>
      <w:r w:rsidRPr="00C24390">
        <w:t xml:space="preserve">copy the lab solution file </w:t>
      </w:r>
      <w:r>
        <w:t xml:space="preserve">named </w:t>
      </w:r>
      <w:r w:rsidRPr="00655150">
        <w:rPr>
          <w:b/>
        </w:rPr>
        <w:t xml:space="preserve">Wingtip Sales </w:t>
      </w:r>
      <w:proofErr w:type="spellStart"/>
      <w:r w:rsidRPr="00655150">
        <w:rPr>
          <w:b/>
        </w:rPr>
        <w:t>Analysis</w:t>
      </w:r>
      <w:r w:rsidRPr="009C4109">
        <w:rPr>
          <w:b/>
        </w:rPr>
        <w:t>.pbix</w:t>
      </w:r>
      <w:proofErr w:type="spellEnd"/>
      <w:r>
        <w:t xml:space="preserve"> which is located in the student folder at </w:t>
      </w:r>
      <w:r w:rsidRPr="00F379D1">
        <w:rPr>
          <w:b/>
        </w:rPr>
        <w:t>C:\Student\</w:t>
      </w:r>
      <w:r w:rsidR="00523F5A">
        <w:rPr>
          <w:b/>
        </w:rPr>
        <w:t>Lab04\Solution</w:t>
      </w:r>
      <w:bookmarkStart w:id="0" w:name="_GoBack"/>
      <w:bookmarkEnd w:id="0"/>
      <w:r>
        <w:rPr>
          <w:b/>
        </w:rPr>
        <w:t xml:space="preserve"> </w:t>
      </w:r>
      <w:r w:rsidRPr="00C24390">
        <w:t xml:space="preserve">into the folder at </w:t>
      </w:r>
      <w:r w:rsidRPr="00C24390">
        <w:rPr>
          <w:b/>
        </w:rPr>
        <w:t>C:\Student\</w:t>
      </w:r>
      <w:r>
        <w:rPr>
          <w:b/>
        </w:rPr>
        <w:t>Projects</w:t>
      </w:r>
      <w:r>
        <w:t xml:space="preserve"> using the Windows Explorer.</w:t>
      </w:r>
    </w:p>
    <w:p w14:paraId="75064A1D" w14:textId="486335F0" w:rsidR="00FD515B" w:rsidRPr="00AB0146" w:rsidRDefault="00FD515B" w:rsidP="00FD515B">
      <w:pPr>
        <w:pStyle w:val="Heading3"/>
      </w:pPr>
      <w:r>
        <w:t>Exercise 1: Create the Sales Revenue Breakdown Report</w:t>
      </w:r>
    </w:p>
    <w:p w14:paraId="35419010" w14:textId="28325202" w:rsidR="00883C01" w:rsidRDefault="00883C01" w:rsidP="00883C01">
      <w:pPr>
        <w:pStyle w:val="LabExerciseLeadIn"/>
      </w:pPr>
      <w:r>
        <w:t xml:space="preserve">In this </w:t>
      </w:r>
      <w:proofErr w:type="gramStart"/>
      <w:r>
        <w:t>exercise</w:t>
      </w:r>
      <w:proofErr w:type="gramEnd"/>
      <w:r>
        <w:t xml:space="preserve"> you will create the </w:t>
      </w:r>
      <w:r w:rsidRPr="00883C01">
        <w:rPr>
          <w:b/>
        </w:rPr>
        <w:t>Sales Revenue Breakdown</w:t>
      </w:r>
      <w:r>
        <w:t xml:space="preserve"> report to design a new report page that shows how sales revenue breaks down over the last </w:t>
      </w:r>
      <w:r w:rsidR="002872E1">
        <w:t xml:space="preserve">4 </w:t>
      </w:r>
      <w:r>
        <w:t xml:space="preserve">years in </w:t>
      </w:r>
      <w:r w:rsidR="00681A86">
        <w:t xml:space="preserve">areas such as </w:t>
      </w:r>
      <w:r>
        <w:t xml:space="preserve">product category, </w:t>
      </w:r>
      <w:r w:rsidR="00333F87">
        <w:t>customer type, sales region and purchase type.</w:t>
      </w:r>
    </w:p>
    <w:p w14:paraId="2117E216" w14:textId="341DE7F0" w:rsidR="00333F87" w:rsidRDefault="00333F87" w:rsidP="00333F87">
      <w:pPr>
        <w:pStyle w:val="LabStepNumbered"/>
      </w:pPr>
      <w:r>
        <w:t>Launch Power BI Desktop.</w:t>
      </w:r>
    </w:p>
    <w:p w14:paraId="2C4938DD" w14:textId="5DC8919C" w:rsidR="00333F87" w:rsidRDefault="00333F87" w:rsidP="00333F87">
      <w:pPr>
        <w:pStyle w:val="LabStepNumbered"/>
      </w:pPr>
      <w:r>
        <w:t xml:space="preserve">Open the Power BI </w:t>
      </w:r>
      <w:r w:rsidRPr="0012036A">
        <w:t>Desktop</w:t>
      </w:r>
      <w:r>
        <w:t xml:space="preserve"> project named </w:t>
      </w:r>
      <w:r w:rsidR="0059794A" w:rsidRPr="00655150">
        <w:rPr>
          <w:b/>
        </w:rPr>
        <w:t xml:space="preserve">Wingtip Sales </w:t>
      </w:r>
      <w:proofErr w:type="spellStart"/>
      <w:r w:rsidR="0059794A" w:rsidRPr="00655150">
        <w:rPr>
          <w:b/>
        </w:rPr>
        <w:t>Analysis</w:t>
      </w:r>
      <w:r w:rsidR="0059794A" w:rsidRPr="009C4109">
        <w:rPr>
          <w:b/>
        </w:rPr>
        <w:t>.pbix</w:t>
      </w:r>
      <w:proofErr w:type="spellEnd"/>
      <w:r>
        <w:t xml:space="preserve"> from the previous lab located at the </w:t>
      </w:r>
      <w:r w:rsidRPr="00333F87">
        <w:t>following</w:t>
      </w:r>
      <w:r>
        <w:t xml:space="preserve"> path.</w:t>
      </w:r>
    </w:p>
    <w:p w14:paraId="10174C15" w14:textId="7B048C8E" w:rsidR="00333F87" w:rsidRPr="00333F87" w:rsidRDefault="00333F87" w:rsidP="00333F87">
      <w:pPr>
        <w:pStyle w:val="LabStepCodeBlock"/>
      </w:pPr>
      <w:r w:rsidRPr="00161AEF">
        <w:t>C:\Student\</w:t>
      </w:r>
      <w:r>
        <w:t>Projects\</w:t>
      </w:r>
      <w:r w:rsidR="00530EF5">
        <w:t>Wingtip Sales Analysis.</w:t>
      </w:r>
      <w:r w:rsidRPr="00161AEF">
        <w:t>pbix</w:t>
      </w:r>
    </w:p>
    <w:p w14:paraId="68CE7447" w14:textId="16403C6A" w:rsidR="00333F87" w:rsidRDefault="00333F87" w:rsidP="00333F87">
      <w:pPr>
        <w:pStyle w:val="LabStepNumbered"/>
      </w:pPr>
      <w:r>
        <w:t xml:space="preserve">When the project opens, click the report </w:t>
      </w:r>
      <w:r w:rsidRPr="00333F87">
        <w:t>icon</w:t>
      </w:r>
      <w:r>
        <w:t xml:space="preserve"> on the top of the sidebar to enter report view mode.</w:t>
      </w:r>
    </w:p>
    <w:p w14:paraId="0943B8A6" w14:textId="4EB65D65" w:rsidR="00FD515B" w:rsidRDefault="00333F87" w:rsidP="00FD515B">
      <w:pPr>
        <w:pStyle w:val="LabStepNumbered"/>
      </w:pPr>
      <w:r>
        <w:t xml:space="preserve">Create a new report page to the project and rename it to </w:t>
      </w:r>
      <w:r w:rsidRPr="00333F87">
        <w:rPr>
          <w:b/>
        </w:rPr>
        <w:t>Sales Revenue Breakdown</w:t>
      </w:r>
      <w:r>
        <w:t>.</w:t>
      </w:r>
    </w:p>
    <w:p w14:paraId="02145AD1" w14:textId="55DC731B" w:rsidR="00FD515B" w:rsidRDefault="006A175A" w:rsidP="00FD515B">
      <w:pPr>
        <w:pStyle w:val="LabStepScreenshot"/>
      </w:pPr>
      <w:r>
        <w:rPr>
          <w:noProof/>
        </w:rPr>
        <w:drawing>
          <wp:inline distT="0" distB="0" distL="0" distR="0" wp14:anchorId="467AD3EE" wp14:editId="1032B93C">
            <wp:extent cx="4822166" cy="422043"/>
            <wp:effectExtent l="19050" t="19050" r="1714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7793" cy="437414"/>
                    </a:xfrm>
                    <a:prstGeom prst="rect">
                      <a:avLst/>
                    </a:prstGeom>
                    <a:noFill/>
                    <a:ln>
                      <a:solidFill>
                        <a:schemeClr val="tx1"/>
                      </a:solidFill>
                    </a:ln>
                  </pic:spPr>
                </pic:pic>
              </a:graphicData>
            </a:graphic>
          </wp:inline>
        </w:drawing>
      </w:r>
    </w:p>
    <w:p w14:paraId="23DDF3A5" w14:textId="6EFBADCF" w:rsidR="00333F87" w:rsidRDefault="00333F87" w:rsidP="00333F87">
      <w:pPr>
        <w:pStyle w:val="LabStepNumbered"/>
      </w:pPr>
      <w:r>
        <w:t>Add a new visual to the report to show sales revenue broken down by product category.</w:t>
      </w:r>
    </w:p>
    <w:p w14:paraId="53A4E94E" w14:textId="7E63D52D" w:rsidR="00333F87" w:rsidRDefault="00333F87" w:rsidP="00333F87">
      <w:pPr>
        <w:pStyle w:val="LabStepNumberedLevel2"/>
      </w:pPr>
      <w:r>
        <w:t xml:space="preserve">Make sure the </w:t>
      </w:r>
      <w:r w:rsidRPr="00333F87">
        <w:rPr>
          <w:b/>
        </w:rPr>
        <w:t>Home</w:t>
      </w:r>
      <w:r>
        <w:t xml:space="preserve"> tab is active on the ribbon.</w:t>
      </w:r>
    </w:p>
    <w:p w14:paraId="4847E31F" w14:textId="68202210" w:rsidR="00333F87" w:rsidRDefault="00333F87" w:rsidP="00333F87">
      <w:pPr>
        <w:pStyle w:val="LabStepNumberedLevel2"/>
      </w:pPr>
      <w:r>
        <w:t xml:space="preserve">Click on the </w:t>
      </w:r>
      <w:r w:rsidRPr="00333F87">
        <w:rPr>
          <w:b/>
        </w:rPr>
        <w:t>New Visual</w:t>
      </w:r>
      <w:r>
        <w:t xml:space="preserve"> button to add a new visual to the page.</w:t>
      </w:r>
    </w:p>
    <w:p w14:paraId="6A890A5D" w14:textId="6A9E6FB7" w:rsidR="00333F87" w:rsidRDefault="00617B24" w:rsidP="00333F87">
      <w:pPr>
        <w:pStyle w:val="LabStepScreenshotLevel2"/>
      </w:pPr>
      <w:r>
        <w:drawing>
          <wp:inline distT="0" distB="0" distL="0" distR="0" wp14:anchorId="188ED67F" wp14:editId="690AB714">
            <wp:extent cx="4981242" cy="739450"/>
            <wp:effectExtent l="19050" t="19050" r="1016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0650" cy="751238"/>
                    </a:xfrm>
                    <a:prstGeom prst="rect">
                      <a:avLst/>
                    </a:prstGeom>
                    <a:noFill/>
                    <a:ln>
                      <a:solidFill>
                        <a:schemeClr val="bg1">
                          <a:lumMod val="50000"/>
                        </a:schemeClr>
                      </a:solidFill>
                    </a:ln>
                  </pic:spPr>
                </pic:pic>
              </a:graphicData>
            </a:graphic>
          </wp:inline>
        </w:drawing>
      </w:r>
    </w:p>
    <w:p w14:paraId="5F5F1201" w14:textId="2936639A" w:rsidR="00333F87" w:rsidRDefault="00651F18" w:rsidP="00333F87">
      <w:pPr>
        <w:pStyle w:val="LabStepNumberedLevel2"/>
      </w:pPr>
      <w:r>
        <w:t xml:space="preserve">Click the </w:t>
      </w:r>
      <w:r w:rsidRPr="00651F18">
        <w:rPr>
          <w:b/>
        </w:rPr>
        <w:t>100% Stacked column chart</w:t>
      </w:r>
      <w:r>
        <w:t xml:space="preserve"> button in the </w:t>
      </w:r>
      <w:r w:rsidRPr="00651F18">
        <w:rPr>
          <w:b/>
        </w:rPr>
        <w:t>Visualizations</w:t>
      </w:r>
      <w:r>
        <w:t xml:space="preserve"> list to change the visualization type.</w:t>
      </w:r>
    </w:p>
    <w:p w14:paraId="4DA8EA2E" w14:textId="594E1A92" w:rsidR="00FD515B" w:rsidRDefault="00FD515B" w:rsidP="00651F18">
      <w:pPr>
        <w:pStyle w:val="LabStepScreenshotLevel2"/>
      </w:pPr>
      <w:r>
        <w:drawing>
          <wp:inline distT="0" distB="0" distL="0" distR="0" wp14:anchorId="64AC6066" wp14:editId="61296A1D">
            <wp:extent cx="1658983" cy="1551972"/>
            <wp:effectExtent l="19050" t="19050" r="1778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5697" cy="1567608"/>
                    </a:xfrm>
                    <a:prstGeom prst="rect">
                      <a:avLst/>
                    </a:prstGeom>
                    <a:noFill/>
                    <a:ln w="19050">
                      <a:solidFill>
                        <a:schemeClr val="bg1">
                          <a:lumMod val="50000"/>
                        </a:schemeClr>
                      </a:solidFill>
                    </a:ln>
                  </pic:spPr>
                </pic:pic>
              </a:graphicData>
            </a:graphic>
          </wp:inline>
        </w:drawing>
      </w:r>
    </w:p>
    <w:p w14:paraId="245E3D11" w14:textId="4D9287AF" w:rsidR="00651F18" w:rsidRDefault="00651F18" w:rsidP="00651F18">
      <w:pPr>
        <w:pStyle w:val="LabStepNumberedLevel2"/>
      </w:pPr>
      <w:r>
        <w:t xml:space="preserve">Drag the </w:t>
      </w:r>
      <w:r w:rsidRPr="00651F18">
        <w:rPr>
          <w:b/>
        </w:rPr>
        <w:t>Quarter</w:t>
      </w:r>
      <w:r>
        <w:t xml:space="preserve"> column from the </w:t>
      </w:r>
      <w:r w:rsidRPr="00651F18">
        <w:rPr>
          <w:b/>
        </w:rPr>
        <w:t>Calendar</w:t>
      </w:r>
      <w:r>
        <w:t xml:space="preserve"> table in the </w:t>
      </w:r>
      <w:r w:rsidRPr="00651F18">
        <w:rPr>
          <w:b/>
        </w:rPr>
        <w:t>Fields</w:t>
      </w:r>
      <w:r>
        <w:t xml:space="preserve"> list and drop it into the </w:t>
      </w:r>
      <w:r w:rsidRPr="00651F18">
        <w:rPr>
          <w:b/>
        </w:rPr>
        <w:t>Axis</w:t>
      </w:r>
      <w:r>
        <w:t xml:space="preserve"> well in the </w:t>
      </w:r>
      <w:r w:rsidRPr="00651F18">
        <w:rPr>
          <w:b/>
        </w:rPr>
        <w:t>Visualizations</w:t>
      </w:r>
      <w:r>
        <w:t xml:space="preserve"> pane.</w:t>
      </w:r>
    </w:p>
    <w:p w14:paraId="13D478E5" w14:textId="6E248B09" w:rsidR="00651F18" w:rsidRDefault="00651F18" w:rsidP="00651F18">
      <w:pPr>
        <w:pStyle w:val="LabStepNumberedLevel2"/>
      </w:pPr>
      <w:r>
        <w:lastRenderedPageBreak/>
        <w:t xml:space="preserve">Drag the </w:t>
      </w:r>
      <w:r>
        <w:rPr>
          <w:b/>
        </w:rPr>
        <w:t>Category</w:t>
      </w:r>
      <w:r>
        <w:t xml:space="preserve"> column from the </w:t>
      </w:r>
      <w:r>
        <w:rPr>
          <w:b/>
        </w:rPr>
        <w:t>Products</w:t>
      </w:r>
      <w:r>
        <w:t xml:space="preserve"> table and drop it into the </w:t>
      </w:r>
      <w:r>
        <w:rPr>
          <w:b/>
        </w:rPr>
        <w:t>Legend</w:t>
      </w:r>
      <w:r>
        <w:t xml:space="preserve"> well in the </w:t>
      </w:r>
      <w:r w:rsidRPr="00651F18">
        <w:rPr>
          <w:b/>
        </w:rPr>
        <w:t>Visualizations</w:t>
      </w:r>
      <w:r>
        <w:t xml:space="preserve"> pane.</w:t>
      </w:r>
    </w:p>
    <w:p w14:paraId="0078E18A" w14:textId="7CD1B9CE" w:rsidR="00651F18" w:rsidRDefault="00651F18" w:rsidP="00651F18">
      <w:pPr>
        <w:pStyle w:val="LabStepNumberedLevel2"/>
      </w:pPr>
      <w:r>
        <w:t xml:space="preserve">Drag the </w:t>
      </w:r>
      <w:r>
        <w:rPr>
          <w:b/>
        </w:rPr>
        <w:t>Sales Revenue</w:t>
      </w:r>
      <w:r>
        <w:t xml:space="preserve"> measure from the </w:t>
      </w:r>
      <w:r>
        <w:rPr>
          <w:b/>
        </w:rPr>
        <w:t>Sales</w:t>
      </w:r>
      <w:r>
        <w:t xml:space="preserve"> table and drop it into the </w:t>
      </w:r>
      <w:r>
        <w:rPr>
          <w:b/>
        </w:rPr>
        <w:t>Value</w:t>
      </w:r>
      <w:r>
        <w:t xml:space="preserve"> well in the </w:t>
      </w:r>
      <w:r w:rsidRPr="00651F18">
        <w:rPr>
          <w:b/>
        </w:rPr>
        <w:t>Visualizations</w:t>
      </w:r>
      <w:r>
        <w:t xml:space="preserve"> pane.</w:t>
      </w:r>
    </w:p>
    <w:p w14:paraId="25856BAF" w14:textId="30912E15" w:rsidR="00FD515B" w:rsidRDefault="00FD515B" w:rsidP="00651F18">
      <w:pPr>
        <w:pStyle w:val="LabStepScreenshotLevel2"/>
      </w:pPr>
      <w:r>
        <w:drawing>
          <wp:inline distT="0" distB="0" distL="0" distR="0" wp14:anchorId="2802C262" wp14:editId="24213872">
            <wp:extent cx="1254034" cy="1629201"/>
            <wp:effectExtent l="19050" t="19050" r="2286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432" cy="1641411"/>
                    </a:xfrm>
                    <a:prstGeom prst="rect">
                      <a:avLst/>
                    </a:prstGeom>
                    <a:noFill/>
                    <a:ln>
                      <a:solidFill>
                        <a:schemeClr val="bg1">
                          <a:lumMod val="50000"/>
                        </a:schemeClr>
                      </a:solidFill>
                    </a:ln>
                  </pic:spPr>
                </pic:pic>
              </a:graphicData>
            </a:graphic>
          </wp:inline>
        </w:drawing>
      </w:r>
    </w:p>
    <w:p w14:paraId="4CA19985" w14:textId="6B00C74B" w:rsidR="00651F18" w:rsidRDefault="00651F18" w:rsidP="00651F18">
      <w:pPr>
        <w:pStyle w:val="LabStepNumberedLevel2"/>
      </w:pPr>
      <w:r>
        <w:t>At this point, you</w:t>
      </w:r>
      <w:r w:rsidR="003B4003">
        <w:t>r</w:t>
      </w:r>
      <w:r>
        <w:t xml:space="preserve"> visual should match the following screenshot.</w:t>
      </w:r>
    </w:p>
    <w:p w14:paraId="0AB94582" w14:textId="6AC90203" w:rsidR="00FD515B" w:rsidRDefault="00FD515B" w:rsidP="00651F18">
      <w:pPr>
        <w:pStyle w:val="LabStepScreenshotLevel2"/>
      </w:pPr>
      <w:r>
        <w:drawing>
          <wp:inline distT="0" distB="0" distL="0" distR="0" wp14:anchorId="53854B85" wp14:editId="495D7C2D">
            <wp:extent cx="3727343" cy="2259338"/>
            <wp:effectExtent l="19050" t="19050" r="26035"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2678" cy="2268633"/>
                    </a:xfrm>
                    <a:prstGeom prst="rect">
                      <a:avLst/>
                    </a:prstGeom>
                    <a:noFill/>
                    <a:ln>
                      <a:solidFill>
                        <a:schemeClr val="bg1">
                          <a:lumMod val="50000"/>
                        </a:schemeClr>
                      </a:solidFill>
                    </a:ln>
                  </pic:spPr>
                </pic:pic>
              </a:graphicData>
            </a:graphic>
          </wp:inline>
        </w:drawing>
      </w:r>
    </w:p>
    <w:p w14:paraId="3C5F165D" w14:textId="1F35981F" w:rsidR="00651F18" w:rsidRDefault="00651F18" w:rsidP="00651F18">
      <w:pPr>
        <w:pStyle w:val="LabStepNumberedLevel2"/>
      </w:pPr>
      <w:r>
        <w:t xml:space="preserve">Click on the </w:t>
      </w:r>
      <w:r w:rsidRPr="00651F18">
        <w:rPr>
          <w:b/>
        </w:rPr>
        <w:t>Edit Brush</w:t>
      </w:r>
      <w:r>
        <w:t xml:space="preserve"> icon in the </w:t>
      </w:r>
      <w:r w:rsidRPr="00651F18">
        <w:rPr>
          <w:b/>
        </w:rPr>
        <w:t>Visualizations</w:t>
      </w:r>
      <w:r>
        <w:t xml:space="preserve"> pane to view the </w:t>
      </w:r>
      <w:r w:rsidR="00CB4F59">
        <w:t>Format</w:t>
      </w:r>
      <w:r>
        <w:t xml:space="preserve"> properties for the visual.</w:t>
      </w:r>
      <w:r w:rsidR="002872E1">
        <w:t xml:space="preserve"> Locate the </w:t>
      </w:r>
      <w:r w:rsidR="00DA7801">
        <w:rPr>
          <w:b/>
        </w:rPr>
        <w:t xml:space="preserve">Border </w:t>
      </w:r>
      <w:r w:rsidR="002872E1">
        <w:t xml:space="preserve">property and change its value to </w:t>
      </w:r>
      <w:proofErr w:type="gramStart"/>
      <w:r w:rsidR="002872E1" w:rsidRPr="002872E1">
        <w:rPr>
          <w:b/>
        </w:rPr>
        <w:t>On</w:t>
      </w:r>
      <w:proofErr w:type="gramEnd"/>
      <w:r w:rsidR="002872E1">
        <w:t xml:space="preserve"> as shown in the following screenshot.</w:t>
      </w:r>
    </w:p>
    <w:p w14:paraId="184964AE" w14:textId="548F95A9" w:rsidR="00FD515B" w:rsidRDefault="00617B24" w:rsidP="00651F18">
      <w:pPr>
        <w:pStyle w:val="LabStepScreenshotLevel2"/>
      </w:pPr>
      <w:r>
        <w:drawing>
          <wp:inline distT="0" distB="0" distL="0" distR="0" wp14:anchorId="641D0E34" wp14:editId="541A4A50">
            <wp:extent cx="1739278" cy="253437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3772" cy="2540925"/>
                    </a:xfrm>
                    <a:prstGeom prst="rect">
                      <a:avLst/>
                    </a:prstGeom>
                    <a:noFill/>
                    <a:ln>
                      <a:noFill/>
                    </a:ln>
                  </pic:spPr>
                </pic:pic>
              </a:graphicData>
            </a:graphic>
          </wp:inline>
        </w:drawing>
      </w:r>
    </w:p>
    <w:p w14:paraId="1AB74951" w14:textId="20BB0D63" w:rsidR="002872E1" w:rsidRDefault="002872E1" w:rsidP="002872E1">
      <w:pPr>
        <w:pStyle w:val="LabStepNumberedLevel2"/>
      </w:pPr>
      <w:r>
        <w:t xml:space="preserve">Now the visual should display </w:t>
      </w:r>
      <w:r w:rsidR="00DA7801">
        <w:t>with a solid border</w:t>
      </w:r>
      <w:r>
        <w:t>.</w:t>
      </w:r>
    </w:p>
    <w:p w14:paraId="69EFC6A4" w14:textId="1989AFE0" w:rsidR="00FD515B" w:rsidRDefault="00DA7801" w:rsidP="00FD515B">
      <w:pPr>
        <w:pStyle w:val="LabStepScreenshot"/>
      </w:pPr>
      <w:r>
        <w:rPr>
          <w:noProof/>
        </w:rPr>
        <w:lastRenderedPageBreak/>
        <w:drawing>
          <wp:inline distT="0" distB="0" distL="0" distR="0" wp14:anchorId="328D10E3" wp14:editId="7653707E">
            <wp:extent cx="3396343" cy="204711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0301" cy="2055524"/>
                    </a:xfrm>
                    <a:prstGeom prst="rect">
                      <a:avLst/>
                    </a:prstGeom>
                    <a:noFill/>
                    <a:ln>
                      <a:noFill/>
                    </a:ln>
                  </pic:spPr>
                </pic:pic>
              </a:graphicData>
            </a:graphic>
          </wp:inline>
        </w:drawing>
      </w:r>
    </w:p>
    <w:p w14:paraId="50ACF6B8" w14:textId="2F1A0351" w:rsidR="00DA7801" w:rsidRDefault="00DA7801" w:rsidP="002872E1">
      <w:pPr>
        <w:pStyle w:val="LabStepNumberedLevel2"/>
      </w:pPr>
      <w:r>
        <w:t xml:space="preserve">Modify the legend settings for the visual </w:t>
      </w:r>
    </w:p>
    <w:p w14:paraId="13FE079B" w14:textId="0BA2E2D1" w:rsidR="00DA7801" w:rsidRDefault="00DA7801" w:rsidP="00DA7801">
      <w:pPr>
        <w:pStyle w:val="LabStepScreenshotLevel2"/>
      </w:pPr>
      <w:r>
        <w:drawing>
          <wp:inline distT="0" distB="0" distL="0" distR="0" wp14:anchorId="30D329E4" wp14:editId="282B5497">
            <wp:extent cx="1319349" cy="1539241"/>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9069" cy="1550581"/>
                    </a:xfrm>
                    <a:prstGeom prst="rect">
                      <a:avLst/>
                    </a:prstGeom>
                    <a:noFill/>
                    <a:ln>
                      <a:noFill/>
                    </a:ln>
                  </pic:spPr>
                </pic:pic>
              </a:graphicData>
            </a:graphic>
          </wp:inline>
        </w:drawing>
      </w:r>
    </w:p>
    <w:p w14:paraId="739768EE" w14:textId="45A02FF8" w:rsidR="00DA7801" w:rsidRDefault="00DA7801" w:rsidP="002872E1">
      <w:pPr>
        <w:pStyle w:val="LabStepNumberedLevel2"/>
      </w:pPr>
      <w:r>
        <w:t>Now it should look like this.</w:t>
      </w:r>
    </w:p>
    <w:p w14:paraId="2D5D2851" w14:textId="7961F544" w:rsidR="00DA7801" w:rsidRDefault="00DA7801" w:rsidP="00DA7801">
      <w:pPr>
        <w:pStyle w:val="LabStepScreenshotLevel2"/>
      </w:pPr>
      <w:r>
        <w:drawing>
          <wp:inline distT="0" distB="0" distL="0" distR="0" wp14:anchorId="6CAC6E20" wp14:editId="2399F745">
            <wp:extent cx="3944983" cy="2431840"/>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2779" cy="2436646"/>
                    </a:xfrm>
                    <a:prstGeom prst="rect">
                      <a:avLst/>
                    </a:prstGeom>
                    <a:noFill/>
                    <a:ln>
                      <a:noFill/>
                    </a:ln>
                  </pic:spPr>
                </pic:pic>
              </a:graphicData>
            </a:graphic>
          </wp:inline>
        </w:drawing>
      </w:r>
    </w:p>
    <w:p w14:paraId="2246BF70" w14:textId="37DB4FF6" w:rsidR="002872E1" w:rsidRDefault="002872E1" w:rsidP="002872E1">
      <w:pPr>
        <w:pStyle w:val="LabStepNumberedLevel2"/>
      </w:pPr>
      <w:r>
        <w:t>Reposition the visual so it takes up the entire upper, left-hand corner of the page.</w:t>
      </w:r>
    </w:p>
    <w:p w14:paraId="1D2655B4" w14:textId="694F52F5" w:rsidR="002872E1" w:rsidRDefault="002872E1" w:rsidP="002872E1">
      <w:pPr>
        <w:pStyle w:val="LabStepNumbered"/>
      </w:pPr>
      <w:r>
        <w:t>Create a second visual to display a breakdown of sales revenue by customer type.</w:t>
      </w:r>
    </w:p>
    <w:p w14:paraId="22BAD27C" w14:textId="59B23680" w:rsidR="002872E1" w:rsidRDefault="002872E1" w:rsidP="002872E1">
      <w:pPr>
        <w:pStyle w:val="LabStepNumberedLevel2"/>
      </w:pPr>
      <w:r>
        <w:t>Select the existing visual and copy it to the Windows clipboard.</w:t>
      </w:r>
    </w:p>
    <w:p w14:paraId="24E1B3D4" w14:textId="3A9527F3" w:rsidR="002872E1" w:rsidRDefault="002872E1" w:rsidP="002872E1">
      <w:pPr>
        <w:pStyle w:val="LabStepNumberedLevel2"/>
      </w:pPr>
      <w:r>
        <w:t>Perform a paste operation to add a second copy of the visual to the report page.</w:t>
      </w:r>
    </w:p>
    <w:p w14:paraId="072A5618" w14:textId="62E60DFE" w:rsidR="002872E1" w:rsidRDefault="002872E1" w:rsidP="002872E1">
      <w:pPr>
        <w:pStyle w:val="LabStepNumberedLevel2"/>
      </w:pPr>
      <w:r>
        <w:t>Reposition the visual so it takes up the entire lower, left-hand corner of the page.</w:t>
      </w:r>
    </w:p>
    <w:p w14:paraId="2EB3AB95" w14:textId="5BEAE8AA" w:rsidR="002872E1" w:rsidRDefault="002872E1" w:rsidP="002872E1">
      <w:pPr>
        <w:pStyle w:val="LabStepNumberedLevel2"/>
      </w:pPr>
      <w:r>
        <w:t>Make sure the second visual is select</w:t>
      </w:r>
      <w:r w:rsidR="002C01D9">
        <w:t>ed</w:t>
      </w:r>
      <w:r>
        <w:t xml:space="preserve"> and examine its properties in the </w:t>
      </w:r>
      <w:r w:rsidRPr="002872E1">
        <w:rPr>
          <w:b/>
        </w:rPr>
        <w:t>Visualizations</w:t>
      </w:r>
      <w:r>
        <w:t xml:space="preserve"> pane.</w:t>
      </w:r>
    </w:p>
    <w:p w14:paraId="5B5BC00B" w14:textId="4C9A3AD9" w:rsidR="002872E1" w:rsidRDefault="002872E1" w:rsidP="002872E1">
      <w:pPr>
        <w:pStyle w:val="LabStepNumberedLevel2"/>
      </w:pPr>
      <w:r>
        <w:lastRenderedPageBreak/>
        <w:t xml:space="preserve">Remove the </w:t>
      </w:r>
      <w:r w:rsidRPr="002872E1">
        <w:rPr>
          <w:b/>
        </w:rPr>
        <w:t>Categories</w:t>
      </w:r>
      <w:r>
        <w:t xml:space="preserve"> column from the </w:t>
      </w:r>
      <w:r w:rsidRPr="002872E1">
        <w:rPr>
          <w:b/>
        </w:rPr>
        <w:t>Legend</w:t>
      </w:r>
      <w:r>
        <w:t xml:space="preserve"> well.</w:t>
      </w:r>
    </w:p>
    <w:p w14:paraId="1D9DD462" w14:textId="65ECEF2C" w:rsidR="00646FD6" w:rsidRDefault="00646FD6" w:rsidP="00646FD6">
      <w:pPr>
        <w:pStyle w:val="LabStepNumberedLevel2"/>
      </w:pPr>
      <w:r>
        <w:t xml:space="preserve">Drag the </w:t>
      </w:r>
      <w:r>
        <w:rPr>
          <w:b/>
        </w:rPr>
        <w:t>Customer Type</w:t>
      </w:r>
      <w:r>
        <w:t xml:space="preserve"> column from the </w:t>
      </w:r>
      <w:r>
        <w:rPr>
          <w:b/>
        </w:rPr>
        <w:t>Customers</w:t>
      </w:r>
      <w:r>
        <w:t xml:space="preserve"> table and drop it into the </w:t>
      </w:r>
      <w:r>
        <w:rPr>
          <w:b/>
        </w:rPr>
        <w:t>Legend</w:t>
      </w:r>
      <w:r>
        <w:t xml:space="preserve"> well in the </w:t>
      </w:r>
      <w:r w:rsidRPr="00651F18">
        <w:rPr>
          <w:b/>
        </w:rPr>
        <w:t>Visualizations</w:t>
      </w:r>
      <w:r>
        <w:t xml:space="preserve"> pane.</w:t>
      </w:r>
    </w:p>
    <w:p w14:paraId="25A3F871" w14:textId="5A8F9A7F" w:rsidR="00FD515B" w:rsidRDefault="00E0672B" w:rsidP="002872E1">
      <w:pPr>
        <w:pStyle w:val="LabStepScreenshotLevel2"/>
      </w:pPr>
      <w:r>
        <w:drawing>
          <wp:inline distT="0" distB="0" distL="0" distR="0" wp14:anchorId="594E0C93" wp14:editId="15156D60">
            <wp:extent cx="1484605" cy="1567543"/>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6705" cy="1580319"/>
                    </a:xfrm>
                    <a:prstGeom prst="rect">
                      <a:avLst/>
                    </a:prstGeom>
                    <a:noFill/>
                    <a:ln>
                      <a:noFill/>
                    </a:ln>
                  </pic:spPr>
                </pic:pic>
              </a:graphicData>
            </a:graphic>
          </wp:inline>
        </w:drawing>
      </w:r>
    </w:p>
    <w:p w14:paraId="5226F073" w14:textId="10BBD52A" w:rsidR="002872E1" w:rsidRDefault="00646FD6" w:rsidP="002872E1">
      <w:pPr>
        <w:pStyle w:val="LabStepNumberedLevel2"/>
      </w:pPr>
      <w:r>
        <w:t xml:space="preserve">The new visual should now match the </w:t>
      </w:r>
      <w:r w:rsidR="003B4003">
        <w:t xml:space="preserve">that is </w:t>
      </w:r>
      <w:r>
        <w:t>visual shown in the following screenshot.</w:t>
      </w:r>
    </w:p>
    <w:p w14:paraId="61D47359" w14:textId="2FE0C81E" w:rsidR="00E0672B" w:rsidRDefault="00DA7801" w:rsidP="00646FD6">
      <w:pPr>
        <w:pStyle w:val="LabStepScreenshotLevel2"/>
      </w:pPr>
      <w:r>
        <w:drawing>
          <wp:inline distT="0" distB="0" distL="0" distR="0" wp14:anchorId="04E0769E" wp14:editId="295DD299">
            <wp:extent cx="4028476" cy="2335348"/>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4058" cy="2344381"/>
                    </a:xfrm>
                    <a:prstGeom prst="rect">
                      <a:avLst/>
                    </a:prstGeom>
                    <a:noFill/>
                    <a:ln>
                      <a:noFill/>
                    </a:ln>
                  </pic:spPr>
                </pic:pic>
              </a:graphicData>
            </a:graphic>
          </wp:inline>
        </w:drawing>
      </w:r>
    </w:p>
    <w:p w14:paraId="129548D2" w14:textId="0458D5EB" w:rsidR="00646FD6" w:rsidRDefault="00646FD6" w:rsidP="00646FD6">
      <w:pPr>
        <w:pStyle w:val="LabStepNumbered"/>
      </w:pPr>
      <w:r>
        <w:t>Create a third visual to display a breakdown of sales revenue by sales region.</w:t>
      </w:r>
    </w:p>
    <w:p w14:paraId="04175890" w14:textId="1AC08588" w:rsidR="00646FD6" w:rsidRDefault="00646FD6" w:rsidP="00646FD6">
      <w:pPr>
        <w:pStyle w:val="LabStepNumberedLevel2"/>
      </w:pPr>
      <w:r>
        <w:t>Select the first visual on the top, left of the page and copy it to the Windows clipboard.</w:t>
      </w:r>
    </w:p>
    <w:p w14:paraId="0EAD4F9A" w14:textId="1DB6D3D0" w:rsidR="00646FD6" w:rsidRDefault="00646FD6" w:rsidP="00646FD6">
      <w:pPr>
        <w:pStyle w:val="LabStepNumberedLevel2"/>
      </w:pPr>
      <w:r>
        <w:t>Perform a paste operation to add a new copy of the visual to the report page.</w:t>
      </w:r>
    </w:p>
    <w:p w14:paraId="29D37EC5" w14:textId="263BCC39" w:rsidR="00646FD6" w:rsidRDefault="00646FD6" w:rsidP="00646FD6">
      <w:pPr>
        <w:pStyle w:val="LabStepNumberedLevel2"/>
      </w:pPr>
      <w:r>
        <w:t>Reposition the visual so it takes up the entire upper, right-hand corner of the page.</w:t>
      </w:r>
    </w:p>
    <w:p w14:paraId="31B30B68" w14:textId="67E5D2C1" w:rsidR="00646FD6" w:rsidRDefault="00646FD6" w:rsidP="00646FD6">
      <w:pPr>
        <w:pStyle w:val="LabStepNumberedLevel2"/>
      </w:pPr>
      <w:r>
        <w:t xml:space="preserve">Make sure the third visual is selected and examine its properties in the </w:t>
      </w:r>
      <w:r w:rsidRPr="002872E1">
        <w:rPr>
          <w:b/>
        </w:rPr>
        <w:t>Visualizations</w:t>
      </w:r>
      <w:r>
        <w:t xml:space="preserve"> pane.</w:t>
      </w:r>
    </w:p>
    <w:p w14:paraId="3CC96554" w14:textId="77777777" w:rsidR="00646FD6" w:rsidRDefault="00646FD6" w:rsidP="00646FD6">
      <w:pPr>
        <w:pStyle w:val="LabStepNumberedLevel2"/>
      </w:pPr>
      <w:r>
        <w:t xml:space="preserve">Remove the </w:t>
      </w:r>
      <w:r w:rsidRPr="002872E1">
        <w:rPr>
          <w:b/>
        </w:rPr>
        <w:t>Categories</w:t>
      </w:r>
      <w:r>
        <w:t xml:space="preserve"> column from the </w:t>
      </w:r>
      <w:r w:rsidRPr="002872E1">
        <w:rPr>
          <w:b/>
        </w:rPr>
        <w:t>Legend</w:t>
      </w:r>
      <w:r>
        <w:t xml:space="preserve"> well.</w:t>
      </w:r>
    </w:p>
    <w:p w14:paraId="15412B79" w14:textId="2B929FBE" w:rsidR="00646FD6" w:rsidRDefault="00646FD6" w:rsidP="00646FD6">
      <w:pPr>
        <w:pStyle w:val="LabStepNumberedLevel2"/>
      </w:pPr>
      <w:r>
        <w:t xml:space="preserve">Drag the </w:t>
      </w:r>
      <w:r>
        <w:rPr>
          <w:b/>
        </w:rPr>
        <w:t>Sales Region</w:t>
      </w:r>
      <w:r>
        <w:t xml:space="preserve"> column from the </w:t>
      </w:r>
      <w:r>
        <w:rPr>
          <w:b/>
        </w:rPr>
        <w:t>Customers</w:t>
      </w:r>
      <w:r>
        <w:t xml:space="preserve"> table and drop it into the </w:t>
      </w:r>
      <w:r>
        <w:rPr>
          <w:b/>
        </w:rPr>
        <w:t>Legend</w:t>
      </w:r>
      <w:r>
        <w:t xml:space="preserve"> well in the </w:t>
      </w:r>
      <w:r w:rsidRPr="00651F18">
        <w:rPr>
          <w:b/>
        </w:rPr>
        <w:t>Visualizations</w:t>
      </w:r>
      <w:r>
        <w:t xml:space="preserve"> pane.</w:t>
      </w:r>
    </w:p>
    <w:p w14:paraId="15E1C859" w14:textId="12BB74AA" w:rsidR="00E0672B" w:rsidRDefault="00E0672B" w:rsidP="00646FD6">
      <w:pPr>
        <w:pStyle w:val="LabStepScreenshotLevel2"/>
      </w:pPr>
      <w:r>
        <w:lastRenderedPageBreak/>
        <w:drawing>
          <wp:inline distT="0" distB="0" distL="0" distR="0" wp14:anchorId="4D0F5223" wp14:editId="08AA1468">
            <wp:extent cx="1544666" cy="188716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8791" cy="1892206"/>
                    </a:xfrm>
                    <a:prstGeom prst="rect">
                      <a:avLst/>
                    </a:prstGeom>
                    <a:noFill/>
                    <a:ln>
                      <a:noFill/>
                    </a:ln>
                  </pic:spPr>
                </pic:pic>
              </a:graphicData>
            </a:graphic>
          </wp:inline>
        </w:drawing>
      </w:r>
    </w:p>
    <w:p w14:paraId="04E0C110" w14:textId="77777777" w:rsidR="00646FD6" w:rsidRDefault="00646FD6" w:rsidP="00646FD6">
      <w:pPr>
        <w:pStyle w:val="LabStepNumberedLevel2"/>
      </w:pPr>
      <w:r>
        <w:t>The new visual should now match the visual shown in the following screenshot.</w:t>
      </w:r>
    </w:p>
    <w:p w14:paraId="40EE1B54" w14:textId="1439DC18" w:rsidR="00E0672B" w:rsidRDefault="004225D8" w:rsidP="00646FD6">
      <w:pPr>
        <w:pStyle w:val="LabStepScreenshotLevel2"/>
      </w:pPr>
      <w:r>
        <w:drawing>
          <wp:inline distT="0" distB="0" distL="0" distR="0" wp14:anchorId="411E9515" wp14:editId="0E1538A3">
            <wp:extent cx="4117326" cy="22955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8586" cy="2301789"/>
                    </a:xfrm>
                    <a:prstGeom prst="rect">
                      <a:avLst/>
                    </a:prstGeom>
                    <a:noFill/>
                    <a:ln>
                      <a:noFill/>
                    </a:ln>
                  </pic:spPr>
                </pic:pic>
              </a:graphicData>
            </a:graphic>
          </wp:inline>
        </w:drawing>
      </w:r>
    </w:p>
    <w:p w14:paraId="6E12D342" w14:textId="5DEAD380" w:rsidR="00813159" w:rsidRDefault="00813159" w:rsidP="00813159">
      <w:pPr>
        <w:pStyle w:val="LabStepNumbered"/>
      </w:pPr>
      <w:r>
        <w:t>Create a fourth visual to display a breakdown of sales revenue by purchase type.</w:t>
      </w:r>
    </w:p>
    <w:p w14:paraId="633F8FF9" w14:textId="730311E2" w:rsidR="00813159" w:rsidRDefault="00813159" w:rsidP="00813159">
      <w:pPr>
        <w:pStyle w:val="LabStepNumberedLevel2"/>
      </w:pPr>
      <w:r>
        <w:t>Select the first visual on the top, left of the page and copy it to the Windows clipboard.</w:t>
      </w:r>
    </w:p>
    <w:p w14:paraId="18832D2F" w14:textId="77777777" w:rsidR="00813159" w:rsidRDefault="00813159" w:rsidP="00813159">
      <w:pPr>
        <w:pStyle w:val="LabStepNumberedLevel2"/>
      </w:pPr>
      <w:r>
        <w:t>Perform a paste operation to add a new copy of the visual to the report page.</w:t>
      </w:r>
    </w:p>
    <w:p w14:paraId="7B6922DC" w14:textId="3E8194C9" w:rsidR="00813159" w:rsidRDefault="00813159" w:rsidP="00813159">
      <w:pPr>
        <w:pStyle w:val="LabStepNumberedLevel2"/>
      </w:pPr>
      <w:r>
        <w:t xml:space="preserve">Reposition the visual so it takes up the entire </w:t>
      </w:r>
      <w:r w:rsidR="008B13F6">
        <w:t>lower</w:t>
      </w:r>
      <w:r>
        <w:t>, right-hand corner of the page.</w:t>
      </w:r>
    </w:p>
    <w:p w14:paraId="0B6B5A5F" w14:textId="066C0A6D" w:rsidR="00813159" w:rsidRDefault="00813159" w:rsidP="00813159">
      <w:pPr>
        <w:pStyle w:val="LabStepNumberedLevel2"/>
      </w:pPr>
      <w:r>
        <w:t xml:space="preserve">Make sure the </w:t>
      </w:r>
      <w:r w:rsidR="008B13F6">
        <w:t xml:space="preserve">new </w:t>
      </w:r>
      <w:r>
        <w:t xml:space="preserve">visual is selected and examine its properties in the </w:t>
      </w:r>
      <w:r w:rsidRPr="002872E1">
        <w:rPr>
          <w:b/>
        </w:rPr>
        <w:t>Visualizations</w:t>
      </w:r>
      <w:r>
        <w:t xml:space="preserve"> pane.</w:t>
      </w:r>
    </w:p>
    <w:p w14:paraId="30769926" w14:textId="77777777" w:rsidR="00813159" w:rsidRDefault="00813159" w:rsidP="00813159">
      <w:pPr>
        <w:pStyle w:val="LabStepNumberedLevel2"/>
      </w:pPr>
      <w:r>
        <w:t xml:space="preserve">Remove the </w:t>
      </w:r>
      <w:r w:rsidRPr="002872E1">
        <w:rPr>
          <w:b/>
        </w:rPr>
        <w:t>Categories</w:t>
      </w:r>
      <w:r>
        <w:t xml:space="preserve"> column from the </w:t>
      </w:r>
      <w:r w:rsidRPr="002872E1">
        <w:rPr>
          <w:b/>
        </w:rPr>
        <w:t>Legend</w:t>
      </w:r>
      <w:r>
        <w:t xml:space="preserve"> well.</w:t>
      </w:r>
    </w:p>
    <w:p w14:paraId="50DE07D7" w14:textId="2514F590" w:rsidR="00813159" w:rsidRDefault="00813159" w:rsidP="00813159">
      <w:pPr>
        <w:pStyle w:val="LabStepNumberedLevel2"/>
      </w:pPr>
      <w:r>
        <w:t xml:space="preserve">Drag the </w:t>
      </w:r>
      <w:r w:rsidR="008B13F6">
        <w:rPr>
          <w:b/>
        </w:rPr>
        <w:t>Purchase Type</w:t>
      </w:r>
      <w:r>
        <w:t xml:space="preserve"> column from the </w:t>
      </w:r>
      <w:r w:rsidR="008B13F6">
        <w:rPr>
          <w:b/>
        </w:rPr>
        <w:t>Purchases</w:t>
      </w:r>
      <w:r>
        <w:t xml:space="preserve"> table and drop it into the </w:t>
      </w:r>
      <w:r>
        <w:rPr>
          <w:b/>
        </w:rPr>
        <w:t>Legend</w:t>
      </w:r>
      <w:r>
        <w:t xml:space="preserve"> well in the </w:t>
      </w:r>
      <w:r w:rsidRPr="00651F18">
        <w:rPr>
          <w:b/>
        </w:rPr>
        <w:t>Visualizations</w:t>
      </w:r>
      <w:r>
        <w:t xml:space="preserve"> pane.</w:t>
      </w:r>
    </w:p>
    <w:p w14:paraId="203E6B5D" w14:textId="208BB0C2" w:rsidR="00E0672B" w:rsidRDefault="00E0672B" w:rsidP="008B13F6">
      <w:pPr>
        <w:pStyle w:val="LabStepScreenshotLevel2"/>
      </w:pPr>
      <w:r>
        <w:drawing>
          <wp:inline distT="0" distB="0" distL="0" distR="0" wp14:anchorId="7E462CF7" wp14:editId="14FBB0B2">
            <wp:extent cx="1347485" cy="1759907"/>
            <wp:effectExtent l="19050" t="19050" r="24130" b="120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3802" cy="1768158"/>
                    </a:xfrm>
                    <a:prstGeom prst="rect">
                      <a:avLst/>
                    </a:prstGeom>
                    <a:noFill/>
                    <a:ln>
                      <a:solidFill>
                        <a:schemeClr val="bg1">
                          <a:lumMod val="50000"/>
                        </a:schemeClr>
                      </a:solidFill>
                    </a:ln>
                  </pic:spPr>
                </pic:pic>
              </a:graphicData>
            </a:graphic>
          </wp:inline>
        </w:drawing>
      </w:r>
    </w:p>
    <w:p w14:paraId="0A00FBFA" w14:textId="77777777" w:rsidR="008B13F6" w:rsidRDefault="008B13F6" w:rsidP="008B13F6">
      <w:pPr>
        <w:pStyle w:val="LabStepNumberedLevel2"/>
      </w:pPr>
      <w:r>
        <w:lastRenderedPageBreak/>
        <w:t>The new visual should now match the visual shown in the following screenshot.</w:t>
      </w:r>
    </w:p>
    <w:p w14:paraId="42ED0B50" w14:textId="6F091781" w:rsidR="00E0672B" w:rsidRDefault="007A164D" w:rsidP="008B13F6">
      <w:pPr>
        <w:pStyle w:val="LabStepScreenshotLevel2"/>
      </w:pPr>
      <w:r>
        <w:drawing>
          <wp:inline distT="0" distB="0" distL="0" distR="0" wp14:anchorId="0F5C2997" wp14:editId="2E38F509">
            <wp:extent cx="3181611" cy="1727159"/>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5563" cy="1740161"/>
                    </a:xfrm>
                    <a:prstGeom prst="rect">
                      <a:avLst/>
                    </a:prstGeom>
                    <a:noFill/>
                    <a:ln>
                      <a:noFill/>
                    </a:ln>
                  </pic:spPr>
                </pic:pic>
              </a:graphicData>
            </a:graphic>
          </wp:inline>
        </w:drawing>
      </w:r>
    </w:p>
    <w:p w14:paraId="4F8467A4" w14:textId="03D5BB06" w:rsidR="008B13F6" w:rsidRDefault="008B13F6" w:rsidP="00117915">
      <w:pPr>
        <w:pStyle w:val="LabStepNumberedLevel2"/>
      </w:pPr>
      <w:r>
        <w:t>Make sure that the four visuals are laid out on the page as shown in the following screenshot.</w:t>
      </w:r>
    </w:p>
    <w:p w14:paraId="563F7750" w14:textId="44A97E68" w:rsidR="00E0672B" w:rsidRDefault="004225D8" w:rsidP="00117915">
      <w:pPr>
        <w:pStyle w:val="LabStepScreenshotLevel2"/>
      </w:pPr>
      <w:r>
        <w:drawing>
          <wp:inline distT="0" distB="0" distL="0" distR="0" wp14:anchorId="31DBA8C2" wp14:editId="0A8371B2">
            <wp:extent cx="3256767" cy="2026432"/>
            <wp:effectExtent l="19050" t="19050" r="2032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1173" cy="2041618"/>
                    </a:xfrm>
                    <a:prstGeom prst="rect">
                      <a:avLst/>
                    </a:prstGeom>
                    <a:noFill/>
                    <a:ln>
                      <a:solidFill>
                        <a:schemeClr val="tx1"/>
                      </a:solidFill>
                    </a:ln>
                  </pic:spPr>
                </pic:pic>
              </a:graphicData>
            </a:graphic>
          </wp:inline>
        </w:drawing>
      </w:r>
    </w:p>
    <w:p w14:paraId="4DB11D11" w14:textId="77777777" w:rsidR="008B13F6" w:rsidRDefault="008B13F6" w:rsidP="008B13F6">
      <w:pPr>
        <w:pStyle w:val="LabStepNumbered"/>
      </w:pPr>
      <w:r>
        <w:t xml:space="preserve">Save the work you have done by clicking the </w:t>
      </w:r>
      <w:r w:rsidRPr="00CB4F59">
        <w:rPr>
          <w:b/>
        </w:rPr>
        <w:t>Save</w:t>
      </w:r>
      <w:r>
        <w:t xml:space="preserve"> button in the upper left corner of the Power BI Desktop window.</w:t>
      </w:r>
    </w:p>
    <w:p w14:paraId="2247BBF8" w14:textId="57DEF1BC" w:rsidR="00562640" w:rsidRPr="00AB0146" w:rsidRDefault="004E2A11" w:rsidP="00562640">
      <w:pPr>
        <w:pStyle w:val="Heading3"/>
      </w:pPr>
      <w:r>
        <w:t>Exercise 2</w:t>
      </w:r>
      <w:r w:rsidR="0086134C">
        <w:t xml:space="preserve">: </w:t>
      </w:r>
      <w:r w:rsidR="008A1755">
        <w:t xml:space="preserve">Import </w:t>
      </w:r>
      <w:r w:rsidR="00562640">
        <w:t xml:space="preserve">a Custom Visual </w:t>
      </w:r>
      <w:r w:rsidR="008A1755">
        <w:t xml:space="preserve">for Use in a </w:t>
      </w:r>
      <w:r w:rsidR="00562640">
        <w:t>Power BI Report</w:t>
      </w:r>
    </w:p>
    <w:p w14:paraId="3502EC57" w14:textId="1D1DCD89" w:rsidR="00562640" w:rsidRDefault="00562640" w:rsidP="00562640">
      <w:pPr>
        <w:pStyle w:val="LabExerciseLeadIn"/>
      </w:pPr>
      <w:r>
        <w:t xml:space="preserve">In this </w:t>
      </w:r>
      <w:proofErr w:type="gramStart"/>
      <w:r>
        <w:t>exercise</w:t>
      </w:r>
      <w:proofErr w:type="gramEnd"/>
      <w:r>
        <w:t xml:space="preserve"> you will </w:t>
      </w:r>
      <w:r w:rsidR="0024748D">
        <w:t xml:space="preserve">download a custom visual from the Power BI custom visuals gallery and then you will import it into Power BI Desktop so you can use it in the report you have been designing. </w:t>
      </w:r>
      <w:proofErr w:type="gramStart"/>
      <w:r w:rsidR="0024748D">
        <w:t>In particular, you</w:t>
      </w:r>
      <w:proofErr w:type="gramEnd"/>
      <w:r w:rsidR="0024748D">
        <w:t xml:space="preserve"> will leverage the </w:t>
      </w:r>
      <w:r w:rsidR="0024748D" w:rsidRPr="0024748D">
        <w:rPr>
          <w:b/>
        </w:rPr>
        <w:t>Hierarchy Slicer</w:t>
      </w:r>
      <w:r w:rsidR="0024748D">
        <w:t xml:space="preserve"> custom visual which provides the ability to drill down into a dimensional hierarchy such as </w:t>
      </w:r>
      <w:r w:rsidR="0024748D" w:rsidRPr="0024748D">
        <w:rPr>
          <w:b/>
        </w:rPr>
        <w:t>Product Category</w:t>
      </w:r>
      <w:r w:rsidR="0024748D">
        <w:t>.</w:t>
      </w:r>
    </w:p>
    <w:p w14:paraId="4C3197E0" w14:textId="1BABD009" w:rsidR="00562640" w:rsidRDefault="00445E7A" w:rsidP="00562640">
      <w:pPr>
        <w:pStyle w:val="LabStepNumbered"/>
        <w:numPr>
          <w:ilvl w:val="0"/>
          <w:numId w:val="28"/>
        </w:numPr>
      </w:pPr>
      <w:r>
        <w:t xml:space="preserve">Download the custom visual from the custom visuals </w:t>
      </w:r>
      <w:r w:rsidR="0046454A">
        <w:t>store</w:t>
      </w:r>
      <w:r>
        <w:t>.</w:t>
      </w:r>
    </w:p>
    <w:p w14:paraId="3D065485" w14:textId="7685F264" w:rsidR="00445E7A" w:rsidRDefault="0046454A" w:rsidP="00445E7A">
      <w:pPr>
        <w:pStyle w:val="LabStepNumberedLevel2"/>
        <w:numPr>
          <w:ilvl w:val="1"/>
          <w:numId w:val="28"/>
        </w:numPr>
      </w:pPr>
      <w:r>
        <w:t xml:space="preserve">On the </w:t>
      </w:r>
      <w:r w:rsidR="00117915">
        <w:t xml:space="preserve">Home tab of the ribbon, locate and click the </w:t>
      </w:r>
      <w:r w:rsidR="00117915" w:rsidRPr="00117915">
        <w:rPr>
          <w:b/>
        </w:rPr>
        <w:t>From Store</w:t>
      </w:r>
      <w:r w:rsidR="00117915">
        <w:t xml:space="preserve"> button in the </w:t>
      </w:r>
      <w:r w:rsidR="00117915" w:rsidRPr="00117915">
        <w:rPr>
          <w:b/>
        </w:rPr>
        <w:t>Custom visuals</w:t>
      </w:r>
      <w:r w:rsidR="00117915">
        <w:t xml:space="preserve"> group.</w:t>
      </w:r>
    </w:p>
    <w:p w14:paraId="358467E7" w14:textId="22144A1A" w:rsidR="0046454A" w:rsidRDefault="00117915" w:rsidP="00117915">
      <w:pPr>
        <w:pStyle w:val="LabStepScreenshotLevel2"/>
      </w:pPr>
      <w:r>
        <w:drawing>
          <wp:inline distT="0" distB="0" distL="0" distR="0" wp14:anchorId="292B9C20" wp14:editId="5E3E88F5">
            <wp:extent cx="4509370" cy="766885"/>
            <wp:effectExtent l="19050" t="19050" r="24765"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694" cy="772722"/>
                    </a:xfrm>
                    <a:prstGeom prst="rect">
                      <a:avLst/>
                    </a:prstGeom>
                    <a:noFill/>
                    <a:ln>
                      <a:solidFill>
                        <a:schemeClr val="tx1"/>
                      </a:solidFill>
                    </a:ln>
                  </pic:spPr>
                </pic:pic>
              </a:graphicData>
            </a:graphic>
          </wp:inline>
        </w:drawing>
      </w:r>
    </w:p>
    <w:p w14:paraId="0347CFF7" w14:textId="48B65297" w:rsidR="00445E7A" w:rsidRDefault="00117915" w:rsidP="00445E7A">
      <w:pPr>
        <w:pStyle w:val="LabStepNumberedLevel2"/>
        <w:numPr>
          <w:ilvl w:val="1"/>
          <w:numId w:val="28"/>
        </w:numPr>
      </w:pPr>
      <w:r>
        <w:t xml:space="preserve">In the Custom Visual dialog, type hierarchy into the search box and </w:t>
      </w:r>
      <w:r w:rsidR="006377A2">
        <w:t>click the</w:t>
      </w:r>
      <w:r>
        <w:t xml:space="preserve"> search button</w:t>
      </w:r>
      <w:r w:rsidR="00445E7A">
        <w:t>.</w:t>
      </w:r>
    </w:p>
    <w:p w14:paraId="6BACD063" w14:textId="62C1DA83" w:rsidR="00117915" w:rsidRDefault="00117915" w:rsidP="00445E7A">
      <w:pPr>
        <w:pStyle w:val="LabStepScreenshotLevel2"/>
      </w:pPr>
      <w:r>
        <w:drawing>
          <wp:inline distT="0" distB="0" distL="0" distR="0" wp14:anchorId="5DFC2228" wp14:editId="50AD1E22">
            <wp:extent cx="1803748" cy="721572"/>
            <wp:effectExtent l="19050" t="19050" r="25400" b="215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537" cy="723888"/>
                    </a:xfrm>
                    <a:prstGeom prst="rect">
                      <a:avLst/>
                    </a:prstGeom>
                    <a:noFill/>
                    <a:ln>
                      <a:solidFill>
                        <a:schemeClr val="tx1">
                          <a:lumMod val="50000"/>
                          <a:lumOff val="50000"/>
                        </a:schemeClr>
                      </a:solidFill>
                    </a:ln>
                  </pic:spPr>
                </pic:pic>
              </a:graphicData>
            </a:graphic>
          </wp:inline>
        </w:drawing>
      </w:r>
    </w:p>
    <w:p w14:paraId="41E8AFE7" w14:textId="76E909D1" w:rsidR="00117915" w:rsidRDefault="00117915" w:rsidP="00117915">
      <w:pPr>
        <w:pStyle w:val="LabStepNumberedLevel2"/>
      </w:pPr>
      <w:r>
        <w:lastRenderedPageBreak/>
        <w:t xml:space="preserve">Locate the custom visual named </w:t>
      </w:r>
      <w:r w:rsidRPr="00445E7A">
        <w:rPr>
          <w:b/>
        </w:rPr>
        <w:t>Hierarchy Slicer</w:t>
      </w:r>
      <w:r>
        <w:t xml:space="preserve"> and click </w:t>
      </w:r>
      <w:r w:rsidRPr="00117915">
        <w:rPr>
          <w:b/>
        </w:rPr>
        <w:t>Add</w:t>
      </w:r>
      <w:r>
        <w:t>.</w:t>
      </w:r>
    </w:p>
    <w:p w14:paraId="4CE88067" w14:textId="7E8FBF5A" w:rsidR="00445E7A" w:rsidRDefault="00117915" w:rsidP="00445E7A">
      <w:pPr>
        <w:pStyle w:val="LabStepScreenshotLevel2"/>
      </w:pPr>
      <w:r>
        <w:drawing>
          <wp:inline distT="0" distB="0" distL="0" distR="0" wp14:anchorId="2EF6C502" wp14:editId="04A65FB9">
            <wp:extent cx="6363335" cy="2806065"/>
            <wp:effectExtent l="19050" t="19050" r="18415" b="133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3335" cy="2806065"/>
                    </a:xfrm>
                    <a:prstGeom prst="rect">
                      <a:avLst/>
                    </a:prstGeom>
                    <a:noFill/>
                    <a:ln>
                      <a:solidFill>
                        <a:schemeClr val="tx1">
                          <a:lumMod val="50000"/>
                          <a:lumOff val="50000"/>
                        </a:schemeClr>
                      </a:solidFill>
                    </a:ln>
                  </pic:spPr>
                </pic:pic>
              </a:graphicData>
            </a:graphic>
          </wp:inline>
        </w:drawing>
      </w:r>
    </w:p>
    <w:p w14:paraId="58B24A84" w14:textId="73EDAC15" w:rsidR="00445E7A" w:rsidRDefault="00117915" w:rsidP="00445E7A">
      <w:pPr>
        <w:pStyle w:val="LabStepNumberedLevel2"/>
        <w:numPr>
          <w:ilvl w:val="1"/>
          <w:numId w:val="28"/>
        </w:numPr>
      </w:pPr>
      <w:r>
        <w:t>Y</w:t>
      </w:r>
      <w:r w:rsidR="00C201AC">
        <w:t xml:space="preserve">ou </w:t>
      </w:r>
      <w:r>
        <w:t xml:space="preserve">will </w:t>
      </w:r>
      <w:proofErr w:type="gramStart"/>
      <w:r w:rsidR="00C201AC">
        <w:t>p</w:t>
      </w:r>
      <w:r w:rsidR="006377A2">
        <w:t>rompted</w:t>
      </w:r>
      <w:proofErr w:type="gramEnd"/>
      <w:r w:rsidR="006377A2">
        <w:t xml:space="preserve"> with a dialog </w:t>
      </w:r>
      <w:r>
        <w:t xml:space="preserve">that informs you the visual has been imported successfully. Click </w:t>
      </w:r>
      <w:r w:rsidRPr="00117915">
        <w:rPr>
          <w:b/>
        </w:rPr>
        <w:t>OK</w:t>
      </w:r>
      <w:r>
        <w:t xml:space="preserve"> to dismiss the dialog.</w:t>
      </w:r>
    </w:p>
    <w:p w14:paraId="7C016408" w14:textId="3C45C0EB" w:rsidR="00445E7A" w:rsidRDefault="00117915" w:rsidP="00445E7A">
      <w:pPr>
        <w:pStyle w:val="LabStepScreenshotLevel2"/>
      </w:pPr>
      <w:r>
        <w:drawing>
          <wp:inline distT="0" distB="0" distL="0" distR="0" wp14:anchorId="36866664" wp14:editId="7D82A457">
            <wp:extent cx="3457184" cy="1189525"/>
            <wp:effectExtent l="19050" t="19050" r="10160" b="1079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5352" cy="1192335"/>
                    </a:xfrm>
                    <a:prstGeom prst="rect">
                      <a:avLst/>
                    </a:prstGeom>
                    <a:noFill/>
                    <a:ln>
                      <a:solidFill>
                        <a:schemeClr val="tx1">
                          <a:lumMod val="50000"/>
                          <a:lumOff val="50000"/>
                        </a:schemeClr>
                      </a:solidFill>
                    </a:ln>
                  </pic:spPr>
                </pic:pic>
              </a:graphicData>
            </a:graphic>
          </wp:inline>
        </w:drawing>
      </w:r>
    </w:p>
    <w:p w14:paraId="50E3C579" w14:textId="2B6212FA" w:rsidR="00957AB5" w:rsidRDefault="00135607" w:rsidP="00957AB5">
      <w:pPr>
        <w:pStyle w:val="LabStepNumberedLevel2"/>
      </w:pPr>
      <w:r>
        <w:t xml:space="preserve">Once the custom visual has been imported, you should be able to see a </w:t>
      </w:r>
      <w:r w:rsidR="0024748D">
        <w:t xml:space="preserve">new </w:t>
      </w:r>
      <w:r>
        <w:t xml:space="preserve">button for it in the </w:t>
      </w:r>
      <w:r w:rsidRPr="00135607">
        <w:rPr>
          <w:b/>
        </w:rPr>
        <w:t>Visualizations</w:t>
      </w:r>
      <w:r>
        <w:t xml:space="preserve"> list.</w:t>
      </w:r>
    </w:p>
    <w:p w14:paraId="19C65045" w14:textId="6035BE91" w:rsidR="00957AB5" w:rsidRDefault="006377A2" w:rsidP="00957AB5">
      <w:pPr>
        <w:pStyle w:val="LabStepScreenshotLevel2"/>
      </w:pPr>
      <w:r>
        <w:drawing>
          <wp:inline distT="0" distB="0" distL="0" distR="0" wp14:anchorId="0E9E1083" wp14:editId="5D007CF7">
            <wp:extent cx="2247346" cy="1128712"/>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1331" cy="1130714"/>
                    </a:xfrm>
                    <a:prstGeom prst="rect">
                      <a:avLst/>
                    </a:prstGeom>
                    <a:noFill/>
                    <a:ln>
                      <a:noFill/>
                    </a:ln>
                  </pic:spPr>
                </pic:pic>
              </a:graphicData>
            </a:graphic>
          </wp:inline>
        </w:drawing>
      </w:r>
    </w:p>
    <w:p w14:paraId="50CB8D7B" w14:textId="50BB08F7" w:rsidR="00957AB5" w:rsidRDefault="00135607" w:rsidP="00135607">
      <w:pPr>
        <w:pStyle w:val="LabExerciseCallout"/>
      </w:pPr>
      <w:r>
        <w:t xml:space="preserve">Now that you have imported the </w:t>
      </w:r>
      <w:r w:rsidR="0024748D" w:rsidRPr="0024748D">
        <w:rPr>
          <w:b/>
        </w:rPr>
        <w:t>Hierarchy Slicer</w:t>
      </w:r>
      <w:r w:rsidR="0024748D">
        <w:t xml:space="preserve"> </w:t>
      </w:r>
      <w:r>
        <w:t xml:space="preserve">into the current project, the next step is to </w:t>
      </w:r>
      <w:r w:rsidR="00C201AC">
        <w:t>add</w:t>
      </w:r>
      <w:r>
        <w:t xml:space="preserve"> this custom visual </w:t>
      </w:r>
      <w:r w:rsidR="00C201AC">
        <w:t xml:space="preserve">to </w:t>
      </w:r>
      <w:r>
        <w:t>a report.</w:t>
      </w:r>
    </w:p>
    <w:p w14:paraId="6DD37E8C" w14:textId="77777777" w:rsidR="00445E7A" w:rsidRDefault="00445E7A" w:rsidP="00445E7A">
      <w:pPr>
        <w:pStyle w:val="LabStepNumbered"/>
        <w:numPr>
          <w:ilvl w:val="0"/>
          <w:numId w:val="28"/>
        </w:numPr>
      </w:pPr>
      <w:r>
        <w:t xml:space="preserve">Create a new report page and rename it to </w:t>
      </w:r>
      <w:r w:rsidRPr="00445E7A">
        <w:rPr>
          <w:b/>
        </w:rPr>
        <w:t>Product Revenue Drilldown</w:t>
      </w:r>
      <w:r>
        <w:t>.</w:t>
      </w:r>
    </w:p>
    <w:p w14:paraId="65AAC230" w14:textId="6440D379" w:rsidR="00445E7A" w:rsidRDefault="00135607" w:rsidP="00445E7A">
      <w:pPr>
        <w:pStyle w:val="LabStepNumberedLevel2"/>
        <w:numPr>
          <w:ilvl w:val="1"/>
          <w:numId w:val="28"/>
        </w:numPr>
      </w:pPr>
      <w:r>
        <w:t>On the p</w:t>
      </w:r>
      <w:r w:rsidR="00445E7A">
        <w:t xml:space="preserve">age navigation menu, click the </w:t>
      </w:r>
      <w:r>
        <w:t>(</w:t>
      </w:r>
      <w:r w:rsidR="00445E7A" w:rsidRPr="00135607">
        <w:rPr>
          <w:b/>
          <w:sz w:val="20"/>
        </w:rPr>
        <w:t>+</w:t>
      </w:r>
      <w:r w:rsidRPr="00135607">
        <w:t>)</w:t>
      </w:r>
      <w:r w:rsidR="00445E7A">
        <w:t xml:space="preserve"> button to create a new report page.</w:t>
      </w:r>
    </w:p>
    <w:p w14:paraId="62E8899F" w14:textId="77777777" w:rsidR="00445E7A" w:rsidRDefault="00445E7A" w:rsidP="00445E7A">
      <w:pPr>
        <w:pStyle w:val="LabStepNumberedLevel2"/>
        <w:numPr>
          <w:ilvl w:val="1"/>
          <w:numId w:val="28"/>
        </w:numPr>
      </w:pPr>
      <w:r>
        <w:t xml:space="preserve">Rename the page to </w:t>
      </w:r>
      <w:r w:rsidRPr="00445E7A">
        <w:rPr>
          <w:b/>
        </w:rPr>
        <w:t>Product Revenue Drilldown</w:t>
      </w:r>
      <w:r>
        <w:t>.</w:t>
      </w:r>
    </w:p>
    <w:p w14:paraId="0DF47EF8" w14:textId="6CDA1108" w:rsidR="00445E7A" w:rsidRDefault="002C437F" w:rsidP="00445E7A">
      <w:pPr>
        <w:pStyle w:val="LabStepScreenshotLevel2"/>
      </w:pPr>
      <w:r>
        <w:drawing>
          <wp:inline distT="0" distB="0" distL="0" distR="0" wp14:anchorId="38626EE6" wp14:editId="5F10D438">
            <wp:extent cx="4392203" cy="376052"/>
            <wp:effectExtent l="19050" t="19050" r="889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7832" cy="396226"/>
                    </a:xfrm>
                    <a:prstGeom prst="rect">
                      <a:avLst/>
                    </a:prstGeom>
                    <a:noFill/>
                    <a:ln>
                      <a:solidFill>
                        <a:schemeClr val="tx1"/>
                      </a:solidFill>
                    </a:ln>
                  </pic:spPr>
                </pic:pic>
              </a:graphicData>
            </a:graphic>
          </wp:inline>
        </w:drawing>
      </w:r>
    </w:p>
    <w:p w14:paraId="77B79A46" w14:textId="781BDAAF" w:rsidR="00445E7A" w:rsidRDefault="00445E7A" w:rsidP="00445E7A">
      <w:pPr>
        <w:pStyle w:val="LabStepNumberedLevel2"/>
        <w:numPr>
          <w:ilvl w:val="1"/>
          <w:numId w:val="28"/>
        </w:numPr>
      </w:pPr>
      <w:r>
        <w:t xml:space="preserve">Using the mouse, drag and drop the tab for the </w:t>
      </w:r>
      <w:r w:rsidRPr="00445E7A">
        <w:rPr>
          <w:b/>
        </w:rPr>
        <w:t>Product Revenue Drilldown</w:t>
      </w:r>
      <w:r>
        <w:t xml:space="preserve"> </w:t>
      </w:r>
      <w:r w:rsidR="00CB4F59">
        <w:t xml:space="preserve">page </w:t>
      </w:r>
      <w:r>
        <w:t>so it appears as the first page in the report.</w:t>
      </w:r>
    </w:p>
    <w:p w14:paraId="59A679BF" w14:textId="3F8CCC13" w:rsidR="00445E7A" w:rsidRDefault="002C437F" w:rsidP="00445E7A">
      <w:pPr>
        <w:pStyle w:val="LabStepScreenshotLevel2"/>
      </w:pPr>
      <w:r>
        <w:lastRenderedPageBreak/>
        <w:drawing>
          <wp:inline distT="0" distB="0" distL="0" distR="0" wp14:anchorId="2049EDF3" wp14:editId="3AEBC291">
            <wp:extent cx="5286054" cy="411138"/>
            <wp:effectExtent l="19050" t="19050" r="1016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3432" cy="424156"/>
                    </a:xfrm>
                    <a:prstGeom prst="rect">
                      <a:avLst/>
                    </a:prstGeom>
                    <a:noFill/>
                    <a:ln>
                      <a:solidFill>
                        <a:schemeClr val="tx1"/>
                      </a:solidFill>
                    </a:ln>
                  </pic:spPr>
                </pic:pic>
              </a:graphicData>
            </a:graphic>
          </wp:inline>
        </w:drawing>
      </w:r>
    </w:p>
    <w:p w14:paraId="688D3F82" w14:textId="2D27CCDF" w:rsidR="004F32FF" w:rsidRDefault="004F32FF" w:rsidP="00445E7A">
      <w:pPr>
        <w:pStyle w:val="LabStepNumbered"/>
        <w:numPr>
          <w:ilvl w:val="0"/>
          <w:numId w:val="28"/>
        </w:numPr>
      </w:pPr>
      <w:r>
        <w:t>Create a rectangle shape</w:t>
      </w:r>
      <w:r w:rsidR="00CB4F59">
        <w:t xml:space="preserve"> to provide background formatting for the report page</w:t>
      </w:r>
      <w:r>
        <w:t>.</w:t>
      </w:r>
    </w:p>
    <w:p w14:paraId="40463A31" w14:textId="0FF3F447" w:rsidR="004F32FF" w:rsidRDefault="004F32FF" w:rsidP="004F32FF">
      <w:pPr>
        <w:pStyle w:val="LabStepNumberedLevel2"/>
        <w:numPr>
          <w:ilvl w:val="1"/>
          <w:numId w:val="28"/>
        </w:numPr>
      </w:pPr>
      <w:r>
        <w:t xml:space="preserve">Drop down the </w:t>
      </w:r>
      <w:r w:rsidRPr="004F32FF">
        <w:rPr>
          <w:b/>
        </w:rPr>
        <w:t>Shapes</w:t>
      </w:r>
      <w:r>
        <w:t xml:space="preserve"> menu and select the </w:t>
      </w:r>
      <w:r w:rsidRPr="004F32FF">
        <w:rPr>
          <w:b/>
        </w:rPr>
        <w:t>Rectangle</w:t>
      </w:r>
      <w:r>
        <w:t xml:space="preserve"> command to add a new shape to the report.</w:t>
      </w:r>
    </w:p>
    <w:p w14:paraId="63BEB4B5" w14:textId="57BDE8DB" w:rsidR="004F32FF" w:rsidRDefault="004F32FF" w:rsidP="004F32FF">
      <w:pPr>
        <w:pStyle w:val="LabStepScreenshotLevel2"/>
      </w:pPr>
      <w:r>
        <w:drawing>
          <wp:inline distT="0" distB="0" distL="0" distR="0" wp14:anchorId="5E9DB31A" wp14:editId="59403970">
            <wp:extent cx="3105882" cy="953588"/>
            <wp:effectExtent l="19050" t="19050" r="1841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43864" cy="965250"/>
                    </a:xfrm>
                    <a:prstGeom prst="rect">
                      <a:avLst/>
                    </a:prstGeom>
                    <a:noFill/>
                    <a:ln>
                      <a:solidFill>
                        <a:schemeClr val="bg1">
                          <a:lumMod val="50000"/>
                        </a:schemeClr>
                      </a:solidFill>
                    </a:ln>
                  </pic:spPr>
                </pic:pic>
              </a:graphicData>
            </a:graphic>
          </wp:inline>
        </w:drawing>
      </w:r>
    </w:p>
    <w:p w14:paraId="2B9AFD37" w14:textId="563AD646" w:rsidR="004F32FF" w:rsidRDefault="004F32FF" w:rsidP="004F32FF">
      <w:pPr>
        <w:pStyle w:val="LabStepNumberedLevel2"/>
      </w:pPr>
      <w:r>
        <w:t>Using the mouse, resize the rectangle share to take up the full height of the report page and about 25% of the width.</w:t>
      </w:r>
    </w:p>
    <w:p w14:paraId="0ABFA6EC" w14:textId="724A74B5" w:rsidR="004F32FF" w:rsidRDefault="004F32FF" w:rsidP="004F32FF">
      <w:pPr>
        <w:pStyle w:val="LabStepScreenshotLevel2"/>
      </w:pPr>
      <w:r>
        <w:drawing>
          <wp:inline distT="0" distB="0" distL="0" distR="0" wp14:anchorId="4085739A" wp14:editId="2AD295C8">
            <wp:extent cx="3958046" cy="2384224"/>
            <wp:effectExtent l="19050" t="19050" r="23495"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85378" cy="2400688"/>
                    </a:xfrm>
                    <a:prstGeom prst="rect">
                      <a:avLst/>
                    </a:prstGeom>
                    <a:noFill/>
                    <a:ln>
                      <a:solidFill>
                        <a:schemeClr val="bg1">
                          <a:lumMod val="50000"/>
                        </a:schemeClr>
                      </a:solidFill>
                    </a:ln>
                  </pic:spPr>
                </pic:pic>
              </a:graphicData>
            </a:graphic>
          </wp:inline>
        </w:drawing>
      </w:r>
    </w:p>
    <w:p w14:paraId="60A55C1F" w14:textId="77777777" w:rsidR="004F32FF" w:rsidRDefault="004F32FF" w:rsidP="004F32FF">
      <w:pPr>
        <w:pStyle w:val="LabStepScreenshotLevel2"/>
      </w:pPr>
    </w:p>
    <w:p w14:paraId="5606BAE6" w14:textId="489DCB4E" w:rsidR="00135607" w:rsidRDefault="00135607" w:rsidP="00445E7A">
      <w:pPr>
        <w:pStyle w:val="LabStepNumbered"/>
        <w:numPr>
          <w:ilvl w:val="0"/>
          <w:numId w:val="28"/>
        </w:numPr>
      </w:pPr>
      <w:r>
        <w:t xml:space="preserve">Create a new instance of the </w:t>
      </w:r>
      <w:r w:rsidRPr="008C3762">
        <w:rPr>
          <w:b/>
        </w:rPr>
        <w:t>Hierarch</w:t>
      </w:r>
      <w:r w:rsidR="008C3762" w:rsidRPr="008C3762">
        <w:rPr>
          <w:b/>
        </w:rPr>
        <w:t>y</w:t>
      </w:r>
      <w:r w:rsidRPr="008C3762">
        <w:rPr>
          <w:b/>
        </w:rPr>
        <w:t xml:space="preserve"> Slicer</w:t>
      </w:r>
      <w:r>
        <w:t xml:space="preserve"> visual.</w:t>
      </w:r>
    </w:p>
    <w:p w14:paraId="14B22442" w14:textId="6DE3929B" w:rsidR="00135607" w:rsidRDefault="008C3762" w:rsidP="00135607">
      <w:pPr>
        <w:pStyle w:val="LabStepNumberedLevel2"/>
        <w:numPr>
          <w:ilvl w:val="1"/>
          <w:numId w:val="28"/>
        </w:numPr>
      </w:pPr>
      <w:r>
        <w:t xml:space="preserve">Click the new button for the </w:t>
      </w:r>
      <w:r w:rsidRPr="008831F1">
        <w:rPr>
          <w:b/>
        </w:rPr>
        <w:t>Hierarchy Slicer</w:t>
      </w:r>
      <w:r>
        <w:t xml:space="preserve"> in the </w:t>
      </w:r>
      <w:r w:rsidRPr="008831F1">
        <w:rPr>
          <w:b/>
        </w:rPr>
        <w:t>Visualizations</w:t>
      </w:r>
      <w:r>
        <w:t xml:space="preserve"> list to </w:t>
      </w:r>
      <w:r w:rsidR="008831F1">
        <w:t>create a new instance.</w:t>
      </w:r>
    </w:p>
    <w:p w14:paraId="7FB23000" w14:textId="697357E4" w:rsidR="00135607" w:rsidRDefault="00135607" w:rsidP="00135607">
      <w:pPr>
        <w:pStyle w:val="LabStepScreenshotLevel2"/>
      </w:pPr>
      <w:r>
        <w:drawing>
          <wp:inline distT="0" distB="0" distL="0" distR="0" wp14:anchorId="1F80F977" wp14:editId="4D04AA67">
            <wp:extent cx="1809602" cy="1371600"/>
            <wp:effectExtent l="19050" t="19050" r="19685" b="190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3">
                      <a:extLst>
                        <a:ext uri="{28A0092B-C50C-407E-A947-70E740481C1C}">
                          <a14:useLocalDpi xmlns:a14="http://schemas.microsoft.com/office/drawing/2010/main" val="0"/>
                        </a:ext>
                      </a:extLst>
                    </a:blip>
                    <a:srcRect r="6124"/>
                    <a:stretch/>
                  </pic:blipFill>
                  <pic:spPr bwMode="auto">
                    <a:xfrm>
                      <a:off x="0" y="0"/>
                      <a:ext cx="1844877" cy="13983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E05FC19" w14:textId="159D161A" w:rsidR="004F32FF" w:rsidRDefault="004F32FF" w:rsidP="00135607">
      <w:pPr>
        <w:pStyle w:val="LabStepNumberedLevel2"/>
        <w:numPr>
          <w:ilvl w:val="1"/>
          <w:numId w:val="28"/>
        </w:numPr>
      </w:pPr>
      <w:r>
        <w:t>Reposition the hierarchy slicer visual inside the rectangle shape on the left side of the page.</w:t>
      </w:r>
    </w:p>
    <w:p w14:paraId="3DA7075E" w14:textId="17F430EF" w:rsidR="009E6A1C" w:rsidRDefault="008831F1" w:rsidP="00135607">
      <w:pPr>
        <w:pStyle w:val="LabStepNumberedLevel2"/>
        <w:numPr>
          <w:ilvl w:val="1"/>
          <w:numId w:val="28"/>
        </w:numPr>
      </w:pPr>
      <w:r>
        <w:t xml:space="preserve">Click on the checkbox for the </w:t>
      </w:r>
      <w:r w:rsidRPr="008831F1">
        <w:rPr>
          <w:b/>
        </w:rPr>
        <w:t>Product Category</w:t>
      </w:r>
      <w:r>
        <w:t xml:space="preserve"> hierarchy to add it to the </w:t>
      </w:r>
      <w:r w:rsidRPr="008831F1">
        <w:rPr>
          <w:b/>
        </w:rPr>
        <w:t>Fields</w:t>
      </w:r>
      <w:r w:rsidR="009E6A1C">
        <w:t xml:space="preserve"> well.</w:t>
      </w:r>
    </w:p>
    <w:p w14:paraId="6E807F6E" w14:textId="6D6E5B07" w:rsidR="00135607" w:rsidRDefault="008831F1" w:rsidP="00135607">
      <w:pPr>
        <w:pStyle w:val="LabStepNumberedLevel2"/>
        <w:numPr>
          <w:ilvl w:val="1"/>
          <w:numId w:val="28"/>
        </w:numPr>
      </w:pPr>
      <w:r>
        <w:t xml:space="preserve">You should now see the top-level product categories displayed in the hierarchy slicer visual. </w:t>
      </w:r>
    </w:p>
    <w:p w14:paraId="36E8C5C2" w14:textId="47034259" w:rsidR="00135607" w:rsidRDefault="004F32FF" w:rsidP="00135607">
      <w:pPr>
        <w:pStyle w:val="LabStepScreenshotLevel2"/>
      </w:pPr>
      <w:r>
        <w:lastRenderedPageBreak/>
        <w:drawing>
          <wp:inline distT="0" distB="0" distL="0" distR="0" wp14:anchorId="0191B13F" wp14:editId="16DD54D8">
            <wp:extent cx="5943600" cy="2472828"/>
            <wp:effectExtent l="19050" t="19050" r="1905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2472" cy="2493161"/>
                    </a:xfrm>
                    <a:prstGeom prst="rect">
                      <a:avLst/>
                    </a:prstGeom>
                    <a:noFill/>
                    <a:ln>
                      <a:solidFill>
                        <a:schemeClr val="tx1"/>
                      </a:solidFill>
                    </a:ln>
                  </pic:spPr>
                </pic:pic>
              </a:graphicData>
            </a:graphic>
          </wp:inline>
        </w:drawing>
      </w:r>
    </w:p>
    <w:p w14:paraId="102D6206" w14:textId="380BE02D" w:rsidR="00135607" w:rsidRDefault="008831F1" w:rsidP="00BC77F1">
      <w:pPr>
        <w:pStyle w:val="LabStepNumbered"/>
        <w:numPr>
          <w:ilvl w:val="0"/>
          <w:numId w:val="28"/>
        </w:numPr>
      </w:pPr>
      <w:r>
        <w:t xml:space="preserve">Create a new line chart visual to display sales revenue by </w:t>
      </w:r>
      <w:r w:rsidR="00BC77F1">
        <w:t>sales region.</w:t>
      </w:r>
    </w:p>
    <w:p w14:paraId="3AA3F74A" w14:textId="2B092FB3" w:rsidR="00BC77F1" w:rsidRDefault="00BC77F1" w:rsidP="00BC77F1">
      <w:pPr>
        <w:pStyle w:val="LabStepNumberedLevel2"/>
        <w:numPr>
          <w:ilvl w:val="1"/>
          <w:numId w:val="28"/>
        </w:numPr>
      </w:pPr>
      <w:r>
        <w:t>Make sure the hierarchy slicer is not selected.</w:t>
      </w:r>
    </w:p>
    <w:p w14:paraId="1A77AD70" w14:textId="0E27FC60" w:rsidR="00BC77F1" w:rsidRDefault="00BC77F1" w:rsidP="00BC77F1">
      <w:pPr>
        <w:pStyle w:val="LabStepNumberedLevel2"/>
        <w:numPr>
          <w:ilvl w:val="1"/>
          <w:numId w:val="28"/>
        </w:numPr>
      </w:pPr>
      <w:r>
        <w:t>Click on the Line chart button in the ribbon to create a new Line chart visual.</w:t>
      </w:r>
    </w:p>
    <w:p w14:paraId="4F53079D" w14:textId="5160ABF2" w:rsidR="00494E99" w:rsidRDefault="00BC77F1" w:rsidP="00BC77F1">
      <w:pPr>
        <w:pStyle w:val="LabStepScreenshotLevel2"/>
      </w:pPr>
      <w:r>
        <w:drawing>
          <wp:inline distT="0" distB="0" distL="0" distR="0" wp14:anchorId="2A5C1353" wp14:editId="201DEFBB">
            <wp:extent cx="1959428" cy="1524678"/>
            <wp:effectExtent l="19050" t="19050" r="22225"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2658" cy="1558316"/>
                    </a:xfrm>
                    <a:prstGeom prst="rect">
                      <a:avLst/>
                    </a:prstGeom>
                    <a:noFill/>
                    <a:ln>
                      <a:solidFill>
                        <a:schemeClr val="tx1"/>
                      </a:solidFill>
                    </a:ln>
                  </pic:spPr>
                </pic:pic>
              </a:graphicData>
            </a:graphic>
          </wp:inline>
        </w:drawing>
      </w:r>
    </w:p>
    <w:p w14:paraId="7322E5DC" w14:textId="188B0EE4" w:rsidR="00494E99" w:rsidRDefault="002736D1" w:rsidP="00135607">
      <w:pPr>
        <w:pStyle w:val="LabStepNumberedLevel2"/>
        <w:numPr>
          <w:ilvl w:val="1"/>
          <w:numId w:val="28"/>
        </w:numPr>
      </w:pPr>
      <w:r>
        <w:t xml:space="preserve">Drag and drop the </w:t>
      </w:r>
      <w:r w:rsidRPr="002736D1">
        <w:rPr>
          <w:b/>
        </w:rPr>
        <w:t>Quarter</w:t>
      </w:r>
      <w:r>
        <w:t xml:space="preserve"> field from the </w:t>
      </w:r>
      <w:r w:rsidRPr="002736D1">
        <w:rPr>
          <w:b/>
        </w:rPr>
        <w:t>Calendar</w:t>
      </w:r>
      <w:r>
        <w:t xml:space="preserve"> table into the </w:t>
      </w:r>
      <w:r w:rsidRPr="002736D1">
        <w:rPr>
          <w:b/>
        </w:rPr>
        <w:t>Axis</w:t>
      </w:r>
      <w:r>
        <w:t xml:space="preserve"> well.</w:t>
      </w:r>
    </w:p>
    <w:p w14:paraId="7BF9AD75" w14:textId="2CD80756" w:rsidR="002736D1" w:rsidRDefault="002736D1" w:rsidP="00135607">
      <w:pPr>
        <w:pStyle w:val="LabStepNumberedLevel2"/>
        <w:numPr>
          <w:ilvl w:val="1"/>
          <w:numId w:val="28"/>
        </w:numPr>
      </w:pPr>
      <w:r>
        <w:t xml:space="preserve">Drag and drop the </w:t>
      </w:r>
      <w:r w:rsidRPr="002736D1">
        <w:rPr>
          <w:b/>
        </w:rPr>
        <w:t>Sales Revenue</w:t>
      </w:r>
      <w:r>
        <w:t xml:space="preserve"> field from the </w:t>
      </w:r>
      <w:r w:rsidRPr="002736D1">
        <w:rPr>
          <w:b/>
        </w:rPr>
        <w:t>Sales</w:t>
      </w:r>
      <w:r>
        <w:t xml:space="preserve"> table into the </w:t>
      </w:r>
      <w:r w:rsidRPr="002736D1">
        <w:rPr>
          <w:b/>
        </w:rPr>
        <w:t>Values</w:t>
      </w:r>
      <w:r>
        <w:t xml:space="preserve"> well</w:t>
      </w:r>
    </w:p>
    <w:p w14:paraId="19957879" w14:textId="2AAAF805" w:rsidR="00BC77F1" w:rsidRDefault="002736D1" w:rsidP="00135607">
      <w:pPr>
        <w:pStyle w:val="LabStepNumberedLevel2"/>
        <w:numPr>
          <w:ilvl w:val="1"/>
          <w:numId w:val="28"/>
        </w:numPr>
      </w:pPr>
      <w:r>
        <w:t xml:space="preserve">Drag and drop the </w:t>
      </w:r>
      <w:r w:rsidRPr="002736D1">
        <w:rPr>
          <w:b/>
        </w:rPr>
        <w:t>Sales Region</w:t>
      </w:r>
      <w:r>
        <w:t xml:space="preserve"> field from the </w:t>
      </w:r>
      <w:r w:rsidRPr="002736D1">
        <w:rPr>
          <w:b/>
        </w:rPr>
        <w:t>Customers</w:t>
      </w:r>
      <w:r>
        <w:t xml:space="preserve"> table into </w:t>
      </w:r>
      <w:r w:rsidRPr="002736D1">
        <w:rPr>
          <w:b/>
        </w:rPr>
        <w:t>Legend</w:t>
      </w:r>
      <w:r>
        <w:t xml:space="preserve"> well</w:t>
      </w:r>
    </w:p>
    <w:p w14:paraId="71A1B285" w14:textId="16D0E6F3" w:rsidR="00BC77F1" w:rsidRDefault="002736D1" w:rsidP="00135607">
      <w:pPr>
        <w:pStyle w:val="LabStepNumberedLevel2"/>
        <w:numPr>
          <w:ilvl w:val="1"/>
          <w:numId w:val="28"/>
        </w:numPr>
      </w:pPr>
      <w:r>
        <w:t>Reposition the visual to so it takes up all the space in the page that is not already occupied by the hierarchy slicer visual.</w:t>
      </w:r>
    </w:p>
    <w:p w14:paraId="1C6AB119" w14:textId="5E9CF2D2" w:rsidR="00BC77F1" w:rsidRDefault="00821611" w:rsidP="002736D1">
      <w:pPr>
        <w:pStyle w:val="LabStepScreenshotLevel2"/>
      </w:pPr>
      <w:r>
        <w:lastRenderedPageBreak/>
        <w:drawing>
          <wp:inline distT="0" distB="0" distL="0" distR="0" wp14:anchorId="7F70DD51" wp14:editId="180D14D3">
            <wp:extent cx="5564777" cy="3957176"/>
            <wp:effectExtent l="19050" t="19050" r="17145"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4226" cy="3971007"/>
                    </a:xfrm>
                    <a:prstGeom prst="rect">
                      <a:avLst/>
                    </a:prstGeom>
                    <a:noFill/>
                    <a:ln>
                      <a:solidFill>
                        <a:schemeClr val="tx1"/>
                      </a:solidFill>
                    </a:ln>
                  </pic:spPr>
                </pic:pic>
              </a:graphicData>
            </a:graphic>
          </wp:inline>
        </w:drawing>
      </w:r>
    </w:p>
    <w:p w14:paraId="4816D148" w14:textId="314E1C50" w:rsidR="00BC77F1" w:rsidRDefault="00967BD6" w:rsidP="00135607">
      <w:pPr>
        <w:pStyle w:val="LabStepNumberedLevel2"/>
        <w:numPr>
          <w:ilvl w:val="1"/>
          <w:numId w:val="28"/>
        </w:numPr>
      </w:pPr>
      <w:r>
        <w:t xml:space="preserve">With the Line chart visual selected, navigate to the </w:t>
      </w:r>
      <w:r w:rsidRPr="00967BD6">
        <w:rPr>
          <w:b/>
        </w:rPr>
        <w:t>Legend</w:t>
      </w:r>
      <w:r>
        <w:t xml:space="preserve"> section in the </w:t>
      </w:r>
      <w:r w:rsidRPr="00967BD6">
        <w:rPr>
          <w:b/>
        </w:rPr>
        <w:t>Format</w:t>
      </w:r>
      <w:r>
        <w:t xml:space="preserve"> properties pane. Update the value of the </w:t>
      </w:r>
      <w:r w:rsidRPr="00967BD6">
        <w:rPr>
          <w:b/>
        </w:rPr>
        <w:t>Position</w:t>
      </w:r>
      <w:r>
        <w:t xml:space="preserve"> property for the legend to </w:t>
      </w:r>
      <w:r w:rsidRPr="00967BD6">
        <w:rPr>
          <w:b/>
        </w:rPr>
        <w:t>Bottom Centered</w:t>
      </w:r>
      <w:r>
        <w:t>.</w:t>
      </w:r>
    </w:p>
    <w:p w14:paraId="2B4CB7DE" w14:textId="267FA60D" w:rsidR="002736D1" w:rsidRDefault="002736D1" w:rsidP="002736D1">
      <w:pPr>
        <w:pStyle w:val="LabStepScreenshotLevel2"/>
      </w:pPr>
      <w:r>
        <w:drawing>
          <wp:inline distT="0" distB="0" distL="0" distR="0" wp14:anchorId="4D417367" wp14:editId="18FA985A">
            <wp:extent cx="1365337" cy="1581653"/>
            <wp:effectExtent l="19050" t="19050" r="2540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8810" b="46316"/>
                    <a:stretch/>
                  </pic:blipFill>
                  <pic:spPr bwMode="auto">
                    <a:xfrm>
                      <a:off x="0" y="0"/>
                      <a:ext cx="1366388" cy="1582870"/>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63AA17" w14:textId="031A3216" w:rsidR="002736D1" w:rsidRDefault="00967BD6" w:rsidP="00135607">
      <w:pPr>
        <w:pStyle w:val="LabStepNumberedLevel2"/>
        <w:numPr>
          <w:ilvl w:val="1"/>
          <w:numId w:val="28"/>
        </w:numPr>
      </w:pPr>
      <w:r>
        <w:t xml:space="preserve">Locate the </w:t>
      </w:r>
      <w:r w:rsidRPr="00967BD6">
        <w:rPr>
          <w:b/>
        </w:rPr>
        <w:t>Border</w:t>
      </w:r>
      <w:r>
        <w:t xml:space="preserve"> property at the bottom of the Format properties pane and set its value to </w:t>
      </w:r>
      <w:r w:rsidRPr="00967BD6">
        <w:rPr>
          <w:b/>
        </w:rPr>
        <w:t>On</w:t>
      </w:r>
      <w:r>
        <w:t>.</w:t>
      </w:r>
    </w:p>
    <w:p w14:paraId="7BE471CD" w14:textId="4FB111F1" w:rsidR="002736D1" w:rsidRDefault="002736D1" w:rsidP="002736D1">
      <w:pPr>
        <w:pStyle w:val="LabStepScreenshotLevel2"/>
      </w:pPr>
      <w:r>
        <w:drawing>
          <wp:inline distT="0" distB="0" distL="0" distR="0" wp14:anchorId="11C15561" wp14:editId="6D0C91F9">
            <wp:extent cx="1973492" cy="1002082"/>
            <wp:effectExtent l="19050" t="19050" r="27305" b="266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73492" cy="1002082"/>
                    </a:xfrm>
                    <a:prstGeom prst="rect">
                      <a:avLst/>
                    </a:prstGeom>
                    <a:noFill/>
                    <a:ln>
                      <a:solidFill>
                        <a:schemeClr val="tx1"/>
                      </a:solidFill>
                    </a:ln>
                  </pic:spPr>
                </pic:pic>
              </a:graphicData>
            </a:graphic>
          </wp:inline>
        </w:drawing>
      </w:r>
    </w:p>
    <w:p w14:paraId="6692D02B" w14:textId="0E93A591" w:rsidR="002736D1" w:rsidRDefault="00967BD6" w:rsidP="00967BD6">
      <w:pPr>
        <w:pStyle w:val="LabExerciseCallout"/>
      </w:pPr>
      <w:r>
        <w:t>Now you have done all the work to create an interactive report page. Now it’s time to test it out and see how it helps to analyze data.</w:t>
      </w:r>
    </w:p>
    <w:p w14:paraId="51D4ACC2" w14:textId="498CC88C" w:rsidR="00135607" w:rsidRDefault="00967BD6" w:rsidP="00445E7A">
      <w:pPr>
        <w:pStyle w:val="LabStepNumbered"/>
        <w:numPr>
          <w:ilvl w:val="0"/>
          <w:numId w:val="28"/>
        </w:numPr>
      </w:pPr>
      <w:r>
        <w:lastRenderedPageBreak/>
        <w:t>Use the hierarchy slicer to analyze and drill down into sales data</w:t>
      </w:r>
      <w:r w:rsidR="00135607">
        <w:t>.</w:t>
      </w:r>
    </w:p>
    <w:p w14:paraId="6CAE5401" w14:textId="77777777" w:rsidR="009E6A1C" w:rsidRDefault="00967BD6" w:rsidP="00967BD6">
      <w:pPr>
        <w:pStyle w:val="LabStepNumberedLevel2"/>
        <w:numPr>
          <w:ilvl w:val="1"/>
          <w:numId w:val="28"/>
        </w:numPr>
      </w:pPr>
      <w:r>
        <w:t xml:space="preserve">Experiment by selecting nodes within the hierarchy slicer. </w:t>
      </w:r>
    </w:p>
    <w:p w14:paraId="7EF4DECC" w14:textId="48C946CF" w:rsidR="00967BD6" w:rsidRDefault="00967BD6" w:rsidP="00967BD6">
      <w:pPr>
        <w:pStyle w:val="LabStepNumberedLevel2"/>
        <w:numPr>
          <w:ilvl w:val="1"/>
          <w:numId w:val="28"/>
        </w:numPr>
      </w:pPr>
      <w:r>
        <w:t xml:space="preserve">For example, select the node at </w:t>
      </w:r>
      <w:r w:rsidRPr="00967BD6">
        <w:rPr>
          <w:b/>
        </w:rPr>
        <w:t>Remote Control Vehicles &gt; Cars</w:t>
      </w:r>
      <w:r>
        <w:t>.</w:t>
      </w:r>
    </w:p>
    <w:p w14:paraId="01E88D3A" w14:textId="0E5FCA1E" w:rsidR="00967BD6" w:rsidRDefault="00B70E2F" w:rsidP="00967BD6">
      <w:pPr>
        <w:pStyle w:val="LabStepScreenshotLevel2"/>
      </w:pPr>
      <w:r>
        <w:drawing>
          <wp:inline distT="0" distB="0" distL="0" distR="0" wp14:anchorId="3DE0413D" wp14:editId="5AF49696">
            <wp:extent cx="4349931" cy="2429302"/>
            <wp:effectExtent l="19050" t="19050" r="1270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91548" cy="2452544"/>
                    </a:xfrm>
                    <a:prstGeom prst="rect">
                      <a:avLst/>
                    </a:prstGeom>
                    <a:noFill/>
                    <a:ln>
                      <a:solidFill>
                        <a:schemeClr val="tx1"/>
                      </a:solidFill>
                    </a:ln>
                  </pic:spPr>
                </pic:pic>
              </a:graphicData>
            </a:graphic>
          </wp:inline>
        </w:drawing>
      </w:r>
    </w:p>
    <w:p w14:paraId="1BF0D1A4" w14:textId="6DB3C3E7" w:rsidR="00967BD6" w:rsidRDefault="00967BD6" w:rsidP="00967BD6">
      <w:pPr>
        <w:pStyle w:val="LabStepNumberedLevel2"/>
        <w:numPr>
          <w:ilvl w:val="1"/>
          <w:numId w:val="28"/>
        </w:numPr>
      </w:pPr>
      <w:r>
        <w:t xml:space="preserve">Inspect how sales compare between the categories of </w:t>
      </w:r>
      <w:r w:rsidRPr="00967BD6">
        <w:rPr>
          <w:b/>
        </w:rPr>
        <w:t>Action Figures</w:t>
      </w:r>
      <w:r>
        <w:t xml:space="preserve">, </w:t>
      </w:r>
      <w:r w:rsidRPr="00967BD6">
        <w:rPr>
          <w:b/>
        </w:rPr>
        <w:t>Arts and Crafts</w:t>
      </w:r>
      <w:r>
        <w:t xml:space="preserve"> and </w:t>
      </w:r>
      <w:proofErr w:type="gramStart"/>
      <w:r w:rsidRPr="00967BD6">
        <w:rPr>
          <w:b/>
        </w:rPr>
        <w:t>Remote Control</w:t>
      </w:r>
      <w:proofErr w:type="gramEnd"/>
      <w:r w:rsidRPr="00967BD6">
        <w:rPr>
          <w:b/>
        </w:rPr>
        <w:t xml:space="preserve"> Vehicles</w:t>
      </w:r>
      <w:r w:rsidRPr="00967BD6">
        <w:t>.</w:t>
      </w:r>
    </w:p>
    <w:p w14:paraId="3CCF5B53" w14:textId="7E54773A" w:rsidR="009F47A5" w:rsidRDefault="00967BD6" w:rsidP="00967BD6">
      <w:pPr>
        <w:pStyle w:val="LabStepNumberedLevel2"/>
        <w:numPr>
          <w:ilvl w:val="1"/>
          <w:numId w:val="28"/>
        </w:numPr>
      </w:pPr>
      <w:r>
        <w:t xml:space="preserve">Drill down to </w:t>
      </w:r>
      <w:r w:rsidR="009E6A1C">
        <w:t xml:space="preserve">the product level to </w:t>
      </w:r>
      <w:r>
        <w:t xml:space="preserve">inspect the month-to-month sales of </w:t>
      </w:r>
      <w:r w:rsidR="009F47A5">
        <w:t>individual products.</w:t>
      </w:r>
    </w:p>
    <w:p w14:paraId="246F5607" w14:textId="6293A77B" w:rsidR="00967BD6" w:rsidRDefault="009F47A5" w:rsidP="00967BD6">
      <w:pPr>
        <w:pStyle w:val="LabStepNumberedLevel2"/>
        <w:numPr>
          <w:ilvl w:val="1"/>
          <w:numId w:val="28"/>
        </w:numPr>
      </w:pPr>
      <w:r>
        <w:t>Determine which products have been trending downwards in sales revenue over the last two years.</w:t>
      </w:r>
    </w:p>
    <w:p w14:paraId="140218CD" w14:textId="7F2B6501" w:rsidR="00967BD6" w:rsidRDefault="00B70E2F" w:rsidP="00967BD6">
      <w:pPr>
        <w:pStyle w:val="LabStepScreenshotLevel2"/>
      </w:pPr>
      <w:r>
        <w:drawing>
          <wp:inline distT="0" distB="0" distL="0" distR="0" wp14:anchorId="76AA3A7A" wp14:editId="312324C9">
            <wp:extent cx="4269121" cy="2390502"/>
            <wp:effectExtent l="19050" t="19050" r="1714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16000" cy="2416752"/>
                    </a:xfrm>
                    <a:prstGeom prst="rect">
                      <a:avLst/>
                    </a:prstGeom>
                    <a:noFill/>
                    <a:ln>
                      <a:solidFill>
                        <a:schemeClr val="tx1"/>
                      </a:solidFill>
                    </a:ln>
                  </pic:spPr>
                </pic:pic>
              </a:graphicData>
            </a:graphic>
          </wp:inline>
        </w:drawing>
      </w:r>
    </w:p>
    <w:p w14:paraId="3EED5509" w14:textId="5700B961" w:rsidR="00445E7A" w:rsidRDefault="00445E7A" w:rsidP="00445E7A">
      <w:pPr>
        <w:pStyle w:val="LabStepNumbered"/>
        <w:numPr>
          <w:ilvl w:val="0"/>
          <w:numId w:val="28"/>
        </w:numPr>
      </w:pPr>
      <w:r>
        <w:t>Save the work you have done by clicking the Save button in the upper left corner of the Power BI Desktop window.</w:t>
      </w:r>
    </w:p>
    <w:p w14:paraId="46673ADF" w14:textId="66A67B14" w:rsidR="00070375" w:rsidRPr="00AB0146" w:rsidRDefault="004E2A11" w:rsidP="00070375">
      <w:pPr>
        <w:pStyle w:val="Heading3"/>
      </w:pPr>
      <w:r>
        <w:t>Exercise 3</w:t>
      </w:r>
      <w:r w:rsidR="006D5AFE">
        <w:t>: Create the Top 5</w:t>
      </w:r>
      <w:r w:rsidR="00070375">
        <w:t xml:space="preserve"> Products Report</w:t>
      </w:r>
    </w:p>
    <w:p w14:paraId="014A5D00" w14:textId="4DDE924F" w:rsidR="00070375" w:rsidRDefault="0024748D" w:rsidP="0024748D">
      <w:pPr>
        <w:pStyle w:val="LabExerciseLeadIn"/>
      </w:pPr>
      <w:r>
        <w:t xml:space="preserve">In this </w:t>
      </w:r>
      <w:proofErr w:type="gramStart"/>
      <w:r>
        <w:t>exercise</w:t>
      </w:r>
      <w:proofErr w:type="gramEnd"/>
      <w:r>
        <w:t xml:space="preserve"> you will create a measure named </w:t>
      </w:r>
      <w:r w:rsidRPr="00A62C3F">
        <w:rPr>
          <w:b/>
        </w:rPr>
        <w:t>Product Rank</w:t>
      </w:r>
      <w:r>
        <w:t xml:space="preserve"> that ranks products according to their total sales revenue. You will then work to create a report that displays the top 5 selling products. Along the way, you will design this report to be interactive allowing the user to filter on a specific year and/or a specific product category to see what products are the best sellers</w:t>
      </w:r>
      <w:r w:rsidR="00A62C3F">
        <w:t>.</w:t>
      </w:r>
    </w:p>
    <w:p w14:paraId="6E2BC706" w14:textId="5D89FBA8" w:rsidR="00304609" w:rsidRDefault="00304609" w:rsidP="00DA42F3">
      <w:pPr>
        <w:pStyle w:val="LabStepNumbered"/>
        <w:numPr>
          <w:ilvl w:val="0"/>
          <w:numId w:val="28"/>
        </w:numPr>
      </w:pPr>
      <w:r>
        <w:t xml:space="preserve">Create a new </w:t>
      </w:r>
      <w:r w:rsidR="00DA42F3">
        <w:t xml:space="preserve">measure named </w:t>
      </w:r>
      <w:r w:rsidR="00DA42F3" w:rsidRPr="006D5AFE">
        <w:rPr>
          <w:b/>
        </w:rPr>
        <w:t>Product Rank</w:t>
      </w:r>
      <w:r w:rsidR="00DA42F3">
        <w:t xml:space="preserve"> to determine the top selling products.</w:t>
      </w:r>
    </w:p>
    <w:p w14:paraId="1F7A814D" w14:textId="77777777" w:rsidR="006D5AFE" w:rsidRDefault="006D5AFE" w:rsidP="006D5AFE">
      <w:pPr>
        <w:pStyle w:val="LabStepNumberedLevel2"/>
        <w:numPr>
          <w:ilvl w:val="1"/>
          <w:numId w:val="28"/>
        </w:numPr>
      </w:pPr>
      <w:r>
        <w:t>Navigate to data view.</w:t>
      </w:r>
    </w:p>
    <w:p w14:paraId="39BF314D" w14:textId="77777777" w:rsidR="006D5AFE" w:rsidRDefault="006D5AFE" w:rsidP="006D5AFE">
      <w:pPr>
        <w:pStyle w:val="LabStepNumberedLevel2"/>
        <w:numPr>
          <w:ilvl w:val="1"/>
          <w:numId w:val="28"/>
        </w:numPr>
      </w:pPr>
      <w:r>
        <w:t xml:space="preserve">Select the </w:t>
      </w:r>
      <w:r w:rsidRPr="006D5AFE">
        <w:rPr>
          <w:b/>
        </w:rPr>
        <w:t>Products</w:t>
      </w:r>
      <w:r>
        <w:t xml:space="preserve"> table from the </w:t>
      </w:r>
      <w:r w:rsidRPr="006D5AFE">
        <w:rPr>
          <w:b/>
        </w:rPr>
        <w:t>Fields</w:t>
      </w:r>
      <w:r>
        <w:t xml:space="preserve"> list.</w:t>
      </w:r>
    </w:p>
    <w:p w14:paraId="76D33800" w14:textId="77777777" w:rsidR="006D5AFE" w:rsidRDefault="006D5AFE" w:rsidP="006D5AFE">
      <w:pPr>
        <w:pStyle w:val="LabStepNumberedLevel2"/>
        <w:numPr>
          <w:ilvl w:val="1"/>
          <w:numId w:val="28"/>
        </w:numPr>
      </w:pPr>
      <w:r>
        <w:lastRenderedPageBreak/>
        <w:t xml:space="preserve">Create a new measure by clicking the </w:t>
      </w:r>
      <w:r w:rsidRPr="006D5AFE">
        <w:rPr>
          <w:b/>
        </w:rPr>
        <w:t>New Measure</w:t>
      </w:r>
      <w:r>
        <w:t xml:space="preserve"> button in the ribbon.</w:t>
      </w:r>
    </w:p>
    <w:p w14:paraId="624725D7" w14:textId="12582FD4" w:rsidR="006D5AFE" w:rsidRDefault="006D5AFE" w:rsidP="006D5AFE">
      <w:pPr>
        <w:pStyle w:val="LabStepNumberedLevel2"/>
        <w:numPr>
          <w:ilvl w:val="1"/>
          <w:numId w:val="28"/>
        </w:numPr>
      </w:pPr>
      <w:r>
        <w:t xml:space="preserve">Enter to following DAX expression into the formula bar to create the measure named </w:t>
      </w:r>
      <w:r w:rsidRPr="006D5AFE">
        <w:rPr>
          <w:b/>
        </w:rPr>
        <w:t>Product Rank</w:t>
      </w:r>
      <w:r w:rsidRPr="00335AB6">
        <w:t>.</w:t>
      </w:r>
    </w:p>
    <w:p w14:paraId="1150D37F" w14:textId="77777777" w:rsidR="00C43CCA" w:rsidRDefault="00C43CCA" w:rsidP="00C43CCA">
      <w:pPr>
        <w:pStyle w:val="LabStepCodeBlockLevel2"/>
      </w:pPr>
      <w:r>
        <w:t xml:space="preserve">Product Rank = </w:t>
      </w:r>
    </w:p>
    <w:p w14:paraId="64CE5BAE" w14:textId="77777777" w:rsidR="00C43CCA" w:rsidRDefault="00C43CCA" w:rsidP="00C43CCA">
      <w:pPr>
        <w:pStyle w:val="LabStepCodeBlockLevel2"/>
      </w:pPr>
      <w:r>
        <w:t>RANKX(</w:t>
      </w:r>
    </w:p>
    <w:p w14:paraId="5BA00EAB" w14:textId="77777777" w:rsidR="00C43CCA" w:rsidRDefault="00C43CCA" w:rsidP="00C43CCA">
      <w:pPr>
        <w:pStyle w:val="LabStepCodeBlockLevel2"/>
      </w:pPr>
      <w:r>
        <w:tab/>
        <w:t xml:space="preserve">ALL(Products), </w:t>
      </w:r>
    </w:p>
    <w:p w14:paraId="265FA039" w14:textId="77777777" w:rsidR="00C43CCA" w:rsidRDefault="00C43CCA" w:rsidP="00C43CCA">
      <w:pPr>
        <w:pStyle w:val="LabStepCodeBlockLevel2"/>
      </w:pPr>
      <w:r>
        <w:tab/>
        <w:t>CALCULATE( SUM(Sales[SalesAmount]) )</w:t>
      </w:r>
    </w:p>
    <w:p w14:paraId="25B4B1BA" w14:textId="3D9265FA" w:rsidR="006D5AFE" w:rsidRDefault="00C43CCA" w:rsidP="00C43CCA">
      <w:pPr>
        <w:pStyle w:val="LabStepCodeBlockLevel2"/>
      </w:pPr>
      <w:r>
        <w:t>)</w:t>
      </w:r>
    </w:p>
    <w:p w14:paraId="2012EC56" w14:textId="171B40A9" w:rsidR="006D5AFE" w:rsidRDefault="006D5AFE" w:rsidP="006D5AFE">
      <w:pPr>
        <w:pStyle w:val="LabStepNumberedLevel2"/>
        <w:numPr>
          <w:ilvl w:val="1"/>
          <w:numId w:val="28"/>
        </w:numPr>
      </w:pPr>
      <w:r>
        <w:t xml:space="preserve">Press the </w:t>
      </w:r>
      <w:r w:rsidRPr="006D5AFE">
        <w:rPr>
          <w:b/>
        </w:rPr>
        <w:t>ENTER</w:t>
      </w:r>
      <w:r>
        <w:t xml:space="preserve"> key to add the measure </w:t>
      </w:r>
      <w:r w:rsidR="003B4003">
        <w:t>to the data model</w:t>
      </w:r>
      <w:r>
        <w:t>.</w:t>
      </w:r>
    </w:p>
    <w:p w14:paraId="09A9ABC2" w14:textId="77777777" w:rsidR="006D5AFE" w:rsidRDefault="006D5AFE" w:rsidP="006D5AFE">
      <w:pPr>
        <w:pStyle w:val="LabStepNumberedLevel2"/>
        <w:numPr>
          <w:ilvl w:val="1"/>
          <w:numId w:val="28"/>
        </w:numPr>
      </w:pPr>
      <w:r>
        <w:t xml:space="preserve">Ensure the formatting for this measure is set to </w:t>
      </w:r>
      <w:r w:rsidRPr="00E74014">
        <w:rPr>
          <w:b/>
        </w:rPr>
        <w:t>Whole Number</w:t>
      </w:r>
      <w:r>
        <w:t xml:space="preserve"> as shown in the following screenshot.</w:t>
      </w:r>
    </w:p>
    <w:p w14:paraId="7E1F285C" w14:textId="3E2926BE" w:rsidR="006D5AFE" w:rsidRDefault="006D5AFE" w:rsidP="006D5AFE">
      <w:pPr>
        <w:pStyle w:val="LabStepScreenshotLevel2"/>
      </w:pPr>
      <w:r>
        <w:drawing>
          <wp:inline distT="0" distB="0" distL="0" distR="0" wp14:anchorId="0FC8DA7F" wp14:editId="28C7A572">
            <wp:extent cx="4487527" cy="1347253"/>
            <wp:effectExtent l="19050" t="19050" r="8890"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6719" cy="1377033"/>
                    </a:xfrm>
                    <a:prstGeom prst="rect">
                      <a:avLst/>
                    </a:prstGeom>
                    <a:noFill/>
                    <a:ln>
                      <a:solidFill>
                        <a:schemeClr val="bg1">
                          <a:lumMod val="50000"/>
                        </a:schemeClr>
                      </a:solidFill>
                    </a:ln>
                  </pic:spPr>
                </pic:pic>
              </a:graphicData>
            </a:graphic>
          </wp:inline>
        </w:drawing>
      </w:r>
    </w:p>
    <w:p w14:paraId="0F3E1C92" w14:textId="534FDFF7" w:rsidR="00C43CCA" w:rsidRDefault="00C43CCA" w:rsidP="00304609">
      <w:pPr>
        <w:pStyle w:val="LabStepNumbered"/>
        <w:numPr>
          <w:ilvl w:val="0"/>
          <w:numId w:val="28"/>
        </w:numPr>
      </w:pPr>
      <w:r>
        <w:t xml:space="preserve">Create a new report page named </w:t>
      </w:r>
      <w:r>
        <w:rPr>
          <w:b/>
        </w:rPr>
        <w:t>Top 5</w:t>
      </w:r>
      <w:r w:rsidRPr="00304609">
        <w:rPr>
          <w:b/>
        </w:rPr>
        <w:t xml:space="preserve"> Products</w:t>
      </w:r>
    </w:p>
    <w:p w14:paraId="654CA3D7" w14:textId="1D2DFDC1" w:rsidR="00D60102" w:rsidRDefault="00D60102" w:rsidP="00D60102">
      <w:pPr>
        <w:pStyle w:val="LabStepNumberedLevel2"/>
        <w:numPr>
          <w:ilvl w:val="1"/>
          <w:numId w:val="28"/>
        </w:numPr>
      </w:pPr>
      <w:r>
        <w:t>Navigate to report view.</w:t>
      </w:r>
    </w:p>
    <w:p w14:paraId="7DB7ACF3" w14:textId="43D54BDC" w:rsidR="00304609" w:rsidRDefault="00304609" w:rsidP="00C43CCA">
      <w:pPr>
        <w:pStyle w:val="LabStepNumberedLevel2"/>
        <w:numPr>
          <w:ilvl w:val="1"/>
          <w:numId w:val="28"/>
        </w:numPr>
      </w:pPr>
      <w:r>
        <w:t xml:space="preserve">Create a new report page and rename it to </w:t>
      </w:r>
      <w:r w:rsidR="006D5AFE" w:rsidRPr="00C43CCA">
        <w:rPr>
          <w:b/>
        </w:rPr>
        <w:t>Top 5</w:t>
      </w:r>
      <w:r w:rsidRPr="00C43CCA">
        <w:rPr>
          <w:b/>
        </w:rPr>
        <w:t xml:space="preserve"> Products</w:t>
      </w:r>
      <w:r>
        <w:t>.</w:t>
      </w:r>
    </w:p>
    <w:p w14:paraId="68CC07C4" w14:textId="4D4D147A" w:rsidR="009F47A5" w:rsidRDefault="009F47A5" w:rsidP="00C43CCA">
      <w:pPr>
        <w:pStyle w:val="LabStepNumberedLevel2"/>
        <w:numPr>
          <w:ilvl w:val="1"/>
          <w:numId w:val="28"/>
        </w:numPr>
      </w:pPr>
      <w:r>
        <w:t>Using the mouse, drag the new page tab all the way to the left so it appears first in the page navigation menu.</w:t>
      </w:r>
    </w:p>
    <w:p w14:paraId="0A72E7D5" w14:textId="2402236A" w:rsidR="00304609" w:rsidRDefault="00B70E2F" w:rsidP="009F47A5">
      <w:pPr>
        <w:pStyle w:val="LabStepScreenshotLevel2"/>
      </w:pPr>
      <w:r>
        <w:drawing>
          <wp:inline distT="0" distB="0" distL="0" distR="0" wp14:anchorId="2C7BC34E" wp14:editId="05C53CA9">
            <wp:extent cx="4746661" cy="393284"/>
            <wp:effectExtent l="19050" t="19050" r="15875"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8161" cy="398380"/>
                    </a:xfrm>
                    <a:prstGeom prst="rect">
                      <a:avLst/>
                    </a:prstGeom>
                    <a:noFill/>
                    <a:ln>
                      <a:solidFill>
                        <a:schemeClr val="tx1"/>
                      </a:solidFill>
                    </a:ln>
                  </pic:spPr>
                </pic:pic>
              </a:graphicData>
            </a:graphic>
          </wp:inline>
        </w:drawing>
      </w:r>
    </w:p>
    <w:p w14:paraId="1CDE7044" w14:textId="35FBF6A2" w:rsidR="00070375" w:rsidRDefault="00D60102" w:rsidP="00304609">
      <w:pPr>
        <w:pStyle w:val="LabStepNumbered"/>
        <w:numPr>
          <w:ilvl w:val="0"/>
          <w:numId w:val="28"/>
        </w:numPr>
      </w:pPr>
      <w:r>
        <w:t>Add a new table visual to display the top 5 products.</w:t>
      </w:r>
    </w:p>
    <w:p w14:paraId="0B9500D8" w14:textId="77777777" w:rsidR="00D60102" w:rsidRDefault="00D60102" w:rsidP="00D60102">
      <w:pPr>
        <w:pStyle w:val="LabStepNumberedLevel2"/>
        <w:numPr>
          <w:ilvl w:val="1"/>
          <w:numId w:val="28"/>
        </w:numPr>
      </w:pPr>
      <w:r>
        <w:t xml:space="preserve">Click the </w:t>
      </w:r>
      <w:r w:rsidRPr="00D60102">
        <w:rPr>
          <w:b/>
        </w:rPr>
        <w:t>New Visual</w:t>
      </w:r>
      <w:r>
        <w:t xml:space="preserve"> button on the ribbon to add a new visual to the page.</w:t>
      </w:r>
    </w:p>
    <w:p w14:paraId="6E4E0714" w14:textId="78BBC863" w:rsidR="00D60102" w:rsidRDefault="00D60102" w:rsidP="00D60102">
      <w:pPr>
        <w:pStyle w:val="LabStepNumberedLevel2"/>
        <w:numPr>
          <w:ilvl w:val="1"/>
          <w:numId w:val="28"/>
        </w:numPr>
      </w:pPr>
      <w:r>
        <w:t xml:space="preserve">Change the visual to a </w:t>
      </w:r>
      <w:r w:rsidR="00CB4F59">
        <w:t>table</w:t>
      </w:r>
      <w:r>
        <w:t xml:space="preserve"> by clicking the </w:t>
      </w:r>
      <w:r w:rsidRPr="00E74014">
        <w:rPr>
          <w:b/>
        </w:rPr>
        <w:t>Table</w:t>
      </w:r>
      <w:r>
        <w:t xml:space="preserve"> button in the </w:t>
      </w:r>
      <w:r w:rsidRPr="00D60102">
        <w:rPr>
          <w:b/>
        </w:rPr>
        <w:t>Visualizations</w:t>
      </w:r>
      <w:r>
        <w:t xml:space="preserve"> list.</w:t>
      </w:r>
    </w:p>
    <w:p w14:paraId="78988441" w14:textId="5B2B91BB" w:rsidR="00D60102" w:rsidRDefault="00D60102" w:rsidP="00D60102">
      <w:pPr>
        <w:pStyle w:val="LabStepScreenshotLevel2"/>
      </w:pPr>
      <w:r>
        <w:drawing>
          <wp:inline distT="0" distB="0" distL="0" distR="0" wp14:anchorId="421A617C" wp14:editId="41FC4103">
            <wp:extent cx="1267097" cy="1185367"/>
            <wp:effectExtent l="19050" t="19050" r="9525"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5694" cy="1202765"/>
                    </a:xfrm>
                    <a:prstGeom prst="rect">
                      <a:avLst/>
                    </a:prstGeom>
                    <a:noFill/>
                    <a:ln>
                      <a:solidFill>
                        <a:schemeClr val="bg1">
                          <a:lumMod val="50000"/>
                        </a:schemeClr>
                      </a:solidFill>
                    </a:ln>
                  </pic:spPr>
                </pic:pic>
              </a:graphicData>
            </a:graphic>
          </wp:inline>
        </w:drawing>
      </w:r>
    </w:p>
    <w:p w14:paraId="42727557" w14:textId="7A0899AD" w:rsidR="00D60102" w:rsidRDefault="00D60102" w:rsidP="00D60102">
      <w:pPr>
        <w:pStyle w:val="LabStepNumberedLevel2"/>
        <w:numPr>
          <w:ilvl w:val="1"/>
          <w:numId w:val="28"/>
        </w:numPr>
      </w:pPr>
      <w:r>
        <w:t xml:space="preserve">Drag and drop the </w:t>
      </w:r>
      <w:r>
        <w:rPr>
          <w:b/>
        </w:rPr>
        <w:t>Product Rank</w:t>
      </w:r>
      <w:r>
        <w:t xml:space="preserve"> measure from the </w:t>
      </w:r>
      <w:r w:rsidRPr="00D60102">
        <w:rPr>
          <w:b/>
        </w:rPr>
        <w:t>Products</w:t>
      </w:r>
      <w:r>
        <w:t xml:space="preserve"> table into the </w:t>
      </w:r>
      <w:r>
        <w:rPr>
          <w:b/>
        </w:rPr>
        <w:t>Values</w:t>
      </w:r>
      <w:r>
        <w:t xml:space="preserve"> well.</w:t>
      </w:r>
    </w:p>
    <w:p w14:paraId="3C0C53D0" w14:textId="219906C7" w:rsidR="00D60102" w:rsidRDefault="00D60102" w:rsidP="00D60102">
      <w:pPr>
        <w:pStyle w:val="LabStepNumberedLevel2"/>
        <w:numPr>
          <w:ilvl w:val="1"/>
          <w:numId w:val="28"/>
        </w:numPr>
      </w:pPr>
      <w:r>
        <w:t xml:space="preserve">Drag and drop the </w:t>
      </w:r>
      <w:r>
        <w:rPr>
          <w:b/>
        </w:rPr>
        <w:t>Product</w:t>
      </w:r>
      <w:r>
        <w:t xml:space="preserve"> column from the </w:t>
      </w:r>
      <w:r w:rsidRPr="00D60102">
        <w:rPr>
          <w:b/>
        </w:rPr>
        <w:t>Products</w:t>
      </w:r>
      <w:r>
        <w:t xml:space="preserve"> table into the </w:t>
      </w:r>
      <w:r w:rsidRPr="00D60102">
        <w:rPr>
          <w:b/>
        </w:rPr>
        <w:t>Rows</w:t>
      </w:r>
      <w:r>
        <w:t xml:space="preserve"> well.</w:t>
      </w:r>
    </w:p>
    <w:p w14:paraId="3FF817CC" w14:textId="5229C68D" w:rsidR="00D60102" w:rsidRDefault="00D60102" w:rsidP="00D60102">
      <w:pPr>
        <w:pStyle w:val="LabStepNumberedLevel2"/>
        <w:numPr>
          <w:ilvl w:val="1"/>
          <w:numId w:val="28"/>
        </w:numPr>
      </w:pPr>
      <w:r>
        <w:t xml:space="preserve">Drag and drop the </w:t>
      </w:r>
      <w:r>
        <w:rPr>
          <w:b/>
        </w:rPr>
        <w:t>Sales Revenue</w:t>
      </w:r>
      <w:r>
        <w:t xml:space="preserve"> measure from the </w:t>
      </w:r>
      <w:r>
        <w:rPr>
          <w:b/>
        </w:rPr>
        <w:t>Sales</w:t>
      </w:r>
      <w:r>
        <w:t xml:space="preserve"> table into the </w:t>
      </w:r>
      <w:r w:rsidRPr="00D60102">
        <w:rPr>
          <w:b/>
        </w:rPr>
        <w:t>Rows</w:t>
      </w:r>
      <w:r>
        <w:t xml:space="preserve"> well.</w:t>
      </w:r>
    </w:p>
    <w:p w14:paraId="604FC1D2" w14:textId="27580327" w:rsidR="00D60102" w:rsidRDefault="00D60102" w:rsidP="00D60102">
      <w:pPr>
        <w:pStyle w:val="LabStepScreenshotLevel2"/>
      </w:pPr>
      <w:r>
        <w:lastRenderedPageBreak/>
        <w:drawing>
          <wp:inline distT="0" distB="0" distL="0" distR="0" wp14:anchorId="3625A4EC" wp14:editId="3F0D7888">
            <wp:extent cx="1390632" cy="1136469"/>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98653" cy="1143024"/>
                    </a:xfrm>
                    <a:prstGeom prst="rect">
                      <a:avLst/>
                    </a:prstGeom>
                    <a:noFill/>
                    <a:ln>
                      <a:noFill/>
                    </a:ln>
                  </pic:spPr>
                </pic:pic>
              </a:graphicData>
            </a:graphic>
          </wp:inline>
        </w:drawing>
      </w:r>
    </w:p>
    <w:p w14:paraId="7C6070F7" w14:textId="77777777" w:rsidR="00D60102" w:rsidRDefault="00D60102" w:rsidP="00D60102">
      <w:pPr>
        <w:pStyle w:val="LabStepNumberedLevel2"/>
      </w:pPr>
      <w:r>
        <w:t>The new visual should now match the visual shown in the following screenshot.</w:t>
      </w:r>
    </w:p>
    <w:p w14:paraId="1E31643E" w14:textId="0A6CBC99" w:rsidR="00D60102" w:rsidRDefault="007C5AA0" w:rsidP="00D60102">
      <w:pPr>
        <w:pStyle w:val="LabStepScreenshotLevel2"/>
      </w:pPr>
      <w:r>
        <w:drawing>
          <wp:inline distT="0" distB="0" distL="0" distR="0" wp14:anchorId="33D68825" wp14:editId="19D2C5E6">
            <wp:extent cx="4183693" cy="2030715"/>
            <wp:effectExtent l="19050" t="19050" r="26670" b="273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95059" cy="2036232"/>
                    </a:xfrm>
                    <a:prstGeom prst="rect">
                      <a:avLst/>
                    </a:prstGeom>
                    <a:noFill/>
                    <a:ln>
                      <a:solidFill>
                        <a:schemeClr val="tx1">
                          <a:lumMod val="50000"/>
                          <a:lumOff val="50000"/>
                        </a:schemeClr>
                      </a:solidFill>
                    </a:ln>
                  </pic:spPr>
                </pic:pic>
              </a:graphicData>
            </a:graphic>
          </wp:inline>
        </w:drawing>
      </w:r>
    </w:p>
    <w:p w14:paraId="517EB719" w14:textId="5B5456BA" w:rsidR="00D60102" w:rsidRDefault="00D60102" w:rsidP="00D60102">
      <w:pPr>
        <w:pStyle w:val="LabStepNumberedLevel2"/>
        <w:numPr>
          <w:ilvl w:val="1"/>
          <w:numId w:val="28"/>
        </w:numPr>
      </w:pPr>
      <w:r>
        <w:t xml:space="preserve">Click on the </w:t>
      </w:r>
      <w:r w:rsidRPr="00D60102">
        <w:rPr>
          <w:b/>
        </w:rPr>
        <w:t>Product Rank</w:t>
      </w:r>
      <w:r>
        <w:t xml:space="preserve"> column header </w:t>
      </w:r>
      <w:r w:rsidR="00A62C3F">
        <w:t xml:space="preserve">twice </w:t>
      </w:r>
      <w:r w:rsidR="005D6694">
        <w:t xml:space="preserve">to sort the visual so the products with the </w:t>
      </w:r>
      <w:r w:rsidR="00E74014">
        <w:t xml:space="preserve">lowest </w:t>
      </w:r>
      <w:r w:rsidR="005D6694">
        <w:t>rank</w:t>
      </w:r>
      <w:r w:rsidR="00E74014">
        <w:t>s</w:t>
      </w:r>
      <w:r w:rsidR="005D6694">
        <w:t xml:space="preserve"> are sorted to the top.</w:t>
      </w:r>
    </w:p>
    <w:p w14:paraId="06A86242" w14:textId="4AB2C0B2" w:rsidR="00D60102" w:rsidRDefault="007C5AA0" w:rsidP="007C5AA0">
      <w:pPr>
        <w:pStyle w:val="LabStepScreenshotLevel2"/>
      </w:pPr>
      <w:r>
        <w:drawing>
          <wp:inline distT="0" distB="0" distL="0" distR="0" wp14:anchorId="4FEE1590" wp14:editId="2BA29C8B">
            <wp:extent cx="3325660" cy="1960802"/>
            <wp:effectExtent l="19050" t="19050" r="27305" b="209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3681" cy="1965531"/>
                    </a:xfrm>
                    <a:prstGeom prst="rect">
                      <a:avLst/>
                    </a:prstGeom>
                    <a:noFill/>
                    <a:ln>
                      <a:solidFill>
                        <a:schemeClr val="tx1">
                          <a:lumMod val="50000"/>
                          <a:lumOff val="50000"/>
                        </a:schemeClr>
                      </a:solidFill>
                    </a:ln>
                  </pic:spPr>
                </pic:pic>
              </a:graphicData>
            </a:graphic>
          </wp:inline>
        </w:drawing>
      </w:r>
    </w:p>
    <w:p w14:paraId="1AE8C291" w14:textId="74850C60" w:rsidR="00E74014" w:rsidRDefault="00B70E2F" w:rsidP="00E74014">
      <w:pPr>
        <w:pStyle w:val="LabStepNumberedLevel2"/>
      </w:pPr>
      <w:r>
        <w:t xml:space="preserve">Inspect the </w:t>
      </w:r>
      <w:r w:rsidR="00E74014" w:rsidRPr="00E74014">
        <w:rPr>
          <w:b/>
        </w:rPr>
        <w:t>Visual level filters</w:t>
      </w:r>
      <w:r w:rsidR="00E74014">
        <w:t xml:space="preserve"> well of the </w:t>
      </w:r>
      <w:r w:rsidR="00E74014">
        <w:rPr>
          <w:b/>
        </w:rPr>
        <w:t>Filters</w:t>
      </w:r>
      <w:r w:rsidR="00E74014">
        <w:t xml:space="preserve"> section</w:t>
      </w:r>
      <w:r>
        <w:t xml:space="preserve"> of the Field properties pane and locate </w:t>
      </w:r>
      <w:r>
        <w:rPr>
          <w:b/>
        </w:rPr>
        <w:t>Product Rank</w:t>
      </w:r>
      <w:r w:rsidR="00E74014">
        <w:t>.</w:t>
      </w:r>
    </w:p>
    <w:p w14:paraId="4CB29623" w14:textId="5F10E26C" w:rsidR="00E74014" w:rsidRDefault="00E74014" w:rsidP="00E74014">
      <w:pPr>
        <w:pStyle w:val="LabStepNumberedLevel2"/>
      </w:pPr>
      <w:r>
        <w:t xml:space="preserve">Configure the </w:t>
      </w:r>
      <w:r w:rsidRPr="00E74014">
        <w:rPr>
          <w:b/>
        </w:rPr>
        <w:t>Product Rank</w:t>
      </w:r>
      <w:r>
        <w:t xml:space="preserve"> filter to only display products with a rank of 5 or lower as shown in the following screenshot and then click the </w:t>
      </w:r>
      <w:r w:rsidRPr="00E74014">
        <w:rPr>
          <w:b/>
        </w:rPr>
        <w:t>Apply Filter</w:t>
      </w:r>
      <w:r>
        <w:t xml:space="preserve"> link to apply the filter to the visual.</w:t>
      </w:r>
    </w:p>
    <w:p w14:paraId="4BC21745" w14:textId="793AA701" w:rsidR="005D6694" w:rsidRDefault="005D6694" w:rsidP="00D60102">
      <w:pPr>
        <w:pStyle w:val="LabStepScreenshotLevel2"/>
      </w:pPr>
      <w:r>
        <w:lastRenderedPageBreak/>
        <w:drawing>
          <wp:inline distT="0" distB="0" distL="0" distR="0" wp14:anchorId="3F66679F" wp14:editId="5ACEE526">
            <wp:extent cx="822960" cy="1636672"/>
            <wp:effectExtent l="19050" t="19050" r="15240"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9532" cy="1669631"/>
                    </a:xfrm>
                    <a:prstGeom prst="rect">
                      <a:avLst/>
                    </a:prstGeom>
                    <a:noFill/>
                    <a:ln>
                      <a:solidFill>
                        <a:schemeClr val="tx1">
                          <a:lumMod val="95000"/>
                          <a:lumOff val="5000"/>
                        </a:schemeClr>
                      </a:solidFill>
                    </a:ln>
                  </pic:spPr>
                </pic:pic>
              </a:graphicData>
            </a:graphic>
          </wp:inline>
        </w:drawing>
      </w:r>
    </w:p>
    <w:p w14:paraId="5A25C520" w14:textId="6D4455B8" w:rsidR="00E74014" w:rsidRDefault="00E74014" w:rsidP="00E74014">
      <w:pPr>
        <w:pStyle w:val="LabStepNumberedLevel2"/>
      </w:pPr>
      <w:r>
        <w:t>You</w:t>
      </w:r>
      <w:r w:rsidR="00A62C3F">
        <w:t>r</w:t>
      </w:r>
      <w:r>
        <w:t xml:space="preserve"> visual should now display the top 5 selling products as shown in the following screenshot. </w:t>
      </w:r>
      <w:r w:rsidR="00A62C3F">
        <w:t xml:space="preserve">You should be able to observe that </w:t>
      </w:r>
      <w:r>
        <w:t xml:space="preserve">the visual is </w:t>
      </w:r>
      <w:r w:rsidR="00A62C3F">
        <w:t xml:space="preserve">displaying </w:t>
      </w:r>
      <w:r>
        <w:t xml:space="preserve">the </w:t>
      </w:r>
      <w:r w:rsidRPr="00E74014">
        <w:rPr>
          <w:b/>
        </w:rPr>
        <w:t>Totals</w:t>
      </w:r>
      <w:r>
        <w:t xml:space="preserve"> row at the bottom which </w:t>
      </w:r>
      <w:r w:rsidR="00487045">
        <w:t>needs to be removed.</w:t>
      </w:r>
    </w:p>
    <w:p w14:paraId="37E38D35" w14:textId="165D9F59" w:rsidR="005D6694" w:rsidRDefault="007C5AA0" w:rsidP="00D60102">
      <w:pPr>
        <w:pStyle w:val="LabStepScreenshotLevel2"/>
      </w:pPr>
      <w:r>
        <w:drawing>
          <wp:inline distT="0" distB="0" distL="0" distR="0" wp14:anchorId="14F0655D" wp14:editId="454EFF37">
            <wp:extent cx="2536521" cy="1175967"/>
            <wp:effectExtent l="19050" t="19050" r="16510" b="2476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3958" cy="1179415"/>
                    </a:xfrm>
                    <a:prstGeom prst="rect">
                      <a:avLst/>
                    </a:prstGeom>
                    <a:noFill/>
                    <a:ln>
                      <a:solidFill>
                        <a:schemeClr val="tx1">
                          <a:lumMod val="50000"/>
                          <a:lumOff val="50000"/>
                        </a:schemeClr>
                      </a:solidFill>
                    </a:ln>
                  </pic:spPr>
                </pic:pic>
              </a:graphicData>
            </a:graphic>
          </wp:inline>
        </w:drawing>
      </w:r>
    </w:p>
    <w:p w14:paraId="51EC1851" w14:textId="684BF51C" w:rsidR="00487045" w:rsidRDefault="00487045" w:rsidP="00487045">
      <w:pPr>
        <w:pStyle w:val="LabStepNumberedLevel2"/>
      </w:pPr>
      <w:r>
        <w:t xml:space="preserve">Locate the </w:t>
      </w:r>
      <w:r w:rsidRPr="00487045">
        <w:rPr>
          <w:b/>
        </w:rPr>
        <w:t>Totals</w:t>
      </w:r>
      <w:r>
        <w:t xml:space="preserve"> property </w:t>
      </w:r>
      <w:r w:rsidR="00A62C3F">
        <w:t xml:space="preserve">for the table visual </w:t>
      </w:r>
      <w:r>
        <w:t xml:space="preserve">in the </w:t>
      </w:r>
      <w:r w:rsidRPr="00487045">
        <w:rPr>
          <w:b/>
        </w:rPr>
        <w:t>General</w:t>
      </w:r>
      <w:r>
        <w:t xml:space="preserve"> section of the property sheet and set </w:t>
      </w:r>
      <w:r w:rsidR="00A62C3F">
        <w:t xml:space="preserve">its </w:t>
      </w:r>
      <w:r>
        <w:t xml:space="preserve">value </w:t>
      </w:r>
      <w:r w:rsidR="00A62C3F">
        <w:t>to</w:t>
      </w:r>
      <w:r>
        <w:t xml:space="preserve"> </w:t>
      </w:r>
      <w:r w:rsidRPr="00487045">
        <w:rPr>
          <w:b/>
        </w:rPr>
        <w:t>Off</w:t>
      </w:r>
      <w:r>
        <w:t>.</w:t>
      </w:r>
    </w:p>
    <w:p w14:paraId="2953BB0F" w14:textId="04AF6D00" w:rsidR="005D6694" w:rsidRDefault="007C5AA0" w:rsidP="00D60102">
      <w:pPr>
        <w:pStyle w:val="LabStepScreenshotLevel2"/>
      </w:pPr>
      <w:r>
        <w:drawing>
          <wp:inline distT="0" distB="0" distL="0" distR="0" wp14:anchorId="0B01AE03" wp14:editId="0C706B80">
            <wp:extent cx="1227551" cy="1449147"/>
            <wp:effectExtent l="19050" t="19050" r="10795" b="177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31883" cy="1454261"/>
                    </a:xfrm>
                    <a:prstGeom prst="rect">
                      <a:avLst/>
                    </a:prstGeom>
                    <a:noFill/>
                    <a:ln>
                      <a:solidFill>
                        <a:schemeClr val="tx1">
                          <a:lumMod val="50000"/>
                          <a:lumOff val="50000"/>
                        </a:schemeClr>
                      </a:solidFill>
                    </a:ln>
                  </pic:spPr>
                </pic:pic>
              </a:graphicData>
            </a:graphic>
          </wp:inline>
        </w:drawing>
      </w:r>
    </w:p>
    <w:p w14:paraId="31B0C37E" w14:textId="7A3F4617" w:rsidR="00487045" w:rsidRDefault="00487045" w:rsidP="00487045">
      <w:pPr>
        <w:pStyle w:val="LabStepNumberedLevel2"/>
      </w:pPr>
      <w:r>
        <w:t>You</w:t>
      </w:r>
      <w:r w:rsidR="00A62C3F">
        <w:t>r top 5 products</w:t>
      </w:r>
      <w:r>
        <w:t xml:space="preserve"> </w:t>
      </w:r>
      <w:proofErr w:type="gramStart"/>
      <w:r>
        <w:t>visual</w:t>
      </w:r>
      <w:proofErr w:type="gramEnd"/>
      <w:r>
        <w:t xml:space="preserve"> should now look better when it is displayed without the </w:t>
      </w:r>
      <w:r w:rsidRPr="00487045">
        <w:rPr>
          <w:b/>
        </w:rPr>
        <w:t>Totals</w:t>
      </w:r>
      <w:r>
        <w:t xml:space="preserve"> row.</w:t>
      </w:r>
    </w:p>
    <w:p w14:paraId="52F922A3" w14:textId="3A289829" w:rsidR="005D6694" w:rsidRDefault="007C5AA0" w:rsidP="00D60102">
      <w:pPr>
        <w:pStyle w:val="LabStepScreenshotLevel2"/>
      </w:pPr>
      <w:r>
        <w:drawing>
          <wp:inline distT="0" distB="0" distL="0" distR="0" wp14:anchorId="64A4D0E8" wp14:editId="00C369B3">
            <wp:extent cx="2924810" cy="1308735"/>
            <wp:effectExtent l="19050" t="19050" r="27940" b="2476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4810" cy="1308735"/>
                    </a:xfrm>
                    <a:prstGeom prst="rect">
                      <a:avLst/>
                    </a:prstGeom>
                    <a:noFill/>
                    <a:ln>
                      <a:solidFill>
                        <a:schemeClr val="tx1">
                          <a:lumMod val="50000"/>
                          <a:lumOff val="50000"/>
                        </a:schemeClr>
                      </a:solidFill>
                    </a:ln>
                  </pic:spPr>
                </pic:pic>
              </a:graphicData>
            </a:graphic>
          </wp:inline>
        </w:drawing>
      </w:r>
    </w:p>
    <w:p w14:paraId="15FD75BF" w14:textId="501885C3" w:rsidR="00B70E2F" w:rsidRDefault="00CB4F59" w:rsidP="00B70E2F">
      <w:pPr>
        <w:pStyle w:val="LabStepNumbered"/>
        <w:numPr>
          <w:ilvl w:val="0"/>
          <w:numId w:val="28"/>
        </w:numPr>
      </w:pPr>
      <w:r>
        <w:t>Create a rectangle shape to provide background formatting for the report page.</w:t>
      </w:r>
    </w:p>
    <w:p w14:paraId="379ACBD9" w14:textId="77777777" w:rsidR="00B70E2F" w:rsidRDefault="00B70E2F" w:rsidP="00B70E2F">
      <w:pPr>
        <w:pStyle w:val="LabStepNumberedLevel2"/>
        <w:numPr>
          <w:ilvl w:val="1"/>
          <w:numId w:val="28"/>
        </w:numPr>
      </w:pPr>
      <w:r>
        <w:t xml:space="preserve">Drop down the </w:t>
      </w:r>
      <w:r w:rsidRPr="004F32FF">
        <w:rPr>
          <w:b/>
        </w:rPr>
        <w:t>Shapes</w:t>
      </w:r>
      <w:r>
        <w:t xml:space="preserve"> menu and select the </w:t>
      </w:r>
      <w:r w:rsidRPr="004F32FF">
        <w:rPr>
          <w:b/>
        </w:rPr>
        <w:t>Rectangle</w:t>
      </w:r>
      <w:r>
        <w:t xml:space="preserve"> command to add a new shape to the report.</w:t>
      </w:r>
    </w:p>
    <w:p w14:paraId="504D24E3" w14:textId="3622DDE3" w:rsidR="00B70E2F" w:rsidRDefault="00B70E2F" w:rsidP="00E832C9">
      <w:pPr>
        <w:pStyle w:val="LabStepNumberedLevel2"/>
        <w:numPr>
          <w:ilvl w:val="1"/>
          <w:numId w:val="28"/>
        </w:numPr>
      </w:pPr>
      <w:r>
        <w:t>Using the mouse, resize the rectangle share to take up the full height of the report page and about 25% of the width.</w:t>
      </w:r>
    </w:p>
    <w:p w14:paraId="72A71DB6" w14:textId="44C7C9C0" w:rsidR="00E832C9" w:rsidRDefault="00E832C9" w:rsidP="00E832C9">
      <w:pPr>
        <w:pStyle w:val="LabStepScreenshotLevel2"/>
      </w:pPr>
      <w:r>
        <w:lastRenderedPageBreak/>
        <w:drawing>
          <wp:inline distT="0" distB="0" distL="0" distR="0" wp14:anchorId="76E7153E" wp14:editId="2C6BD2C4">
            <wp:extent cx="5214135" cy="946004"/>
            <wp:effectExtent l="19050" t="19050" r="24765"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46914" cy="951951"/>
                    </a:xfrm>
                    <a:prstGeom prst="rect">
                      <a:avLst/>
                    </a:prstGeom>
                    <a:noFill/>
                    <a:ln>
                      <a:solidFill>
                        <a:schemeClr val="tx1"/>
                      </a:solidFill>
                    </a:ln>
                  </pic:spPr>
                </pic:pic>
              </a:graphicData>
            </a:graphic>
          </wp:inline>
        </w:drawing>
      </w:r>
    </w:p>
    <w:p w14:paraId="79FA80FB" w14:textId="344B857F" w:rsidR="00D60102" w:rsidRDefault="005D6694" w:rsidP="005D6694">
      <w:pPr>
        <w:pStyle w:val="LabStepNumbered"/>
        <w:numPr>
          <w:ilvl w:val="0"/>
          <w:numId w:val="28"/>
        </w:numPr>
      </w:pPr>
      <w:r>
        <w:t xml:space="preserve">Add a new slicer visual to the page to filter </w:t>
      </w:r>
      <w:r w:rsidR="00487045">
        <w:t xml:space="preserve">the top 5 products </w:t>
      </w:r>
      <w:proofErr w:type="gramStart"/>
      <w:r w:rsidR="00487045">
        <w:t>visual</w:t>
      </w:r>
      <w:proofErr w:type="gramEnd"/>
      <w:r w:rsidR="00487045">
        <w:t xml:space="preserve"> </w:t>
      </w:r>
      <w:r>
        <w:t xml:space="preserve">by </w:t>
      </w:r>
      <w:r w:rsidRPr="006438BD">
        <w:rPr>
          <w:b/>
        </w:rPr>
        <w:t>Year</w:t>
      </w:r>
      <w:r>
        <w:t>.</w:t>
      </w:r>
    </w:p>
    <w:p w14:paraId="4B1C7E84" w14:textId="77777777" w:rsidR="005D6694" w:rsidRDefault="005D6694" w:rsidP="005D6694">
      <w:pPr>
        <w:pStyle w:val="LabStepNumberedLevel2"/>
        <w:numPr>
          <w:ilvl w:val="1"/>
          <w:numId w:val="28"/>
        </w:numPr>
      </w:pPr>
      <w:r>
        <w:t xml:space="preserve">Click the </w:t>
      </w:r>
      <w:r w:rsidRPr="00D60102">
        <w:rPr>
          <w:b/>
        </w:rPr>
        <w:t>New Visual</w:t>
      </w:r>
      <w:r>
        <w:t xml:space="preserve"> button on the ribbon to add a new visual to the page.</w:t>
      </w:r>
    </w:p>
    <w:p w14:paraId="1F2E6C4A" w14:textId="62F4303F" w:rsidR="005D6694" w:rsidRDefault="005D6694" w:rsidP="005D6694">
      <w:pPr>
        <w:pStyle w:val="LabStepNumberedLevel2"/>
        <w:numPr>
          <w:ilvl w:val="1"/>
          <w:numId w:val="28"/>
        </w:numPr>
      </w:pPr>
      <w:r>
        <w:t xml:space="preserve">Change the visual to a slicer by clicking the Slicer button in the </w:t>
      </w:r>
      <w:r w:rsidRPr="00D60102">
        <w:rPr>
          <w:b/>
        </w:rPr>
        <w:t>Visualizations</w:t>
      </w:r>
      <w:r>
        <w:t xml:space="preserve"> list.</w:t>
      </w:r>
    </w:p>
    <w:p w14:paraId="52FD20A8" w14:textId="339FC1D7" w:rsidR="005D6694" w:rsidRDefault="005D6694" w:rsidP="005D6694">
      <w:pPr>
        <w:pStyle w:val="LabStepScreenshotLevel2"/>
      </w:pPr>
      <w:r>
        <w:drawing>
          <wp:inline distT="0" distB="0" distL="0" distR="0" wp14:anchorId="4043F551" wp14:editId="58C0C8A0">
            <wp:extent cx="1203960" cy="10717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19404" cy="1085501"/>
                    </a:xfrm>
                    <a:prstGeom prst="rect">
                      <a:avLst/>
                    </a:prstGeom>
                    <a:noFill/>
                    <a:ln>
                      <a:noFill/>
                    </a:ln>
                  </pic:spPr>
                </pic:pic>
              </a:graphicData>
            </a:graphic>
          </wp:inline>
        </w:drawing>
      </w:r>
    </w:p>
    <w:p w14:paraId="04CA795C" w14:textId="569F8F12" w:rsidR="00E832C9" w:rsidRDefault="00E832C9" w:rsidP="005D6694">
      <w:pPr>
        <w:pStyle w:val="LabStepNumberedLevel2"/>
        <w:numPr>
          <w:ilvl w:val="1"/>
          <w:numId w:val="28"/>
        </w:numPr>
      </w:pPr>
      <w:r>
        <w:t>Position the slicer on top of the rectangle.</w:t>
      </w:r>
    </w:p>
    <w:p w14:paraId="42407EB4" w14:textId="6DAE41DF" w:rsidR="00E832C9" w:rsidRDefault="00E832C9" w:rsidP="00E832C9">
      <w:pPr>
        <w:pStyle w:val="LabStepScreenshotLevel2"/>
      </w:pPr>
      <w:r>
        <w:drawing>
          <wp:inline distT="0" distB="0" distL="0" distR="0" wp14:anchorId="1200A6E2" wp14:editId="310D416C">
            <wp:extent cx="3400746" cy="1422245"/>
            <wp:effectExtent l="19050" t="19050" r="9525"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17284" cy="1429161"/>
                    </a:xfrm>
                    <a:prstGeom prst="rect">
                      <a:avLst/>
                    </a:prstGeom>
                    <a:noFill/>
                    <a:ln>
                      <a:solidFill>
                        <a:schemeClr val="tx1"/>
                      </a:solidFill>
                    </a:ln>
                  </pic:spPr>
                </pic:pic>
              </a:graphicData>
            </a:graphic>
          </wp:inline>
        </w:drawing>
      </w:r>
    </w:p>
    <w:p w14:paraId="53DABBB3" w14:textId="5207801B" w:rsidR="005D6694" w:rsidRDefault="005D6694" w:rsidP="005D6694">
      <w:pPr>
        <w:pStyle w:val="LabStepNumberedLevel2"/>
        <w:numPr>
          <w:ilvl w:val="1"/>
          <w:numId w:val="28"/>
        </w:numPr>
      </w:pPr>
      <w:r>
        <w:t xml:space="preserve">Drag and drop the </w:t>
      </w:r>
      <w:r w:rsidR="006438BD">
        <w:rPr>
          <w:b/>
        </w:rPr>
        <w:t>Year</w:t>
      </w:r>
      <w:r>
        <w:t xml:space="preserve"> </w:t>
      </w:r>
      <w:r w:rsidR="006438BD">
        <w:t xml:space="preserve">column </w:t>
      </w:r>
      <w:r>
        <w:t xml:space="preserve">from the </w:t>
      </w:r>
      <w:r w:rsidR="006438BD">
        <w:rPr>
          <w:b/>
        </w:rPr>
        <w:t>Sales</w:t>
      </w:r>
      <w:r>
        <w:t xml:space="preserve"> table into the </w:t>
      </w:r>
      <w:r>
        <w:rPr>
          <w:b/>
        </w:rPr>
        <w:t>Values</w:t>
      </w:r>
      <w:r>
        <w:t xml:space="preserve"> well.</w:t>
      </w:r>
    </w:p>
    <w:p w14:paraId="01B29FAB" w14:textId="35979C3C" w:rsidR="006438BD" w:rsidRDefault="006438BD" w:rsidP="006438BD">
      <w:pPr>
        <w:pStyle w:val="LabStepScreenshotLevel2"/>
      </w:pPr>
      <w:r>
        <w:drawing>
          <wp:inline distT="0" distB="0" distL="0" distR="0" wp14:anchorId="4FABD1D5" wp14:editId="6C09A377">
            <wp:extent cx="1740377" cy="9457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74855" cy="964450"/>
                    </a:xfrm>
                    <a:prstGeom prst="rect">
                      <a:avLst/>
                    </a:prstGeom>
                    <a:noFill/>
                    <a:ln>
                      <a:noFill/>
                    </a:ln>
                  </pic:spPr>
                </pic:pic>
              </a:graphicData>
            </a:graphic>
          </wp:inline>
        </w:drawing>
      </w:r>
    </w:p>
    <w:p w14:paraId="1426174C" w14:textId="24F37881" w:rsidR="005D6694" w:rsidRDefault="00487045" w:rsidP="005D6694">
      <w:pPr>
        <w:pStyle w:val="LabStepNumberedLevel2"/>
        <w:numPr>
          <w:ilvl w:val="1"/>
          <w:numId w:val="28"/>
        </w:numPr>
      </w:pPr>
      <w:r>
        <w:t>You should now have a slicer visual</w:t>
      </w:r>
      <w:r w:rsidR="007C5AA0">
        <w:t xml:space="preserve"> on the page that is configured as a list as shown in the following screenshot</w:t>
      </w:r>
    </w:p>
    <w:p w14:paraId="02B5AA91" w14:textId="057BE8AC" w:rsidR="006438BD" w:rsidRDefault="007C5AA0" w:rsidP="006438BD">
      <w:pPr>
        <w:pStyle w:val="LabStepScreenshotLevel2"/>
      </w:pPr>
      <w:r>
        <w:drawing>
          <wp:inline distT="0" distB="0" distL="0" distR="0" wp14:anchorId="2E5EC5B1" wp14:editId="31FB6554">
            <wp:extent cx="2271803" cy="1402915"/>
            <wp:effectExtent l="19050" t="19050" r="14605" b="260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5738" cy="1411520"/>
                    </a:xfrm>
                    <a:prstGeom prst="rect">
                      <a:avLst/>
                    </a:prstGeom>
                    <a:noFill/>
                    <a:ln>
                      <a:solidFill>
                        <a:schemeClr val="tx1">
                          <a:lumMod val="50000"/>
                          <a:lumOff val="50000"/>
                        </a:schemeClr>
                      </a:solidFill>
                    </a:ln>
                  </pic:spPr>
                </pic:pic>
              </a:graphicData>
            </a:graphic>
          </wp:inline>
        </w:drawing>
      </w:r>
    </w:p>
    <w:p w14:paraId="1ED3541A" w14:textId="45D1E5A7" w:rsidR="006438BD" w:rsidRDefault="00487045" w:rsidP="005D6694">
      <w:pPr>
        <w:pStyle w:val="LabStepNumberedLevel2"/>
        <w:numPr>
          <w:ilvl w:val="1"/>
          <w:numId w:val="28"/>
        </w:numPr>
      </w:pPr>
      <w:r>
        <w:lastRenderedPageBreak/>
        <w:t>Reposition the two visuals on the page to match the following screenshot.</w:t>
      </w:r>
    </w:p>
    <w:p w14:paraId="6D2E98A2" w14:textId="59EA26A2" w:rsidR="006438BD" w:rsidRDefault="002C31E9" w:rsidP="006438BD">
      <w:pPr>
        <w:pStyle w:val="LabStepScreenshotLevel2"/>
      </w:pPr>
      <w:r>
        <w:drawing>
          <wp:inline distT="0" distB="0" distL="0" distR="0" wp14:anchorId="59AE553C" wp14:editId="5C032EF9">
            <wp:extent cx="3801649" cy="1245435"/>
            <wp:effectExtent l="19050" t="19050" r="27940" b="1206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5872" cy="1250094"/>
                    </a:xfrm>
                    <a:prstGeom prst="rect">
                      <a:avLst/>
                    </a:prstGeom>
                    <a:noFill/>
                    <a:ln>
                      <a:solidFill>
                        <a:schemeClr val="tx1">
                          <a:lumMod val="50000"/>
                          <a:lumOff val="50000"/>
                        </a:schemeClr>
                      </a:solidFill>
                    </a:ln>
                  </pic:spPr>
                </pic:pic>
              </a:graphicData>
            </a:graphic>
          </wp:inline>
        </w:drawing>
      </w:r>
    </w:p>
    <w:p w14:paraId="72D74519" w14:textId="6FB47F9E" w:rsidR="006438BD" w:rsidRDefault="009E6A1C" w:rsidP="005D6694">
      <w:pPr>
        <w:pStyle w:val="LabStepNumberedLevel2"/>
        <w:numPr>
          <w:ilvl w:val="1"/>
          <w:numId w:val="28"/>
        </w:numPr>
      </w:pPr>
      <w:r>
        <w:t xml:space="preserve">Experiment </w:t>
      </w:r>
      <w:r w:rsidR="00487045">
        <w:t xml:space="preserve">using the </w:t>
      </w:r>
      <w:r w:rsidR="00535051" w:rsidRPr="00535051">
        <w:rPr>
          <w:b/>
        </w:rPr>
        <w:t>Year</w:t>
      </w:r>
      <w:r w:rsidR="00535051">
        <w:t xml:space="preserve"> </w:t>
      </w:r>
      <w:r w:rsidR="00487045">
        <w:t xml:space="preserve">slicer by selecting individual years. You should see that the top 5 products </w:t>
      </w:r>
      <w:r>
        <w:t xml:space="preserve">visual updates </w:t>
      </w:r>
      <w:r w:rsidR="00535051">
        <w:t>whenever</w:t>
      </w:r>
      <w:r w:rsidR="00487045">
        <w:t xml:space="preserve"> you select a </w:t>
      </w:r>
      <w:r w:rsidR="00535051">
        <w:t xml:space="preserve">different </w:t>
      </w:r>
      <w:r w:rsidR="00487045">
        <w:t>year.</w:t>
      </w:r>
    </w:p>
    <w:p w14:paraId="6AC25715" w14:textId="6A25B007" w:rsidR="006438BD" w:rsidRDefault="002C31E9" w:rsidP="006438BD">
      <w:pPr>
        <w:pStyle w:val="LabStepScreenshotLevel2"/>
      </w:pPr>
      <w:r>
        <w:drawing>
          <wp:inline distT="0" distB="0" distL="0" distR="0" wp14:anchorId="5538DA64" wp14:editId="5C7A0C82">
            <wp:extent cx="4239895" cy="1446530"/>
            <wp:effectExtent l="19050" t="19050" r="27305" b="203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39895" cy="1446530"/>
                    </a:xfrm>
                    <a:prstGeom prst="rect">
                      <a:avLst/>
                    </a:prstGeom>
                    <a:noFill/>
                    <a:ln>
                      <a:solidFill>
                        <a:schemeClr val="tx1">
                          <a:lumMod val="50000"/>
                          <a:lumOff val="50000"/>
                        </a:schemeClr>
                      </a:solidFill>
                    </a:ln>
                  </pic:spPr>
                </pic:pic>
              </a:graphicData>
            </a:graphic>
          </wp:inline>
        </w:drawing>
      </w:r>
    </w:p>
    <w:p w14:paraId="6A34079B" w14:textId="3630B6CE" w:rsidR="006438BD" w:rsidRDefault="006438BD" w:rsidP="006438BD">
      <w:pPr>
        <w:pStyle w:val="LabStepNumbered"/>
        <w:numPr>
          <w:ilvl w:val="0"/>
          <w:numId w:val="28"/>
        </w:numPr>
      </w:pPr>
      <w:r>
        <w:t xml:space="preserve">Add a </w:t>
      </w:r>
      <w:r w:rsidR="00487045">
        <w:t xml:space="preserve">second </w:t>
      </w:r>
      <w:r>
        <w:t xml:space="preserve">slicer visual to the </w:t>
      </w:r>
      <w:r w:rsidR="00CB4F59" w:rsidRPr="00CB4F59">
        <w:rPr>
          <w:b/>
        </w:rPr>
        <w:t>Top 5 Products</w:t>
      </w:r>
      <w:r w:rsidR="00CB4F59">
        <w:t xml:space="preserve"> page</w:t>
      </w:r>
      <w:r w:rsidR="00487045">
        <w:t xml:space="preserve"> </w:t>
      </w:r>
      <w:r w:rsidR="00CB4F59">
        <w:t xml:space="preserve">to filter </w:t>
      </w:r>
      <w:r>
        <w:t xml:space="preserve">by </w:t>
      </w:r>
      <w:r>
        <w:rPr>
          <w:b/>
        </w:rPr>
        <w:t>Category</w:t>
      </w:r>
      <w:r>
        <w:t>.</w:t>
      </w:r>
    </w:p>
    <w:p w14:paraId="6914A43E" w14:textId="77777777" w:rsidR="006438BD" w:rsidRDefault="006438BD" w:rsidP="006438BD">
      <w:pPr>
        <w:pStyle w:val="LabStepNumberedLevel2"/>
        <w:numPr>
          <w:ilvl w:val="1"/>
          <w:numId w:val="28"/>
        </w:numPr>
      </w:pPr>
      <w:r>
        <w:t xml:space="preserve">Click the </w:t>
      </w:r>
      <w:r w:rsidRPr="00D60102">
        <w:rPr>
          <w:b/>
        </w:rPr>
        <w:t>New Visual</w:t>
      </w:r>
      <w:r>
        <w:t xml:space="preserve"> button on the ribbon to add a new visual to the page.</w:t>
      </w:r>
    </w:p>
    <w:p w14:paraId="57EDBDAE" w14:textId="77777777" w:rsidR="006438BD" w:rsidRDefault="006438BD" w:rsidP="006438BD">
      <w:pPr>
        <w:pStyle w:val="LabStepNumberedLevel2"/>
        <w:numPr>
          <w:ilvl w:val="1"/>
          <w:numId w:val="28"/>
        </w:numPr>
      </w:pPr>
      <w:r>
        <w:t xml:space="preserve">Change the visual to a slicer by clicking the Slicer button in the </w:t>
      </w:r>
      <w:r w:rsidRPr="00D60102">
        <w:rPr>
          <w:b/>
        </w:rPr>
        <w:t>Visualizations</w:t>
      </w:r>
      <w:r>
        <w:t xml:space="preserve"> list.</w:t>
      </w:r>
    </w:p>
    <w:p w14:paraId="54815521" w14:textId="72FCA256" w:rsidR="006438BD" w:rsidRDefault="006438BD" w:rsidP="006438BD">
      <w:pPr>
        <w:pStyle w:val="LabStepNumberedLevel2"/>
        <w:numPr>
          <w:ilvl w:val="1"/>
          <w:numId w:val="28"/>
        </w:numPr>
      </w:pPr>
      <w:r>
        <w:t xml:space="preserve">Drag and drop the </w:t>
      </w:r>
      <w:r>
        <w:rPr>
          <w:b/>
        </w:rPr>
        <w:t>Category</w:t>
      </w:r>
      <w:r>
        <w:t xml:space="preserve"> column from the </w:t>
      </w:r>
      <w:r w:rsidRPr="00D60102">
        <w:rPr>
          <w:b/>
        </w:rPr>
        <w:t>Products</w:t>
      </w:r>
      <w:r>
        <w:t xml:space="preserve"> table into the </w:t>
      </w:r>
      <w:r>
        <w:rPr>
          <w:b/>
        </w:rPr>
        <w:t>Values</w:t>
      </w:r>
      <w:r>
        <w:t xml:space="preserve"> well.</w:t>
      </w:r>
    </w:p>
    <w:p w14:paraId="00ABBBD1" w14:textId="4D70CEF3" w:rsidR="006438BD" w:rsidRDefault="006438BD" w:rsidP="006438BD">
      <w:pPr>
        <w:pStyle w:val="LabStepScreenshotLevel2"/>
      </w:pPr>
      <w:r>
        <w:drawing>
          <wp:inline distT="0" distB="0" distL="0" distR="0" wp14:anchorId="113A1115" wp14:editId="6225D30D">
            <wp:extent cx="1716841" cy="873304"/>
            <wp:effectExtent l="19050" t="19050" r="17145" b="222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35853" cy="882975"/>
                    </a:xfrm>
                    <a:prstGeom prst="rect">
                      <a:avLst/>
                    </a:prstGeom>
                    <a:noFill/>
                    <a:ln>
                      <a:solidFill>
                        <a:schemeClr val="tx1">
                          <a:lumMod val="65000"/>
                          <a:lumOff val="35000"/>
                        </a:schemeClr>
                      </a:solidFill>
                    </a:ln>
                  </pic:spPr>
                </pic:pic>
              </a:graphicData>
            </a:graphic>
          </wp:inline>
        </w:drawing>
      </w:r>
    </w:p>
    <w:p w14:paraId="5750F8D2" w14:textId="4A66EAC0" w:rsidR="006438BD" w:rsidRDefault="006438BD" w:rsidP="006438BD">
      <w:pPr>
        <w:pStyle w:val="LabStepNumberedLevel2"/>
        <w:numPr>
          <w:ilvl w:val="1"/>
          <w:numId w:val="28"/>
        </w:numPr>
      </w:pPr>
      <w:r>
        <w:t>Reposition the new visual to match the page layout shown in the following screenshot.</w:t>
      </w:r>
    </w:p>
    <w:p w14:paraId="58667D76" w14:textId="38E76E70" w:rsidR="006438BD" w:rsidRDefault="00E832C9" w:rsidP="006438BD">
      <w:pPr>
        <w:pStyle w:val="LabStepScreenshotLevel2"/>
      </w:pPr>
      <w:r>
        <w:drawing>
          <wp:inline distT="0" distB="0" distL="0" distR="0" wp14:anchorId="7E842974" wp14:editId="25E69513">
            <wp:extent cx="4515633" cy="1923369"/>
            <wp:effectExtent l="19050" t="19050" r="18415"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59104" cy="1941885"/>
                    </a:xfrm>
                    <a:prstGeom prst="rect">
                      <a:avLst/>
                    </a:prstGeom>
                    <a:noFill/>
                    <a:ln>
                      <a:solidFill>
                        <a:schemeClr val="bg1">
                          <a:lumMod val="50000"/>
                        </a:schemeClr>
                      </a:solidFill>
                    </a:ln>
                  </pic:spPr>
                </pic:pic>
              </a:graphicData>
            </a:graphic>
          </wp:inline>
        </w:drawing>
      </w:r>
    </w:p>
    <w:p w14:paraId="6EE7EFC1" w14:textId="6DB3EEE2" w:rsidR="006438BD" w:rsidRDefault="009E6A1C" w:rsidP="006438BD">
      <w:pPr>
        <w:pStyle w:val="LabStepNumberedLevel2"/>
        <w:numPr>
          <w:ilvl w:val="1"/>
          <w:numId w:val="28"/>
        </w:numPr>
      </w:pPr>
      <w:r>
        <w:lastRenderedPageBreak/>
        <w:t>Experiment</w:t>
      </w:r>
      <w:r w:rsidR="00487045">
        <w:t xml:space="preserve"> using the </w:t>
      </w:r>
      <w:r w:rsidR="00535051" w:rsidRPr="00535051">
        <w:rPr>
          <w:b/>
        </w:rPr>
        <w:t>Category</w:t>
      </w:r>
      <w:r w:rsidR="00487045">
        <w:t xml:space="preserve"> slicer by selecting individual product categories. You should see that there is </w:t>
      </w:r>
      <w:r w:rsidR="00535051">
        <w:t xml:space="preserve">now </w:t>
      </w:r>
      <w:r w:rsidR="00487045">
        <w:t xml:space="preserve">a problem </w:t>
      </w:r>
      <w:r w:rsidR="00535051">
        <w:t xml:space="preserve">with the report </w:t>
      </w:r>
      <w:r w:rsidR="00487045">
        <w:t>because the visual with the top 5 products doesn’t show 5 products.</w:t>
      </w:r>
    </w:p>
    <w:p w14:paraId="52E5C1CA" w14:textId="5CEF9C10" w:rsidR="006438BD" w:rsidRDefault="002C31E9" w:rsidP="006438BD">
      <w:pPr>
        <w:pStyle w:val="LabStepScreenshotLevel2"/>
      </w:pPr>
      <w:r>
        <w:drawing>
          <wp:inline distT="0" distB="0" distL="0" distR="0" wp14:anchorId="0BEA03B7" wp14:editId="1AD94B6F">
            <wp:extent cx="3889332" cy="1997153"/>
            <wp:effectExtent l="19050" t="19050" r="16510" b="222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93451" cy="1999268"/>
                    </a:xfrm>
                    <a:prstGeom prst="rect">
                      <a:avLst/>
                    </a:prstGeom>
                    <a:noFill/>
                    <a:ln>
                      <a:solidFill>
                        <a:schemeClr val="tx1">
                          <a:lumMod val="50000"/>
                          <a:lumOff val="50000"/>
                        </a:schemeClr>
                      </a:solidFill>
                    </a:ln>
                  </pic:spPr>
                </pic:pic>
              </a:graphicData>
            </a:graphic>
          </wp:inline>
        </w:drawing>
      </w:r>
    </w:p>
    <w:p w14:paraId="13F936DE" w14:textId="291DD078" w:rsidR="006438BD" w:rsidRDefault="00487045" w:rsidP="006438BD">
      <w:pPr>
        <w:pStyle w:val="LabExerciseCallout"/>
      </w:pPr>
      <w:r>
        <w:t>T</w:t>
      </w:r>
      <w:r w:rsidR="006438BD">
        <w:t>he problem</w:t>
      </w:r>
      <w:r>
        <w:t xml:space="preserve"> you are facing here </w:t>
      </w:r>
      <w:proofErr w:type="gramStart"/>
      <w:r>
        <w:t>has to</w:t>
      </w:r>
      <w:proofErr w:type="gramEnd"/>
      <w:r>
        <w:t xml:space="preserve"> do with the manner in which the </w:t>
      </w:r>
      <w:r w:rsidRPr="00535051">
        <w:rPr>
          <w:b/>
        </w:rPr>
        <w:t>Product Rank</w:t>
      </w:r>
      <w:r>
        <w:t xml:space="preserve"> measure is filtering during its evaluation. The problem is that the measure does not correctly filter by the product category column when determining the top 5 products. Therefore, you must modify the DAX expression for the </w:t>
      </w:r>
      <w:r w:rsidRPr="00487045">
        <w:rPr>
          <w:b/>
        </w:rPr>
        <w:t>Product Rank</w:t>
      </w:r>
      <w:r>
        <w:t xml:space="preserve"> measure </w:t>
      </w:r>
      <w:proofErr w:type="gramStart"/>
      <w:r>
        <w:t>in order to</w:t>
      </w:r>
      <w:proofErr w:type="gramEnd"/>
      <w:r>
        <w:t xml:space="preserve"> calculate the top 5 selling products within a specific category </w:t>
      </w:r>
      <w:r w:rsidR="0077172B">
        <w:t>when that category is selected in the slicer.</w:t>
      </w:r>
    </w:p>
    <w:p w14:paraId="2CCEA3E6" w14:textId="49D10C42" w:rsidR="00D60102" w:rsidRDefault="0088179A" w:rsidP="00304609">
      <w:pPr>
        <w:pStyle w:val="LabStepNumbered"/>
        <w:numPr>
          <w:ilvl w:val="0"/>
          <w:numId w:val="28"/>
        </w:numPr>
      </w:pPr>
      <w:r>
        <w:t xml:space="preserve">Modify </w:t>
      </w:r>
      <w:r w:rsidR="00D60102">
        <w:t>the</w:t>
      </w:r>
      <w:r>
        <w:t xml:space="preserve"> DAX expressions for the</w:t>
      </w:r>
      <w:r w:rsidR="00D60102">
        <w:t xml:space="preserve"> </w:t>
      </w:r>
      <w:r w:rsidR="00D60102" w:rsidRPr="0088179A">
        <w:rPr>
          <w:b/>
        </w:rPr>
        <w:t>Product Rank</w:t>
      </w:r>
      <w:r w:rsidR="00D60102">
        <w:t xml:space="preserve"> measure to </w:t>
      </w:r>
      <w:r>
        <w:t>correct the filter problem with product category</w:t>
      </w:r>
      <w:r w:rsidR="00D60102">
        <w:t>.</w:t>
      </w:r>
    </w:p>
    <w:p w14:paraId="07E09EB6" w14:textId="77777777" w:rsidR="0088179A" w:rsidRDefault="0088179A" w:rsidP="0088179A">
      <w:pPr>
        <w:pStyle w:val="LabStepNumberedLevel2"/>
        <w:numPr>
          <w:ilvl w:val="1"/>
          <w:numId w:val="28"/>
        </w:numPr>
      </w:pPr>
      <w:r>
        <w:t>Navigate to data view.</w:t>
      </w:r>
    </w:p>
    <w:p w14:paraId="4F356091" w14:textId="6F8FC421" w:rsidR="0088179A" w:rsidRDefault="0088179A" w:rsidP="0088179A">
      <w:pPr>
        <w:pStyle w:val="LabStepNumberedLevel2"/>
        <w:numPr>
          <w:ilvl w:val="1"/>
          <w:numId w:val="28"/>
        </w:numPr>
      </w:pPr>
      <w:r>
        <w:t xml:space="preserve">Expand the </w:t>
      </w:r>
      <w:r w:rsidRPr="006D5AFE">
        <w:rPr>
          <w:b/>
        </w:rPr>
        <w:t>Products</w:t>
      </w:r>
      <w:r>
        <w:t xml:space="preserve"> table from the </w:t>
      </w:r>
      <w:r w:rsidRPr="006D5AFE">
        <w:rPr>
          <w:b/>
        </w:rPr>
        <w:t>Fields</w:t>
      </w:r>
      <w:r>
        <w:t xml:space="preserve"> list.</w:t>
      </w:r>
    </w:p>
    <w:p w14:paraId="524B33CC" w14:textId="27618AF3" w:rsidR="0088179A" w:rsidRDefault="0088179A" w:rsidP="0088179A">
      <w:pPr>
        <w:pStyle w:val="LabStepNumberedLevel2"/>
        <w:numPr>
          <w:ilvl w:val="1"/>
          <w:numId w:val="28"/>
        </w:numPr>
      </w:pPr>
      <w:r>
        <w:t xml:space="preserve">Select the </w:t>
      </w:r>
      <w:r w:rsidRPr="006D5AFE">
        <w:rPr>
          <w:b/>
        </w:rPr>
        <w:t>Product Rank</w:t>
      </w:r>
      <w:r>
        <w:t xml:space="preserve"> measure in the </w:t>
      </w:r>
      <w:r w:rsidRPr="0088179A">
        <w:rPr>
          <w:b/>
        </w:rPr>
        <w:t>Products</w:t>
      </w:r>
      <w:r>
        <w:t xml:space="preserve"> table so you can view and modify its DAX expression in the formula bar</w:t>
      </w:r>
      <w:r w:rsidRPr="00335AB6">
        <w:t>.</w:t>
      </w:r>
    </w:p>
    <w:p w14:paraId="5100C10A" w14:textId="06D58DF7" w:rsidR="0088179A" w:rsidRDefault="0088179A" w:rsidP="0088179A">
      <w:pPr>
        <w:pStyle w:val="LabStepNumberedLevel2"/>
        <w:numPr>
          <w:ilvl w:val="1"/>
          <w:numId w:val="28"/>
        </w:numPr>
      </w:pPr>
      <w:r>
        <w:t xml:space="preserve">Modify the DAX expression for the </w:t>
      </w:r>
      <w:r w:rsidRPr="00B9075E">
        <w:rPr>
          <w:b/>
        </w:rPr>
        <w:t>Product Rank</w:t>
      </w:r>
      <w:r>
        <w:t xml:space="preserve"> measure to match the following code listing. </w:t>
      </w:r>
    </w:p>
    <w:p w14:paraId="66AADAB6" w14:textId="77777777" w:rsidR="0088179A" w:rsidRDefault="0088179A" w:rsidP="0088179A">
      <w:pPr>
        <w:pStyle w:val="LabStepCodeBlockLevel2"/>
      </w:pPr>
      <w:r>
        <w:t xml:space="preserve">Product Rank = </w:t>
      </w:r>
    </w:p>
    <w:p w14:paraId="439572A0" w14:textId="77777777" w:rsidR="0088179A" w:rsidRDefault="0088179A" w:rsidP="0088179A">
      <w:pPr>
        <w:pStyle w:val="LabStepCodeBlockLevel2"/>
      </w:pPr>
      <w:r>
        <w:t xml:space="preserve">IF( </w:t>
      </w:r>
    </w:p>
    <w:p w14:paraId="575B3D4A" w14:textId="77777777" w:rsidR="0088179A" w:rsidRDefault="0088179A" w:rsidP="0088179A">
      <w:pPr>
        <w:pStyle w:val="LabStepCodeBlockLevel2"/>
      </w:pPr>
      <w:r>
        <w:t xml:space="preserve">  HASONEVALUE(Products[Product]), </w:t>
      </w:r>
    </w:p>
    <w:p w14:paraId="624B1F91" w14:textId="77777777" w:rsidR="0088179A" w:rsidRDefault="0088179A" w:rsidP="0088179A">
      <w:pPr>
        <w:pStyle w:val="LabStepCodeBlockLevel2"/>
      </w:pPr>
      <w:r>
        <w:t xml:space="preserve">  RANKX( </w:t>
      </w:r>
    </w:p>
    <w:p w14:paraId="7706D5CA" w14:textId="77777777" w:rsidR="0088179A" w:rsidRDefault="0088179A" w:rsidP="0088179A">
      <w:pPr>
        <w:pStyle w:val="LabStepCodeBlockLevel2"/>
      </w:pPr>
      <w:r>
        <w:t xml:space="preserve">    ALL( Products[Subcategory], Products[Product] ), </w:t>
      </w:r>
    </w:p>
    <w:p w14:paraId="5C449799" w14:textId="2266BFF3" w:rsidR="0088179A" w:rsidRDefault="0088179A" w:rsidP="0088179A">
      <w:pPr>
        <w:pStyle w:val="LabStepCodeBlockLevel2"/>
      </w:pPr>
      <w:r>
        <w:t xml:space="preserve">    CALCULATE(</w:t>
      </w:r>
      <w:r w:rsidR="00535051">
        <w:t xml:space="preserve"> </w:t>
      </w:r>
      <w:r>
        <w:t>SUM(Sales[SalesAmount]) )</w:t>
      </w:r>
    </w:p>
    <w:p w14:paraId="4E78B41B" w14:textId="77777777" w:rsidR="0088179A" w:rsidRDefault="0088179A" w:rsidP="0088179A">
      <w:pPr>
        <w:pStyle w:val="LabStepCodeBlockLevel2"/>
      </w:pPr>
      <w:r>
        <w:t xml:space="preserve">  )</w:t>
      </w:r>
    </w:p>
    <w:p w14:paraId="6E72042A" w14:textId="07A23C64" w:rsidR="0088179A" w:rsidRDefault="0088179A" w:rsidP="0088179A">
      <w:pPr>
        <w:pStyle w:val="LabStepCodeBlockLevel2"/>
      </w:pPr>
      <w:r>
        <w:t>)</w:t>
      </w:r>
    </w:p>
    <w:p w14:paraId="71109413" w14:textId="79660FA2" w:rsidR="0088179A" w:rsidRDefault="0088179A" w:rsidP="0088179A">
      <w:pPr>
        <w:pStyle w:val="LabStepNumbered"/>
      </w:pPr>
      <w:r>
        <w:t xml:space="preserve">Test the changes </w:t>
      </w:r>
      <w:r w:rsidR="0077172B">
        <w:t xml:space="preserve">you made to the </w:t>
      </w:r>
      <w:r w:rsidR="0077172B" w:rsidRPr="006017C2">
        <w:rPr>
          <w:b/>
        </w:rPr>
        <w:t>Product Rank</w:t>
      </w:r>
      <w:r w:rsidR="0077172B">
        <w:t xml:space="preserve"> measure.</w:t>
      </w:r>
    </w:p>
    <w:p w14:paraId="7F4DDB1C" w14:textId="29301FBB" w:rsidR="0088179A" w:rsidRDefault="0088179A" w:rsidP="0088179A">
      <w:pPr>
        <w:pStyle w:val="LabStepNumberedLevel2"/>
      </w:pPr>
      <w:r>
        <w:t>Navigate to report view.</w:t>
      </w:r>
    </w:p>
    <w:p w14:paraId="363E1A02" w14:textId="6D62ACCA" w:rsidR="0088179A" w:rsidRDefault="0077172B" w:rsidP="0088179A">
      <w:pPr>
        <w:pStyle w:val="LabStepNumberedLevel2"/>
      </w:pPr>
      <w:r>
        <w:t xml:space="preserve">Test the measure by selecting different categories using the </w:t>
      </w:r>
      <w:r w:rsidRPr="0077172B">
        <w:rPr>
          <w:b/>
        </w:rPr>
        <w:t>Category</w:t>
      </w:r>
      <w:r>
        <w:t xml:space="preserve"> slicer. At this point, the page filtering should be working correctly as you should see 5 top products when selecting a product category.</w:t>
      </w:r>
    </w:p>
    <w:p w14:paraId="3F1060C3" w14:textId="515804A1" w:rsidR="0088179A" w:rsidRDefault="002C31E9" w:rsidP="0077172B">
      <w:pPr>
        <w:pStyle w:val="LabStepScreenshotLevel2"/>
      </w:pPr>
      <w:r>
        <w:drawing>
          <wp:inline distT="0" distB="0" distL="0" distR="0" wp14:anchorId="42BAF388" wp14:editId="7A8FB919">
            <wp:extent cx="3552633" cy="1910220"/>
            <wp:effectExtent l="19050" t="19050" r="10160" b="139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58432" cy="1913338"/>
                    </a:xfrm>
                    <a:prstGeom prst="rect">
                      <a:avLst/>
                    </a:prstGeom>
                    <a:noFill/>
                    <a:ln>
                      <a:solidFill>
                        <a:schemeClr val="tx1">
                          <a:lumMod val="50000"/>
                          <a:lumOff val="50000"/>
                        </a:schemeClr>
                      </a:solidFill>
                    </a:ln>
                  </pic:spPr>
                </pic:pic>
              </a:graphicData>
            </a:graphic>
          </wp:inline>
        </w:drawing>
      </w:r>
    </w:p>
    <w:p w14:paraId="261C9187" w14:textId="2C4A4E10" w:rsidR="00E34F35" w:rsidRDefault="00E34F35" w:rsidP="00852177">
      <w:pPr>
        <w:pStyle w:val="LabStepNumbered"/>
      </w:pPr>
      <w:r>
        <w:lastRenderedPageBreak/>
        <w:t xml:space="preserve">Add support </w:t>
      </w:r>
      <w:r w:rsidR="00265FCF">
        <w:t>the data model to provide a product image</w:t>
      </w:r>
      <w:r>
        <w:t xml:space="preserve"> into the report.</w:t>
      </w:r>
    </w:p>
    <w:p w14:paraId="52856AF3" w14:textId="03ECF353" w:rsidR="00E34F35" w:rsidRDefault="00E34F35" w:rsidP="00E34F35">
      <w:pPr>
        <w:pStyle w:val="LabStepNumberedLevel2"/>
      </w:pPr>
      <w:r>
        <w:t xml:space="preserve">Navigate to Data View and </w:t>
      </w:r>
      <w:r w:rsidR="00B343F2">
        <w:t xml:space="preserve">then inspect the fields inside the </w:t>
      </w:r>
      <w:r w:rsidR="00B343F2" w:rsidRPr="00B343F2">
        <w:rPr>
          <w:b/>
        </w:rPr>
        <w:t>Products</w:t>
      </w:r>
      <w:r w:rsidR="00B343F2">
        <w:t xml:space="preserve"> table.</w:t>
      </w:r>
    </w:p>
    <w:p w14:paraId="2FCCFF0B" w14:textId="52A07A65" w:rsidR="00B343F2" w:rsidRDefault="00B343F2" w:rsidP="00E34F35">
      <w:pPr>
        <w:pStyle w:val="LabStepNumberedLevel2"/>
      </w:pPr>
      <w:r>
        <w:t xml:space="preserve">Right-click on the </w:t>
      </w:r>
      <w:proofErr w:type="spellStart"/>
      <w:r w:rsidRPr="00B343F2">
        <w:rPr>
          <w:b/>
        </w:rPr>
        <w:t>ProductImageUrl</w:t>
      </w:r>
      <w:proofErr w:type="spellEnd"/>
      <w:r>
        <w:t xml:space="preserve"> field and select the </w:t>
      </w:r>
      <w:r w:rsidRPr="00B343F2">
        <w:rPr>
          <w:b/>
        </w:rPr>
        <w:t>Rename</w:t>
      </w:r>
      <w:r>
        <w:t xml:space="preserve"> command.</w:t>
      </w:r>
    </w:p>
    <w:p w14:paraId="262A175B" w14:textId="37092663" w:rsidR="00B343F2" w:rsidRDefault="00B343F2" w:rsidP="00B343F2">
      <w:pPr>
        <w:pStyle w:val="LabStepScreenshotLevel2"/>
      </w:pPr>
      <w:r>
        <w:drawing>
          <wp:inline distT="0" distB="0" distL="0" distR="0" wp14:anchorId="375D4E4F" wp14:editId="7548F0B5">
            <wp:extent cx="2235702" cy="2076994"/>
            <wp:effectExtent l="19050" t="19050" r="12700" b="190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2">
                      <a:extLst>
                        <a:ext uri="{28A0092B-C50C-407E-A947-70E740481C1C}">
                          <a14:useLocalDpi xmlns:a14="http://schemas.microsoft.com/office/drawing/2010/main" val="0"/>
                        </a:ext>
                      </a:extLst>
                    </a:blip>
                    <a:srcRect t="9610"/>
                    <a:stretch/>
                  </pic:blipFill>
                  <pic:spPr bwMode="auto">
                    <a:xfrm>
                      <a:off x="0" y="0"/>
                      <a:ext cx="2264369" cy="2103626"/>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6CEE3C7C" w14:textId="090819BF" w:rsidR="00B343F2" w:rsidRDefault="00B343F2" w:rsidP="00E34F35">
      <w:pPr>
        <w:pStyle w:val="LabStepNumberedLevel2"/>
      </w:pPr>
      <w:r>
        <w:t xml:space="preserve">Rename the field to the more user-friendly name of </w:t>
      </w:r>
      <w:r w:rsidRPr="00B343F2">
        <w:rPr>
          <w:b/>
        </w:rPr>
        <w:t>Product Image</w:t>
      </w:r>
      <w:r>
        <w:t>.</w:t>
      </w:r>
    </w:p>
    <w:p w14:paraId="3DA7D2F7" w14:textId="4AFE06D4" w:rsidR="00B343F2" w:rsidRDefault="00B343F2" w:rsidP="00B343F2">
      <w:pPr>
        <w:pStyle w:val="LabStepScreenshotLevel2"/>
      </w:pPr>
      <w:r>
        <w:drawing>
          <wp:inline distT="0" distB="0" distL="0" distR="0" wp14:anchorId="1B698706" wp14:editId="2204CBFC">
            <wp:extent cx="1430743" cy="1423851"/>
            <wp:effectExtent l="19050" t="19050" r="17145" b="2413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45251" cy="1438289"/>
                    </a:xfrm>
                    <a:prstGeom prst="rect">
                      <a:avLst/>
                    </a:prstGeom>
                    <a:noFill/>
                    <a:ln>
                      <a:solidFill>
                        <a:schemeClr val="tx1"/>
                      </a:solidFill>
                    </a:ln>
                  </pic:spPr>
                </pic:pic>
              </a:graphicData>
            </a:graphic>
          </wp:inline>
        </w:drawing>
      </w:r>
    </w:p>
    <w:p w14:paraId="16D06EC2" w14:textId="32B13AF5" w:rsidR="00B343F2" w:rsidRDefault="00B343F2" w:rsidP="00E34F35">
      <w:pPr>
        <w:pStyle w:val="LabStepNumberedLevel2"/>
      </w:pPr>
      <w:r>
        <w:t xml:space="preserve">Make sure you have the </w:t>
      </w:r>
      <w:r w:rsidRPr="00B343F2">
        <w:rPr>
          <w:b/>
        </w:rPr>
        <w:t>Product Image</w:t>
      </w:r>
      <w:r>
        <w:t xml:space="preserve"> field selected in the </w:t>
      </w:r>
      <w:r w:rsidRPr="00B343F2">
        <w:rPr>
          <w:b/>
        </w:rPr>
        <w:t>Fields</w:t>
      </w:r>
      <w:r>
        <w:t xml:space="preserve"> list.</w:t>
      </w:r>
    </w:p>
    <w:p w14:paraId="542F9F18" w14:textId="254D389F" w:rsidR="00B343F2" w:rsidRDefault="00B343F2" w:rsidP="00E34F35">
      <w:pPr>
        <w:pStyle w:val="LabStepNumberedLevel2"/>
      </w:pPr>
      <w:r>
        <w:t xml:space="preserve">Navigate to the </w:t>
      </w:r>
      <w:r w:rsidRPr="00B343F2">
        <w:rPr>
          <w:b/>
        </w:rPr>
        <w:t>Modeling</w:t>
      </w:r>
      <w:r>
        <w:t xml:space="preserve"> tab in the ribbon.</w:t>
      </w:r>
    </w:p>
    <w:p w14:paraId="1E8201DB" w14:textId="561AE01F" w:rsidR="00B343F2" w:rsidRDefault="00B343F2" w:rsidP="00E34F35">
      <w:pPr>
        <w:pStyle w:val="LabStepNumberedLevel2"/>
      </w:pPr>
      <w:r>
        <w:t xml:space="preserve">Drop down the </w:t>
      </w:r>
      <w:r w:rsidRPr="00265FCF">
        <w:rPr>
          <w:b/>
        </w:rPr>
        <w:t>Data Category</w:t>
      </w:r>
      <w:r>
        <w:t xml:space="preserve"> dropdown menu and select </w:t>
      </w:r>
      <w:r w:rsidRPr="00265FCF">
        <w:rPr>
          <w:b/>
        </w:rPr>
        <w:t>Image URL</w:t>
      </w:r>
      <w:r>
        <w:t>.</w:t>
      </w:r>
    </w:p>
    <w:p w14:paraId="17560F63" w14:textId="22F333E4" w:rsidR="00B343F2" w:rsidRDefault="00B343F2" w:rsidP="00B343F2">
      <w:pPr>
        <w:pStyle w:val="LabStepScreenshotLevel2"/>
      </w:pPr>
      <w:r>
        <w:drawing>
          <wp:inline distT="0" distB="0" distL="0" distR="0" wp14:anchorId="7CDED8EC" wp14:editId="2901C6D4">
            <wp:extent cx="5357427" cy="2076994"/>
            <wp:effectExtent l="19050" t="19050" r="15240"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91431" cy="2090177"/>
                    </a:xfrm>
                    <a:prstGeom prst="rect">
                      <a:avLst/>
                    </a:prstGeom>
                    <a:noFill/>
                    <a:ln>
                      <a:solidFill>
                        <a:schemeClr val="tx1"/>
                      </a:solidFill>
                    </a:ln>
                  </pic:spPr>
                </pic:pic>
              </a:graphicData>
            </a:graphic>
          </wp:inline>
        </w:drawing>
      </w:r>
    </w:p>
    <w:p w14:paraId="54D4F87B" w14:textId="110705D4" w:rsidR="00265FCF" w:rsidRDefault="00265FCF" w:rsidP="0077172B">
      <w:pPr>
        <w:pStyle w:val="LabStepNumbered"/>
      </w:pPr>
      <w:r>
        <w:t>Add the product image to the report.</w:t>
      </w:r>
    </w:p>
    <w:p w14:paraId="55774479" w14:textId="5DA65993" w:rsidR="00265FCF" w:rsidRDefault="00265FCF" w:rsidP="00265FCF">
      <w:pPr>
        <w:pStyle w:val="LabStepNumberedLevel2"/>
      </w:pPr>
      <w:r>
        <w:t>Return to report view.</w:t>
      </w:r>
    </w:p>
    <w:p w14:paraId="51C74E71" w14:textId="367ED2EE" w:rsidR="00265FCF" w:rsidRDefault="00D7310B" w:rsidP="00265FCF">
      <w:pPr>
        <w:pStyle w:val="LabStepNumberedLevel2"/>
      </w:pPr>
      <w:r>
        <w:t>Make sure the table visual is selected.</w:t>
      </w:r>
    </w:p>
    <w:p w14:paraId="3A6ED15F" w14:textId="365A9E66" w:rsidR="00D7310B" w:rsidRDefault="00D7310B" w:rsidP="00265FCF">
      <w:pPr>
        <w:pStyle w:val="LabStepNumberedLevel2"/>
      </w:pPr>
      <w:r>
        <w:lastRenderedPageBreak/>
        <w:t xml:space="preserve">Drag and drop the </w:t>
      </w:r>
      <w:r w:rsidRPr="00D7310B">
        <w:rPr>
          <w:b/>
        </w:rPr>
        <w:t>Product Image</w:t>
      </w:r>
      <w:r>
        <w:t xml:space="preserve"> field from the </w:t>
      </w:r>
      <w:r w:rsidRPr="00D7310B">
        <w:rPr>
          <w:b/>
        </w:rPr>
        <w:t>Products</w:t>
      </w:r>
      <w:r>
        <w:t xml:space="preserve"> table into the </w:t>
      </w:r>
      <w:r w:rsidRPr="00D7310B">
        <w:rPr>
          <w:b/>
        </w:rPr>
        <w:t>Values</w:t>
      </w:r>
      <w:r>
        <w:t xml:space="preserve"> well. When you add the </w:t>
      </w:r>
      <w:r w:rsidRPr="00040AB5">
        <w:rPr>
          <w:b/>
        </w:rPr>
        <w:t>Product Image</w:t>
      </w:r>
      <w:r>
        <w:t xml:space="preserve"> field in the </w:t>
      </w:r>
      <w:r w:rsidRPr="00040AB5">
        <w:rPr>
          <w:b/>
        </w:rPr>
        <w:t>Values</w:t>
      </w:r>
      <w:r>
        <w:t xml:space="preserve"> well, place it in between the </w:t>
      </w:r>
      <w:r w:rsidRPr="00040AB5">
        <w:rPr>
          <w:b/>
        </w:rPr>
        <w:t>Product</w:t>
      </w:r>
      <w:r>
        <w:t xml:space="preserve"> field and the </w:t>
      </w:r>
      <w:r w:rsidRPr="00040AB5">
        <w:rPr>
          <w:b/>
        </w:rPr>
        <w:t>Sales Revenue</w:t>
      </w:r>
      <w:r>
        <w:t xml:space="preserve"> field</w:t>
      </w:r>
      <w:r w:rsidR="00040AB5">
        <w:t xml:space="preserve"> as shown in the following screenshot</w:t>
      </w:r>
      <w:r>
        <w:t>.</w:t>
      </w:r>
    </w:p>
    <w:p w14:paraId="6981EA02" w14:textId="774D589B" w:rsidR="00265FCF" w:rsidRDefault="00265FCF" w:rsidP="00265FCF">
      <w:pPr>
        <w:pStyle w:val="LabStepScreenshotLevel2"/>
      </w:pPr>
      <w:r>
        <w:drawing>
          <wp:inline distT="0" distB="0" distL="0" distR="0" wp14:anchorId="481BE630" wp14:editId="31FB78A7">
            <wp:extent cx="2057400" cy="1635633"/>
            <wp:effectExtent l="19050" t="19050" r="19050" b="222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97336" cy="1667382"/>
                    </a:xfrm>
                    <a:prstGeom prst="rect">
                      <a:avLst/>
                    </a:prstGeom>
                    <a:noFill/>
                    <a:ln>
                      <a:solidFill>
                        <a:schemeClr val="bg1">
                          <a:lumMod val="50000"/>
                        </a:schemeClr>
                      </a:solidFill>
                    </a:ln>
                  </pic:spPr>
                </pic:pic>
              </a:graphicData>
            </a:graphic>
          </wp:inline>
        </w:drawing>
      </w:r>
    </w:p>
    <w:p w14:paraId="52097B7F" w14:textId="61D6B57A" w:rsidR="00265FCF" w:rsidRDefault="00040AB5" w:rsidP="00265FCF">
      <w:pPr>
        <w:pStyle w:val="LabStepNumberedLevel2"/>
      </w:pPr>
      <w:r>
        <w:t xml:space="preserve">When you see the </w:t>
      </w:r>
      <w:proofErr w:type="gramStart"/>
      <w:r w:rsidR="009E6A1C">
        <w:t>effects</w:t>
      </w:r>
      <w:proofErr w:type="gramEnd"/>
      <w:r w:rsidR="009E6A1C">
        <w:t xml:space="preserve"> your change has made to the visual, you will notice there’</w:t>
      </w:r>
      <w:r>
        <w:t xml:space="preserve">s </w:t>
      </w:r>
      <w:r w:rsidR="009E6A1C">
        <w:t xml:space="preserve">a </w:t>
      </w:r>
      <w:r>
        <w:t>problem. Every single product has a rank of 1</w:t>
      </w:r>
      <w:r w:rsidR="009E6A1C">
        <w:t xml:space="preserve">. Therefore, </w:t>
      </w:r>
      <w:r>
        <w:t xml:space="preserve">the visual </w:t>
      </w:r>
      <w:r w:rsidR="009E6A1C">
        <w:t>displays</w:t>
      </w:r>
      <w:r>
        <w:t xml:space="preserve"> all 32 products instead of just 5</w:t>
      </w:r>
      <w:r w:rsidR="009E6A1C">
        <w:t xml:space="preserve"> products which are the best sellers</w:t>
      </w:r>
      <w:r>
        <w:t>.</w:t>
      </w:r>
    </w:p>
    <w:p w14:paraId="302A6D6D" w14:textId="52BEDA54" w:rsidR="00265FCF" w:rsidRDefault="002C31E9" w:rsidP="00265FCF">
      <w:pPr>
        <w:pStyle w:val="LabStepScreenshotLevel2"/>
      </w:pPr>
      <w:r>
        <w:drawing>
          <wp:inline distT="0" distB="0" distL="0" distR="0" wp14:anchorId="5871F939" wp14:editId="60230596">
            <wp:extent cx="2550182" cy="1841326"/>
            <wp:effectExtent l="0" t="0" r="254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9390" cy="1847975"/>
                    </a:xfrm>
                    <a:prstGeom prst="rect">
                      <a:avLst/>
                    </a:prstGeom>
                    <a:noFill/>
                    <a:ln>
                      <a:noFill/>
                    </a:ln>
                  </pic:spPr>
                </pic:pic>
              </a:graphicData>
            </a:graphic>
          </wp:inline>
        </w:drawing>
      </w:r>
    </w:p>
    <w:p w14:paraId="7CEEDB50" w14:textId="76248769" w:rsidR="00265FCF" w:rsidRDefault="00265FCF" w:rsidP="00265FCF">
      <w:pPr>
        <w:pStyle w:val="LabExerciseCallout"/>
      </w:pPr>
      <w:r>
        <w:t>What’s the problem here?</w:t>
      </w:r>
      <w:r w:rsidR="00040AB5">
        <w:t xml:space="preserve"> It </w:t>
      </w:r>
      <w:proofErr w:type="gramStart"/>
      <w:r w:rsidR="00040AB5">
        <w:t>has to</w:t>
      </w:r>
      <w:proofErr w:type="gramEnd"/>
      <w:r w:rsidR="00040AB5">
        <w:t xml:space="preserve"> do with how the </w:t>
      </w:r>
      <w:r w:rsidR="00040AB5" w:rsidRPr="00040AB5">
        <w:rPr>
          <w:b/>
        </w:rPr>
        <w:t>RANKX</w:t>
      </w:r>
      <w:r w:rsidR="00040AB5">
        <w:t xml:space="preserve"> function works when the </w:t>
      </w:r>
      <w:r w:rsidR="00040AB5" w:rsidRPr="00040AB5">
        <w:rPr>
          <w:b/>
        </w:rPr>
        <w:t>Product Image</w:t>
      </w:r>
      <w:r w:rsidR="00040AB5">
        <w:t xml:space="preserve"> field is added into the filter context for calculations inside the table visual.  </w:t>
      </w:r>
      <w:proofErr w:type="gramStart"/>
      <w:r w:rsidR="00040AB5">
        <w:t>In particular, the</w:t>
      </w:r>
      <w:proofErr w:type="gramEnd"/>
      <w:r w:rsidR="00040AB5">
        <w:t xml:space="preserve"> </w:t>
      </w:r>
      <w:r w:rsidR="00040AB5" w:rsidRPr="009E6A1C">
        <w:rPr>
          <w:b/>
        </w:rPr>
        <w:t>RANKX</w:t>
      </w:r>
      <w:r w:rsidR="00040AB5">
        <w:t xml:space="preserve"> function is calculating the ranks separately for each group of products that share the same product image. Since no two products share the same product image, each product gets a ranking of 1.</w:t>
      </w:r>
    </w:p>
    <w:p w14:paraId="7E223187" w14:textId="15C77228" w:rsidR="00265FCF" w:rsidRDefault="00265FCF" w:rsidP="00265FCF">
      <w:pPr>
        <w:pStyle w:val="LabStepNumbered"/>
        <w:numPr>
          <w:ilvl w:val="0"/>
          <w:numId w:val="28"/>
        </w:numPr>
      </w:pPr>
      <w:r>
        <w:t xml:space="preserve">Modify the DAX for the </w:t>
      </w:r>
      <w:r w:rsidRPr="0088179A">
        <w:rPr>
          <w:b/>
        </w:rPr>
        <w:t>Product Rank</w:t>
      </w:r>
      <w:r>
        <w:t xml:space="preserve"> measure to </w:t>
      </w:r>
      <w:r w:rsidR="00040AB5">
        <w:t xml:space="preserve">ignore the </w:t>
      </w:r>
      <w:r w:rsidR="00040AB5" w:rsidRPr="0092525E">
        <w:rPr>
          <w:b/>
        </w:rPr>
        <w:t>Product Image</w:t>
      </w:r>
      <w:r w:rsidR="00040AB5">
        <w:t xml:space="preserve"> field </w:t>
      </w:r>
      <w:r w:rsidR="0092525E">
        <w:t xml:space="preserve">whenever it’s </w:t>
      </w:r>
      <w:r w:rsidR="00040AB5">
        <w:t>added to the filter context.</w:t>
      </w:r>
    </w:p>
    <w:p w14:paraId="00D3046E" w14:textId="77777777" w:rsidR="00265FCF" w:rsidRDefault="00265FCF" w:rsidP="00265FCF">
      <w:pPr>
        <w:pStyle w:val="LabStepNumberedLevel2"/>
        <w:numPr>
          <w:ilvl w:val="1"/>
          <w:numId w:val="28"/>
        </w:numPr>
      </w:pPr>
      <w:r>
        <w:t>Navigate to data view.</w:t>
      </w:r>
    </w:p>
    <w:p w14:paraId="3A5D9128" w14:textId="77777777" w:rsidR="00265FCF" w:rsidRDefault="00265FCF" w:rsidP="00265FCF">
      <w:pPr>
        <w:pStyle w:val="LabStepNumberedLevel2"/>
        <w:numPr>
          <w:ilvl w:val="1"/>
          <w:numId w:val="28"/>
        </w:numPr>
      </w:pPr>
      <w:r>
        <w:t xml:space="preserve">Expand the </w:t>
      </w:r>
      <w:r w:rsidRPr="006D5AFE">
        <w:rPr>
          <w:b/>
        </w:rPr>
        <w:t>Products</w:t>
      </w:r>
      <w:r>
        <w:t xml:space="preserve"> table from the </w:t>
      </w:r>
      <w:r w:rsidRPr="006D5AFE">
        <w:rPr>
          <w:b/>
        </w:rPr>
        <w:t>Fields</w:t>
      </w:r>
      <w:r>
        <w:t xml:space="preserve"> list.</w:t>
      </w:r>
    </w:p>
    <w:p w14:paraId="329670EB" w14:textId="77777777" w:rsidR="00265FCF" w:rsidRDefault="00265FCF" w:rsidP="00265FCF">
      <w:pPr>
        <w:pStyle w:val="LabStepNumberedLevel2"/>
        <w:numPr>
          <w:ilvl w:val="1"/>
          <w:numId w:val="28"/>
        </w:numPr>
      </w:pPr>
      <w:r>
        <w:t xml:space="preserve">Select the </w:t>
      </w:r>
      <w:r w:rsidRPr="006D5AFE">
        <w:rPr>
          <w:b/>
        </w:rPr>
        <w:t>Product Rank</w:t>
      </w:r>
      <w:r>
        <w:t xml:space="preserve"> measure in the </w:t>
      </w:r>
      <w:r w:rsidRPr="0088179A">
        <w:rPr>
          <w:b/>
        </w:rPr>
        <w:t>Products</w:t>
      </w:r>
      <w:r>
        <w:t xml:space="preserve"> table so you can view and modify its DAX expression in the formula bar</w:t>
      </w:r>
      <w:r w:rsidRPr="00335AB6">
        <w:t>.</w:t>
      </w:r>
    </w:p>
    <w:p w14:paraId="5076ADF4" w14:textId="71D8F1AB" w:rsidR="00265FCF" w:rsidRDefault="00265FCF" w:rsidP="00265FCF">
      <w:pPr>
        <w:pStyle w:val="LabStepNumberedLevel2"/>
        <w:numPr>
          <w:ilvl w:val="1"/>
          <w:numId w:val="28"/>
        </w:numPr>
      </w:pPr>
      <w:r>
        <w:t xml:space="preserve">Modify the DAX expression for the </w:t>
      </w:r>
      <w:r w:rsidRPr="00B9075E">
        <w:rPr>
          <w:b/>
        </w:rPr>
        <w:t>Product Rank</w:t>
      </w:r>
      <w:r>
        <w:t xml:space="preserve"> measure by adding the </w:t>
      </w:r>
      <w:r w:rsidRPr="00265FCF">
        <w:rPr>
          <w:b/>
        </w:rPr>
        <w:t>Product Image</w:t>
      </w:r>
      <w:r>
        <w:t xml:space="preserve"> field to the call to the </w:t>
      </w:r>
      <w:r w:rsidRPr="00265FCF">
        <w:rPr>
          <w:b/>
        </w:rPr>
        <w:t>All</w:t>
      </w:r>
      <w:r>
        <w:t xml:space="preserve"> function. </w:t>
      </w:r>
    </w:p>
    <w:p w14:paraId="6A2ACD4D" w14:textId="77777777" w:rsidR="00265FCF" w:rsidRPr="00265FCF" w:rsidRDefault="00265FCF" w:rsidP="00265FCF">
      <w:pPr>
        <w:pStyle w:val="LabStepCodeBlockLevel2"/>
        <w:rPr>
          <w:color w:val="808080" w:themeColor="background1" w:themeShade="80"/>
        </w:rPr>
      </w:pPr>
      <w:r w:rsidRPr="00265FCF">
        <w:rPr>
          <w:color w:val="808080" w:themeColor="background1" w:themeShade="80"/>
        </w:rPr>
        <w:t xml:space="preserve">Product Rank = </w:t>
      </w:r>
    </w:p>
    <w:p w14:paraId="0712E715" w14:textId="77777777" w:rsidR="00265FCF" w:rsidRPr="00265FCF" w:rsidRDefault="00265FCF" w:rsidP="00265FCF">
      <w:pPr>
        <w:pStyle w:val="LabStepCodeBlockLevel2"/>
        <w:rPr>
          <w:color w:val="808080" w:themeColor="background1" w:themeShade="80"/>
        </w:rPr>
      </w:pPr>
      <w:r w:rsidRPr="00265FCF">
        <w:rPr>
          <w:color w:val="808080" w:themeColor="background1" w:themeShade="80"/>
        </w:rPr>
        <w:t xml:space="preserve">IF( </w:t>
      </w:r>
    </w:p>
    <w:p w14:paraId="7B37B783" w14:textId="77777777" w:rsidR="00265FCF" w:rsidRPr="00265FCF" w:rsidRDefault="00265FCF" w:rsidP="00265FCF">
      <w:pPr>
        <w:pStyle w:val="LabStepCodeBlockLevel2"/>
        <w:rPr>
          <w:color w:val="808080" w:themeColor="background1" w:themeShade="80"/>
        </w:rPr>
      </w:pPr>
      <w:r w:rsidRPr="00265FCF">
        <w:rPr>
          <w:color w:val="808080" w:themeColor="background1" w:themeShade="80"/>
        </w:rPr>
        <w:t xml:space="preserve">  HASONEVALUE(Products[Product]), </w:t>
      </w:r>
    </w:p>
    <w:p w14:paraId="23882736" w14:textId="77777777" w:rsidR="00265FCF" w:rsidRPr="00265FCF" w:rsidRDefault="00265FCF" w:rsidP="00265FCF">
      <w:pPr>
        <w:pStyle w:val="LabStepCodeBlockLevel2"/>
        <w:rPr>
          <w:color w:val="808080" w:themeColor="background1" w:themeShade="80"/>
        </w:rPr>
      </w:pPr>
      <w:r w:rsidRPr="00265FCF">
        <w:rPr>
          <w:color w:val="808080" w:themeColor="background1" w:themeShade="80"/>
        </w:rPr>
        <w:t xml:space="preserve">  RANKX( </w:t>
      </w:r>
    </w:p>
    <w:p w14:paraId="3954F798" w14:textId="77777777" w:rsidR="00265FCF" w:rsidRPr="00265FCF" w:rsidRDefault="00265FCF" w:rsidP="00265FCF">
      <w:pPr>
        <w:pStyle w:val="LabStepCodeBlockLevel2"/>
        <w:rPr>
          <w:color w:val="808080" w:themeColor="background1" w:themeShade="80"/>
        </w:rPr>
      </w:pPr>
      <w:r w:rsidRPr="00265FCF">
        <w:rPr>
          <w:color w:val="808080" w:themeColor="background1" w:themeShade="80"/>
        </w:rPr>
        <w:t xml:space="preserve">    ALL( Products[Subcategory], Products[Product], </w:t>
      </w:r>
      <w:r>
        <w:t xml:space="preserve">Products[Product Image] </w:t>
      </w:r>
      <w:r w:rsidRPr="00265FCF">
        <w:rPr>
          <w:color w:val="808080" w:themeColor="background1" w:themeShade="80"/>
        </w:rPr>
        <w:t xml:space="preserve">), </w:t>
      </w:r>
    </w:p>
    <w:p w14:paraId="0BAB45CF" w14:textId="77777777" w:rsidR="00265FCF" w:rsidRPr="00265FCF" w:rsidRDefault="00265FCF" w:rsidP="00265FCF">
      <w:pPr>
        <w:pStyle w:val="LabStepCodeBlockLevel2"/>
        <w:rPr>
          <w:color w:val="808080" w:themeColor="background1" w:themeShade="80"/>
        </w:rPr>
      </w:pPr>
      <w:r w:rsidRPr="00265FCF">
        <w:rPr>
          <w:color w:val="808080" w:themeColor="background1" w:themeShade="80"/>
        </w:rPr>
        <w:t xml:space="preserve">    CALCULATE( SUM(Sales[SalesAmount]) )</w:t>
      </w:r>
    </w:p>
    <w:p w14:paraId="44A1C388" w14:textId="77777777" w:rsidR="00265FCF" w:rsidRPr="00265FCF" w:rsidRDefault="00265FCF" w:rsidP="00265FCF">
      <w:pPr>
        <w:pStyle w:val="LabStepCodeBlockLevel2"/>
        <w:rPr>
          <w:color w:val="808080" w:themeColor="background1" w:themeShade="80"/>
        </w:rPr>
      </w:pPr>
      <w:r w:rsidRPr="00265FCF">
        <w:rPr>
          <w:color w:val="808080" w:themeColor="background1" w:themeShade="80"/>
        </w:rPr>
        <w:t xml:space="preserve">  )</w:t>
      </w:r>
    </w:p>
    <w:p w14:paraId="7C432557" w14:textId="0CD70E21" w:rsidR="00265FCF" w:rsidRPr="00265FCF" w:rsidRDefault="00265FCF" w:rsidP="00265FCF">
      <w:pPr>
        <w:pStyle w:val="LabStepCodeBlockLevel2"/>
        <w:rPr>
          <w:color w:val="808080" w:themeColor="background1" w:themeShade="80"/>
        </w:rPr>
      </w:pPr>
      <w:r w:rsidRPr="00265FCF">
        <w:rPr>
          <w:color w:val="808080" w:themeColor="background1" w:themeShade="80"/>
        </w:rPr>
        <w:t>)</w:t>
      </w:r>
    </w:p>
    <w:p w14:paraId="15256FAC" w14:textId="12258B2C" w:rsidR="00265FCF" w:rsidRDefault="00265FCF" w:rsidP="00265FCF">
      <w:pPr>
        <w:pStyle w:val="LabStepNumberedLevel2"/>
      </w:pPr>
      <w:r>
        <w:t xml:space="preserve">Press Enter to save your DAX </w:t>
      </w:r>
      <w:r w:rsidR="00D7310B">
        <w:t>changes to the Product Rank field.</w:t>
      </w:r>
    </w:p>
    <w:p w14:paraId="3FF3F4B6" w14:textId="7C0E0846" w:rsidR="00265FCF" w:rsidRDefault="00D7310B" w:rsidP="00D7310B">
      <w:pPr>
        <w:pStyle w:val="LabStepNumbered"/>
      </w:pPr>
      <w:r>
        <w:t>Return to report view</w:t>
      </w:r>
    </w:p>
    <w:p w14:paraId="4EAB0B07" w14:textId="16580CDC" w:rsidR="00D7310B" w:rsidRDefault="00040AB5" w:rsidP="00D7310B">
      <w:pPr>
        <w:pStyle w:val="LabStepNumberedLevel2"/>
      </w:pPr>
      <w:r>
        <w:t xml:space="preserve">You should see that now the product ranking is working </w:t>
      </w:r>
      <w:r w:rsidR="0092525E">
        <w:t xml:space="preserve">the way </w:t>
      </w:r>
      <w:proofErr w:type="spellStart"/>
      <w:r w:rsidR="0092525E">
        <w:t>is</w:t>
      </w:r>
      <w:proofErr w:type="spellEnd"/>
      <w:r w:rsidR="0092525E">
        <w:t xml:space="preserve"> should</w:t>
      </w:r>
      <w:r>
        <w:t>.</w:t>
      </w:r>
    </w:p>
    <w:p w14:paraId="32345FA8" w14:textId="30698ABE" w:rsidR="00D7310B" w:rsidRDefault="002C31E9" w:rsidP="00D7310B">
      <w:pPr>
        <w:pStyle w:val="LabStepScreenshotLevel2"/>
      </w:pPr>
      <w:r>
        <w:lastRenderedPageBreak/>
        <w:drawing>
          <wp:inline distT="0" distB="0" distL="0" distR="0" wp14:anchorId="31E93520" wp14:editId="7519AFD6">
            <wp:extent cx="1872641" cy="1822730"/>
            <wp:effectExtent l="19050" t="19050" r="13335" b="254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81125" cy="1830988"/>
                    </a:xfrm>
                    <a:prstGeom prst="rect">
                      <a:avLst/>
                    </a:prstGeom>
                    <a:noFill/>
                    <a:ln>
                      <a:solidFill>
                        <a:schemeClr val="tx1">
                          <a:lumMod val="50000"/>
                          <a:lumOff val="50000"/>
                        </a:schemeClr>
                      </a:solidFill>
                    </a:ln>
                  </pic:spPr>
                </pic:pic>
              </a:graphicData>
            </a:graphic>
          </wp:inline>
        </w:drawing>
      </w:r>
    </w:p>
    <w:p w14:paraId="6A951AC5" w14:textId="7B8FBE09" w:rsidR="005926EA" w:rsidRDefault="005926EA" w:rsidP="0024748D">
      <w:pPr>
        <w:pStyle w:val="LabStepNumberedLevel2"/>
      </w:pPr>
      <w:r>
        <w:t xml:space="preserve">In the </w:t>
      </w:r>
      <w:r w:rsidRPr="005926EA">
        <w:rPr>
          <w:b/>
        </w:rPr>
        <w:t>Table style</w:t>
      </w:r>
      <w:r>
        <w:t xml:space="preserve"> section, change the </w:t>
      </w:r>
      <w:r w:rsidRPr="005926EA">
        <w:rPr>
          <w:b/>
        </w:rPr>
        <w:t>Style</w:t>
      </w:r>
      <w:r>
        <w:t xml:space="preserve"> to </w:t>
      </w:r>
      <w:r w:rsidR="00CA0A31">
        <w:rPr>
          <w:b/>
        </w:rPr>
        <w:t>None</w:t>
      </w:r>
      <w:r>
        <w:t>.</w:t>
      </w:r>
    </w:p>
    <w:p w14:paraId="185585EC" w14:textId="74BC5393" w:rsidR="002C31E9" w:rsidRDefault="002C31E9" w:rsidP="00040AB5">
      <w:pPr>
        <w:pStyle w:val="LabStepScreenshotLevel2"/>
      </w:pPr>
      <w:r>
        <w:drawing>
          <wp:inline distT="0" distB="0" distL="0" distR="0" wp14:anchorId="1D588F11" wp14:editId="679A238C">
            <wp:extent cx="1302707" cy="859696"/>
            <wp:effectExtent l="19050" t="19050" r="12065" b="171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08357" cy="863424"/>
                    </a:xfrm>
                    <a:prstGeom prst="rect">
                      <a:avLst/>
                    </a:prstGeom>
                    <a:noFill/>
                    <a:ln>
                      <a:solidFill>
                        <a:schemeClr val="tx1">
                          <a:lumMod val="50000"/>
                          <a:lumOff val="50000"/>
                        </a:schemeClr>
                      </a:solidFill>
                    </a:ln>
                  </pic:spPr>
                </pic:pic>
              </a:graphicData>
            </a:graphic>
          </wp:inline>
        </w:drawing>
      </w:r>
    </w:p>
    <w:p w14:paraId="3B7AD3FD" w14:textId="27B29F70" w:rsidR="00CA0A31" w:rsidRDefault="00CA0A31" w:rsidP="00CA0A31">
      <w:pPr>
        <w:pStyle w:val="LabStepNumberedLevel2"/>
      </w:pPr>
      <w:r>
        <w:t xml:space="preserve">Enlarge the font size of the table visual in the </w:t>
      </w:r>
      <w:r>
        <w:rPr>
          <w:b/>
        </w:rPr>
        <w:t xml:space="preserve">Grid </w:t>
      </w:r>
      <w:r>
        <w:t xml:space="preserve">section in the Format properties pane by setting the </w:t>
      </w:r>
      <w:r w:rsidRPr="00CA0A31">
        <w:rPr>
          <w:b/>
        </w:rPr>
        <w:t>Text Size</w:t>
      </w:r>
      <w:r>
        <w:t xml:space="preserve"> to </w:t>
      </w:r>
      <w:r w:rsidRPr="00040AB5">
        <w:rPr>
          <w:b/>
        </w:rPr>
        <w:t>14 pt</w:t>
      </w:r>
      <w:r>
        <w:t>.</w:t>
      </w:r>
    </w:p>
    <w:p w14:paraId="4160725F" w14:textId="0AC0B2D8" w:rsidR="00D7310B" w:rsidRDefault="00CA0A31" w:rsidP="00040AB5">
      <w:pPr>
        <w:pStyle w:val="LabStepScreenshotLevel2"/>
      </w:pPr>
      <w:r>
        <w:drawing>
          <wp:inline distT="0" distB="0" distL="0" distR="0" wp14:anchorId="461F7BF3" wp14:editId="03BE444A">
            <wp:extent cx="4515633" cy="1878235"/>
            <wp:effectExtent l="19050" t="19050" r="18415" b="273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24959" cy="1882114"/>
                    </a:xfrm>
                    <a:prstGeom prst="rect">
                      <a:avLst/>
                    </a:prstGeom>
                    <a:noFill/>
                    <a:ln>
                      <a:solidFill>
                        <a:schemeClr val="tx1">
                          <a:lumMod val="50000"/>
                          <a:lumOff val="50000"/>
                        </a:schemeClr>
                      </a:solidFill>
                    </a:ln>
                  </pic:spPr>
                </pic:pic>
              </a:graphicData>
            </a:graphic>
          </wp:inline>
        </w:drawing>
      </w:r>
    </w:p>
    <w:p w14:paraId="07456014" w14:textId="0B1CB62E" w:rsidR="00FE176D" w:rsidRDefault="0092525E" w:rsidP="00FE176D">
      <w:pPr>
        <w:pStyle w:val="LabStepNumberedLevel2"/>
      </w:pPr>
      <w:r>
        <w:t xml:space="preserve">Experiment with </w:t>
      </w:r>
      <w:r w:rsidR="00FE176D">
        <w:t xml:space="preserve">the report interaction to drill into a year and category when determining the top 5 selling products. </w:t>
      </w:r>
    </w:p>
    <w:p w14:paraId="280E3A31" w14:textId="5896B44A" w:rsidR="00FE176D" w:rsidRDefault="00CA0A31" w:rsidP="00FE176D">
      <w:pPr>
        <w:pStyle w:val="LabStepScreenshotLevel2"/>
      </w:pPr>
      <w:r>
        <w:drawing>
          <wp:inline distT="0" distB="0" distL="0" distR="0" wp14:anchorId="4C397CF0" wp14:editId="06DD346F">
            <wp:extent cx="3336742" cy="1759907"/>
            <wp:effectExtent l="19050" t="19050" r="16510" b="1206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61956" cy="1773205"/>
                    </a:xfrm>
                    <a:prstGeom prst="rect">
                      <a:avLst/>
                    </a:prstGeom>
                    <a:noFill/>
                    <a:ln>
                      <a:solidFill>
                        <a:schemeClr val="tx1">
                          <a:lumMod val="50000"/>
                          <a:lumOff val="50000"/>
                        </a:schemeClr>
                      </a:solidFill>
                    </a:ln>
                  </pic:spPr>
                </pic:pic>
              </a:graphicData>
            </a:graphic>
          </wp:inline>
        </w:drawing>
      </w:r>
    </w:p>
    <w:p w14:paraId="42E3968C" w14:textId="2CE7D4A1" w:rsidR="0077172B" w:rsidRDefault="0077172B" w:rsidP="0077172B">
      <w:pPr>
        <w:pStyle w:val="LabStepNumbered"/>
      </w:pPr>
      <w:r>
        <w:t xml:space="preserve">Save the work you have done by clicking the </w:t>
      </w:r>
      <w:r w:rsidRPr="0092525E">
        <w:rPr>
          <w:b/>
        </w:rPr>
        <w:t>Save</w:t>
      </w:r>
      <w:r>
        <w:t xml:space="preserve"> button in the upper left corner of the Power BI Desktop window.</w:t>
      </w:r>
    </w:p>
    <w:p w14:paraId="30D1B769" w14:textId="6CE729E6" w:rsidR="00070375" w:rsidRPr="00AB0146" w:rsidRDefault="00070375" w:rsidP="00070375">
      <w:pPr>
        <w:pStyle w:val="Heading3"/>
      </w:pPr>
      <w:r>
        <w:lastRenderedPageBreak/>
        <w:t>E</w:t>
      </w:r>
      <w:r w:rsidR="004E2A11">
        <w:t>xercise 4</w:t>
      </w:r>
      <w:r>
        <w:t>: Create the Top 10 Customers Report</w:t>
      </w:r>
    </w:p>
    <w:p w14:paraId="514F2E66" w14:textId="75DA7EAF" w:rsidR="00535051" w:rsidRDefault="00535051" w:rsidP="00070375">
      <w:pPr>
        <w:pStyle w:val="LabExerciseLeadIn"/>
      </w:pPr>
      <w:r>
        <w:t xml:space="preserve">In this </w:t>
      </w:r>
      <w:proofErr w:type="gramStart"/>
      <w:r>
        <w:t>exercise</w:t>
      </w:r>
      <w:proofErr w:type="gramEnd"/>
      <w:r>
        <w:t xml:space="preserve"> you will create a measure named </w:t>
      </w:r>
      <w:r>
        <w:rPr>
          <w:b/>
        </w:rPr>
        <w:t xml:space="preserve">Customer </w:t>
      </w:r>
      <w:r w:rsidRPr="00A62C3F">
        <w:rPr>
          <w:b/>
        </w:rPr>
        <w:t>Rank</w:t>
      </w:r>
      <w:r>
        <w:t xml:space="preserve"> that ranks customers according to their sales revenue. You will then work to create a report that displays the top 10 customers. You will also design this report to be interactive allowing the user to filter on a specific year or a specific </w:t>
      </w:r>
      <w:r w:rsidR="00CB4F59">
        <w:t xml:space="preserve">sales region </w:t>
      </w:r>
      <w:r>
        <w:t>to see what products are the best sellers.</w:t>
      </w:r>
    </w:p>
    <w:p w14:paraId="25D74432" w14:textId="2540E350" w:rsidR="00473E57" w:rsidRDefault="00473E57" w:rsidP="00473E57">
      <w:pPr>
        <w:pStyle w:val="LabStepNumbered"/>
        <w:numPr>
          <w:ilvl w:val="0"/>
          <w:numId w:val="29"/>
        </w:numPr>
      </w:pPr>
      <w:r>
        <w:t xml:space="preserve">Create a new measure named </w:t>
      </w:r>
      <w:r>
        <w:rPr>
          <w:b/>
        </w:rPr>
        <w:t>Purchase Count</w:t>
      </w:r>
      <w:r>
        <w:t xml:space="preserve"> to determine the number of purchases.</w:t>
      </w:r>
    </w:p>
    <w:p w14:paraId="4E5FF620" w14:textId="77777777" w:rsidR="00473E57" w:rsidRDefault="00473E57" w:rsidP="00473E57">
      <w:pPr>
        <w:pStyle w:val="LabStepNumberedLevel2"/>
        <w:numPr>
          <w:ilvl w:val="1"/>
          <w:numId w:val="28"/>
        </w:numPr>
      </w:pPr>
      <w:r>
        <w:t>Navigate to data view.</w:t>
      </w:r>
    </w:p>
    <w:p w14:paraId="5271F9CC" w14:textId="36B7C15B" w:rsidR="00473E57" w:rsidRDefault="00473E57" w:rsidP="00473E57">
      <w:pPr>
        <w:pStyle w:val="LabStepNumberedLevel2"/>
        <w:numPr>
          <w:ilvl w:val="1"/>
          <w:numId w:val="28"/>
        </w:numPr>
      </w:pPr>
      <w:r>
        <w:t xml:space="preserve">Select the </w:t>
      </w:r>
      <w:r>
        <w:rPr>
          <w:b/>
        </w:rPr>
        <w:t>Purchases</w:t>
      </w:r>
      <w:r>
        <w:t xml:space="preserve"> table from the </w:t>
      </w:r>
      <w:r w:rsidRPr="006D5AFE">
        <w:rPr>
          <w:b/>
        </w:rPr>
        <w:t>Fields</w:t>
      </w:r>
      <w:r>
        <w:t xml:space="preserve"> list.</w:t>
      </w:r>
    </w:p>
    <w:p w14:paraId="7988EE95" w14:textId="77777777" w:rsidR="00473E57" w:rsidRDefault="00473E57" w:rsidP="00473E57">
      <w:pPr>
        <w:pStyle w:val="LabStepNumberedLevel2"/>
        <w:numPr>
          <w:ilvl w:val="1"/>
          <w:numId w:val="28"/>
        </w:numPr>
      </w:pPr>
      <w:r>
        <w:t xml:space="preserve">Create a new measure by clicking the </w:t>
      </w:r>
      <w:r w:rsidRPr="006D5AFE">
        <w:rPr>
          <w:b/>
        </w:rPr>
        <w:t>New Measure</w:t>
      </w:r>
      <w:r>
        <w:t xml:space="preserve"> button in the ribbon.</w:t>
      </w:r>
    </w:p>
    <w:p w14:paraId="1535C46A" w14:textId="34A761F4" w:rsidR="00473E57" w:rsidRDefault="00473E57" w:rsidP="00473E57">
      <w:pPr>
        <w:pStyle w:val="LabStepNumberedLevel2"/>
        <w:numPr>
          <w:ilvl w:val="1"/>
          <w:numId w:val="28"/>
        </w:numPr>
      </w:pPr>
      <w:r>
        <w:t xml:space="preserve">Enter to following DAX expression into the formula bar to create the measure named </w:t>
      </w:r>
      <w:r>
        <w:rPr>
          <w:b/>
        </w:rPr>
        <w:t>Purchase Count</w:t>
      </w:r>
      <w:r w:rsidRPr="00335AB6">
        <w:t>.</w:t>
      </w:r>
    </w:p>
    <w:p w14:paraId="3B9BACDF" w14:textId="3A7CBCC1" w:rsidR="00473E57" w:rsidRDefault="00843372" w:rsidP="00473E57">
      <w:pPr>
        <w:pStyle w:val="LabStepCodeBlockLevel2"/>
      </w:pPr>
      <w:r w:rsidRPr="00843372">
        <w:t>Purchase Count = COUNTROWS(Purchases)</w:t>
      </w:r>
    </w:p>
    <w:p w14:paraId="5E43C57F" w14:textId="5C8586F3" w:rsidR="00473E57" w:rsidRDefault="00473E57" w:rsidP="00473E57">
      <w:pPr>
        <w:pStyle w:val="LabStepNumberedLevel2"/>
        <w:numPr>
          <w:ilvl w:val="1"/>
          <w:numId w:val="28"/>
        </w:numPr>
      </w:pPr>
      <w:r>
        <w:t xml:space="preserve">Press the </w:t>
      </w:r>
      <w:r w:rsidRPr="006D5AFE">
        <w:rPr>
          <w:b/>
        </w:rPr>
        <w:t>ENTER</w:t>
      </w:r>
      <w:r>
        <w:t xml:space="preserve"> key to add the measure </w:t>
      </w:r>
      <w:r w:rsidR="003B4003">
        <w:t>to the data model</w:t>
      </w:r>
      <w:r>
        <w:t>.</w:t>
      </w:r>
    </w:p>
    <w:p w14:paraId="68FC74D9" w14:textId="39271527" w:rsidR="00473E57" w:rsidRDefault="00473E57" w:rsidP="00473E57">
      <w:pPr>
        <w:pStyle w:val="LabStepNumberedLevel2"/>
        <w:numPr>
          <w:ilvl w:val="1"/>
          <w:numId w:val="28"/>
        </w:numPr>
      </w:pPr>
      <w:r>
        <w:t xml:space="preserve">Ensure the formatting for this measure is set to </w:t>
      </w:r>
      <w:r w:rsidRPr="00E74014">
        <w:rPr>
          <w:b/>
        </w:rPr>
        <w:t>Whole Number</w:t>
      </w:r>
      <w:r>
        <w:t xml:space="preserve"> as shown in the following screenshot.</w:t>
      </w:r>
      <w:r w:rsidR="00843372">
        <w:t xml:space="preserve"> Also check the comma button to </w:t>
      </w:r>
      <w:r w:rsidR="008D396C">
        <w:t xml:space="preserve">format values over 1000 with a </w:t>
      </w:r>
      <w:r w:rsidR="00843372">
        <w:t>comma</w:t>
      </w:r>
      <w:r w:rsidR="008D396C">
        <w:t xml:space="preserve"> separator.</w:t>
      </w:r>
    </w:p>
    <w:p w14:paraId="381B8F43" w14:textId="18E90520" w:rsidR="00473E57" w:rsidRDefault="00843372" w:rsidP="00473E57">
      <w:pPr>
        <w:pStyle w:val="LabStepScreenshotLevel2"/>
      </w:pPr>
      <w:r>
        <w:drawing>
          <wp:inline distT="0" distB="0" distL="0" distR="0" wp14:anchorId="6C105E6B" wp14:editId="2B276D81">
            <wp:extent cx="4271554" cy="922119"/>
            <wp:effectExtent l="19050" t="19050" r="15240" b="1143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14164" cy="931317"/>
                    </a:xfrm>
                    <a:prstGeom prst="rect">
                      <a:avLst/>
                    </a:prstGeom>
                    <a:noFill/>
                    <a:ln>
                      <a:solidFill>
                        <a:schemeClr val="bg1">
                          <a:lumMod val="50000"/>
                        </a:schemeClr>
                      </a:solidFill>
                    </a:ln>
                  </pic:spPr>
                </pic:pic>
              </a:graphicData>
            </a:graphic>
          </wp:inline>
        </w:drawing>
      </w:r>
    </w:p>
    <w:p w14:paraId="1058C616" w14:textId="4A2E8381" w:rsidR="007016C7" w:rsidRDefault="007016C7" w:rsidP="007016C7">
      <w:pPr>
        <w:pStyle w:val="LabStepNumbered"/>
        <w:numPr>
          <w:ilvl w:val="0"/>
          <w:numId w:val="29"/>
        </w:numPr>
      </w:pPr>
      <w:r>
        <w:t xml:space="preserve">Create a new measure named </w:t>
      </w:r>
      <w:r>
        <w:rPr>
          <w:b/>
        </w:rPr>
        <w:t xml:space="preserve">Customer </w:t>
      </w:r>
      <w:r w:rsidRPr="007016C7">
        <w:rPr>
          <w:b/>
        </w:rPr>
        <w:t>Rank</w:t>
      </w:r>
      <w:r>
        <w:t xml:space="preserve"> to determine the top ranked customers with respect to sales revenue.</w:t>
      </w:r>
    </w:p>
    <w:p w14:paraId="38B3ECDF" w14:textId="7D794D31" w:rsidR="007016C7" w:rsidRDefault="007016C7" w:rsidP="007016C7">
      <w:pPr>
        <w:pStyle w:val="LabStepNumberedLevel2"/>
        <w:numPr>
          <w:ilvl w:val="1"/>
          <w:numId w:val="28"/>
        </w:numPr>
      </w:pPr>
      <w:r>
        <w:t>Navigate to data view</w:t>
      </w:r>
      <w:r w:rsidR="008D396C">
        <w:t xml:space="preserve"> if you are not already there</w:t>
      </w:r>
      <w:r>
        <w:t>.</w:t>
      </w:r>
    </w:p>
    <w:p w14:paraId="6992E74C" w14:textId="3769ED12" w:rsidR="007016C7" w:rsidRDefault="007016C7" w:rsidP="007016C7">
      <w:pPr>
        <w:pStyle w:val="LabStepNumberedLevel2"/>
        <w:numPr>
          <w:ilvl w:val="1"/>
          <w:numId w:val="28"/>
        </w:numPr>
      </w:pPr>
      <w:r>
        <w:t xml:space="preserve">Select the </w:t>
      </w:r>
      <w:r>
        <w:rPr>
          <w:b/>
        </w:rPr>
        <w:t>Customers</w:t>
      </w:r>
      <w:r>
        <w:t xml:space="preserve"> table from the </w:t>
      </w:r>
      <w:r w:rsidRPr="006D5AFE">
        <w:rPr>
          <w:b/>
        </w:rPr>
        <w:t>Fields</w:t>
      </w:r>
      <w:r>
        <w:t xml:space="preserve"> list.</w:t>
      </w:r>
    </w:p>
    <w:p w14:paraId="43C048F8" w14:textId="77777777" w:rsidR="007016C7" w:rsidRDefault="007016C7" w:rsidP="007016C7">
      <w:pPr>
        <w:pStyle w:val="LabStepNumberedLevel2"/>
        <w:numPr>
          <w:ilvl w:val="1"/>
          <w:numId w:val="28"/>
        </w:numPr>
      </w:pPr>
      <w:r>
        <w:t xml:space="preserve">Create a new measure by clicking the </w:t>
      </w:r>
      <w:r w:rsidRPr="006D5AFE">
        <w:rPr>
          <w:b/>
        </w:rPr>
        <w:t>New Measure</w:t>
      </w:r>
      <w:r>
        <w:t xml:space="preserve"> button in the ribbon.</w:t>
      </w:r>
    </w:p>
    <w:p w14:paraId="42BC1D52" w14:textId="58FCA6FF" w:rsidR="007016C7" w:rsidRDefault="007016C7" w:rsidP="007016C7">
      <w:pPr>
        <w:pStyle w:val="LabStepNumberedLevel2"/>
        <w:numPr>
          <w:ilvl w:val="1"/>
          <w:numId w:val="28"/>
        </w:numPr>
      </w:pPr>
      <w:r>
        <w:t xml:space="preserve">Enter to following DAX expression into the formula bar to create the measure named </w:t>
      </w:r>
      <w:r>
        <w:rPr>
          <w:b/>
        </w:rPr>
        <w:t>Customer</w:t>
      </w:r>
      <w:r w:rsidRPr="006D5AFE">
        <w:rPr>
          <w:b/>
        </w:rPr>
        <w:t xml:space="preserve"> Rank</w:t>
      </w:r>
      <w:r w:rsidRPr="00335AB6">
        <w:t>.</w:t>
      </w:r>
    </w:p>
    <w:p w14:paraId="12E09062" w14:textId="77777777" w:rsidR="00A93CA3" w:rsidRDefault="00A93CA3" w:rsidP="00A93CA3">
      <w:pPr>
        <w:pStyle w:val="LabStepCodeBlockLevel2"/>
      </w:pPr>
      <w:r>
        <w:t xml:space="preserve">Customer Rank = </w:t>
      </w:r>
    </w:p>
    <w:p w14:paraId="4C0FA810" w14:textId="77777777" w:rsidR="00A93CA3" w:rsidRDefault="00A93CA3" w:rsidP="00A93CA3">
      <w:pPr>
        <w:pStyle w:val="LabStepCodeBlockLevel2"/>
      </w:pPr>
      <w:r>
        <w:t>IF(</w:t>
      </w:r>
    </w:p>
    <w:p w14:paraId="0FAF4AF4" w14:textId="77777777" w:rsidR="00A93CA3" w:rsidRDefault="00A93CA3" w:rsidP="00A93CA3">
      <w:pPr>
        <w:pStyle w:val="LabStepCodeBlockLevel2"/>
      </w:pPr>
      <w:r>
        <w:t xml:space="preserve">  HASONEVALUE(Customers[Customer]),</w:t>
      </w:r>
    </w:p>
    <w:p w14:paraId="52DB1DA6" w14:textId="77777777" w:rsidR="00A93CA3" w:rsidRDefault="00A93CA3" w:rsidP="00A93CA3">
      <w:pPr>
        <w:pStyle w:val="LabStepCodeBlockLevel2"/>
      </w:pPr>
      <w:r>
        <w:t xml:space="preserve">  RANKX( </w:t>
      </w:r>
    </w:p>
    <w:p w14:paraId="3B0D4D2F" w14:textId="77777777" w:rsidR="00A93CA3" w:rsidRDefault="00A93CA3" w:rsidP="00A93CA3">
      <w:pPr>
        <w:pStyle w:val="LabStepCodeBlockLevel2"/>
      </w:pPr>
      <w:r>
        <w:t xml:space="preserve">    ALL( Customers[Customer], Customers[Age], Customers[City], Customers[State]), </w:t>
      </w:r>
    </w:p>
    <w:p w14:paraId="0856E2CA" w14:textId="77777777" w:rsidR="00A93CA3" w:rsidRDefault="00A93CA3" w:rsidP="00A93CA3">
      <w:pPr>
        <w:pStyle w:val="LabStepCodeBlockLevel2"/>
      </w:pPr>
      <w:r>
        <w:t xml:space="preserve">    CALCULATE( SUM(Sales[SalesAmount]) )</w:t>
      </w:r>
    </w:p>
    <w:p w14:paraId="08470347" w14:textId="77777777" w:rsidR="00A93CA3" w:rsidRDefault="00A93CA3" w:rsidP="00A93CA3">
      <w:pPr>
        <w:pStyle w:val="LabStepCodeBlockLevel2"/>
      </w:pPr>
      <w:r>
        <w:t xml:space="preserve">  )</w:t>
      </w:r>
    </w:p>
    <w:p w14:paraId="3B612E83" w14:textId="27556E7F" w:rsidR="007016C7" w:rsidRDefault="00A93CA3" w:rsidP="00A93CA3">
      <w:pPr>
        <w:pStyle w:val="LabStepCodeBlockLevel2"/>
      </w:pPr>
      <w:r>
        <w:t>)</w:t>
      </w:r>
    </w:p>
    <w:p w14:paraId="1A422478" w14:textId="1C3FD85D" w:rsidR="007016C7" w:rsidRDefault="007016C7" w:rsidP="007016C7">
      <w:pPr>
        <w:pStyle w:val="LabStepNumberedLevel2"/>
        <w:numPr>
          <w:ilvl w:val="1"/>
          <w:numId w:val="28"/>
        </w:numPr>
      </w:pPr>
      <w:r>
        <w:t xml:space="preserve">Press the </w:t>
      </w:r>
      <w:r w:rsidRPr="006D5AFE">
        <w:rPr>
          <w:b/>
        </w:rPr>
        <w:t>ENTER</w:t>
      </w:r>
      <w:r>
        <w:t xml:space="preserve"> key to add the measure </w:t>
      </w:r>
      <w:r w:rsidR="003B4003">
        <w:t>to the data model</w:t>
      </w:r>
      <w:r>
        <w:t>.</w:t>
      </w:r>
    </w:p>
    <w:p w14:paraId="767DD101" w14:textId="77777777" w:rsidR="007016C7" w:rsidRDefault="007016C7" w:rsidP="007016C7">
      <w:pPr>
        <w:pStyle w:val="LabStepNumberedLevel2"/>
        <w:numPr>
          <w:ilvl w:val="1"/>
          <w:numId w:val="28"/>
        </w:numPr>
      </w:pPr>
      <w:r>
        <w:t xml:space="preserve">Ensure the formatting for this measure is set to </w:t>
      </w:r>
      <w:r w:rsidRPr="00E74014">
        <w:rPr>
          <w:b/>
        </w:rPr>
        <w:t>Whole Number</w:t>
      </w:r>
      <w:r>
        <w:t xml:space="preserve"> as shown in the following screenshot.</w:t>
      </w:r>
    </w:p>
    <w:p w14:paraId="796F04AF" w14:textId="2DEB90AD" w:rsidR="007016C7" w:rsidRDefault="00A93CA3" w:rsidP="007016C7">
      <w:pPr>
        <w:pStyle w:val="LabStepScreenshotLevel2"/>
      </w:pPr>
      <w:r>
        <w:drawing>
          <wp:inline distT="0" distB="0" distL="0" distR="0" wp14:anchorId="25CDDF0A" wp14:editId="2504E589">
            <wp:extent cx="3513908" cy="1366519"/>
            <wp:effectExtent l="19050" t="19050" r="10795"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61972" cy="1385211"/>
                    </a:xfrm>
                    <a:prstGeom prst="rect">
                      <a:avLst/>
                    </a:prstGeom>
                    <a:noFill/>
                    <a:ln>
                      <a:solidFill>
                        <a:schemeClr val="bg1">
                          <a:lumMod val="50000"/>
                        </a:schemeClr>
                      </a:solidFill>
                    </a:ln>
                  </pic:spPr>
                </pic:pic>
              </a:graphicData>
            </a:graphic>
          </wp:inline>
        </w:drawing>
      </w:r>
    </w:p>
    <w:p w14:paraId="3B2DEFAC" w14:textId="2803A2F0" w:rsidR="007016C7" w:rsidRDefault="007016C7" w:rsidP="007016C7">
      <w:pPr>
        <w:pStyle w:val="LabStepNumbered"/>
        <w:numPr>
          <w:ilvl w:val="0"/>
          <w:numId w:val="28"/>
        </w:numPr>
      </w:pPr>
      <w:r>
        <w:t xml:space="preserve">Create a new report page named </w:t>
      </w:r>
      <w:r w:rsidR="00CA0A31">
        <w:rPr>
          <w:b/>
        </w:rPr>
        <w:tab/>
      </w:r>
      <w:r w:rsidRPr="007016C7">
        <w:t>.</w:t>
      </w:r>
    </w:p>
    <w:p w14:paraId="6C5060AA" w14:textId="77777777" w:rsidR="007016C7" w:rsidRDefault="007016C7" w:rsidP="007016C7">
      <w:pPr>
        <w:pStyle w:val="LabStepNumberedLevel2"/>
        <w:numPr>
          <w:ilvl w:val="1"/>
          <w:numId w:val="28"/>
        </w:numPr>
      </w:pPr>
      <w:r>
        <w:t>Navigate to report view.</w:t>
      </w:r>
    </w:p>
    <w:p w14:paraId="62994906" w14:textId="0F7A6035" w:rsidR="007016C7" w:rsidRDefault="007016C7" w:rsidP="007016C7">
      <w:pPr>
        <w:pStyle w:val="LabStepNumberedLevel2"/>
        <w:numPr>
          <w:ilvl w:val="1"/>
          <w:numId w:val="28"/>
        </w:numPr>
      </w:pPr>
      <w:r>
        <w:lastRenderedPageBreak/>
        <w:t xml:space="preserve">Create a new report page and rename it to </w:t>
      </w:r>
      <w:r w:rsidRPr="00C43CCA">
        <w:rPr>
          <w:b/>
        </w:rPr>
        <w:t xml:space="preserve">Top </w:t>
      </w:r>
      <w:r>
        <w:rPr>
          <w:b/>
        </w:rPr>
        <w:t>10 Customers</w:t>
      </w:r>
      <w:r>
        <w:t>.</w:t>
      </w:r>
    </w:p>
    <w:p w14:paraId="5288A4E8" w14:textId="77777777" w:rsidR="00FE176D" w:rsidRDefault="00FE176D" w:rsidP="00FE176D">
      <w:pPr>
        <w:pStyle w:val="LabStepNumberedLevel2"/>
        <w:numPr>
          <w:ilvl w:val="1"/>
          <w:numId w:val="28"/>
        </w:numPr>
      </w:pPr>
      <w:r>
        <w:t>Using the mouse, drag the new page tab all the way to the left so it appears first in the page navigation menu.</w:t>
      </w:r>
    </w:p>
    <w:p w14:paraId="2D936158" w14:textId="17C434E8" w:rsidR="007016C7" w:rsidRDefault="005A2F08" w:rsidP="00FE176D">
      <w:pPr>
        <w:pStyle w:val="LabStepScreenshotLevel2"/>
      </w:pPr>
      <w:r>
        <w:drawing>
          <wp:inline distT="0" distB="0" distL="0" distR="0" wp14:anchorId="2308FA49" wp14:editId="5E3349F0">
            <wp:extent cx="5003074" cy="491740"/>
            <wp:effectExtent l="19050" t="19050" r="7620"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6186" cy="497943"/>
                    </a:xfrm>
                    <a:prstGeom prst="rect">
                      <a:avLst/>
                    </a:prstGeom>
                    <a:noFill/>
                    <a:ln>
                      <a:solidFill>
                        <a:schemeClr val="bg1">
                          <a:lumMod val="50000"/>
                        </a:schemeClr>
                      </a:solidFill>
                    </a:ln>
                  </pic:spPr>
                </pic:pic>
              </a:graphicData>
            </a:graphic>
          </wp:inline>
        </w:drawing>
      </w:r>
    </w:p>
    <w:p w14:paraId="0A0A319B" w14:textId="6D743D79" w:rsidR="007016C7" w:rsidRDefault="007016C7" w:rsidP="007016C7">
      <w:pPr>
        <w:pStyle w:val="LabStepNumbered"/>
        <w:numPr>
          <w:ilvl w:val="0"/>
          <w:numId w:val="28"/>
        </w:numPr>
      </w:pPr>
      <w:r>
        <w:t>Add a new table visual to display the top 10 customers.</w:t>
      </w:r>
    </w:p>
    <w:p w14:paraId="441DC978" w14:textId="77777777" w:rsidR="007016C7" w:rsidRDefault="007016C7" w:rsidP="007016C7">
      <w:pPr>
        <w:pStyle w:val="LabStepNumberedLevel2"/>
        <w:numPr>
          <w:ilvl w:val="1"/>
          <w:numId w:val="28"/>
        </w:numPr>
      </w:pPr>
      <w:r>
        <w:t xml:space="preserve">Click the </w:t>
      </w:r>
      <w:r w:rsidRPr="00D60102">
        <w:rPr>
          <w:b/>
        </w:rPr>
        <w:t>New Visual</w:t>
      </w:r>
      <w:r>
        <w:t xml:space="preserve"> button on the ribbon to add a new visual to the page.</w:t>
      </w:r>
    </w:p>
    <w:p w14:paraId="45C6E958" w14:textId="5C92F50D" w:rsidR="007016C7" w:rsidRDefault="007016C7" w:rsidP="007016C7">
      <w:pPr>
        <w:pStyle w:val="LabStepNumberedLevel2"/>
        <w:numPr>
          <w:ilvl w:val="1"/>
          <w:numId w:val="28"/>
        </w:numPr>
      </w:pPr>
      <w:r>
        <w:t xml:space="preserve">Change the visual to a </w:t>
      </w:r>
      <w:r w:rsidR="006017C2">
        <w:t>table</w:t>
      </w:r>
      <w:r>
        <w:t xml:space="preserve"> by clicking the </w:t>
      </w:r>
      <w:r w:rsidRPr="00E74014">
        <w:rPr>
          <w:b/>
        </w:rPr>
        <w:t>Table</w:t>
      </w:r>
      <w:r>
        <w:t xml:space="preserve"> button in the </w:t>
      </w:r>
      <w:r w:rsidRPr="00D60102">
        <w:rPr>
          <w:b/>
        </w:rPr>
        <w:t>Visualizations</w:t>
      </w:r>
      <w:r>
        <w:t xml:space="preserve"> list.</w:t>
      </w:r>
    </w:p>
    <w:p w14:paraId="7AF2AC42" w14:textId="77777777" w:rsidR="007016C7" w:rsidRDefault="007016C7" w:rsidP="007016C7">
      <w:pPr>
        <w:pStyle w:val="LabStepScreenshotLevel2"/>
      </w:pPr>
      <w:r>
        <w:drawing>
          <wp:inline distT="0" distB="0" distL="0" distR="0" wp14:anchorId="515880E4" wp14:editId="04C956B7">
            <wp:extent cx="1005840" cy="940961"/>
            <wp:effectExtent l="19050" t="19050" r="22860" b="120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13357" cy="947993"/>
                    </a:xfrm>
                    <a:prstGeom prst="rect">
                      <a:avLst/>
                    </a:prstGeom>
                    <a:noFill/>
                    <a:ln>
                      <a:solidFill>
                        <a:schemeClr val="bg1">
                          <a:lumMod val="50000"/>
                        </a:schemeClr>
                      </a:solidFill>
                    </a:ln>
                  </pic:spPr>
                </pic:pic>
              </a:graphicData>
            </a:graphic>
          </wp:inline>
        </w:drawing>
      </w:r>
    </w:p>
    <w:p w14:paraId="4AC75145" w14:textId="7A3FB433" w:rsidR="007016C7" w:rsidRDefault="007016C7" w:rsidP="007016C7">
      <w:pPr>
        <w:pStyle w:val="LabStepNumberedLevel2"/>
        <w:numPr>
          <w:ilvl w:val="1"/>
          <w:numId w:val="28"/>
        </w:numPr>
      </w:pPr>
      <w:r>
        <w:t xml:space="preserve">Drag and drop the </w:t>
      </w:r>
      <w:r>
        <w:rPr>
          <w:b/>
        </w:rPr>
        <w:t>Customer Rank</w:t>
      </w:r>
      <w:r>
        <w:t xml:space="preserve"> measure from the </w:t>
      </w:r>
      <w:r>
        <w:rPr>
          <w:b/>
        </w:rPr>
        <w:t>Customers</w:t>
      </w:r>
      <w:r>
        <w:t xml:space="preserve"> table into the </w:t>
      </w:r>
      <w:r>
        <w:rPr>
          <w:b/>
        </w:rPr>
        <w:t>Values</w:t>
      </w:r>
      <w:r>
        <w:t xml:space="preserve"> well.</w:t>
      </w:r>
    </w:p>
    <w:p w14:paraId="5B85901E" w14:textId="028AADBC" w:rsidR="007016C7" w:rsidRDefault="007016C7" w:rsidP="007016C7">
      <w:pPr>
        <w:pStyle w:val="LabStepNumberedLevel2"/>
        <w:numPr>
          <w:ilvl w:val="1"/>
          <w:numId w:val="28"/>
        </w:numPr>
      </w:pPr>
      <w:r>
        <w:t xml:space="preserve">Drag and drop the </w:t>
      </w:r>
      <w:r w:rsidRPr="00473E57">
        <w:rPr>
          <w:b/>
        </w:rPr>
        <w:t>Customer</w:t>
      </w:r>
      <w:r>
        <w:rPr>
          <w:b/>
        </w:rPr>
        <w:t xml:space="preserve"> </w:t>
      </w:r>
      <w:r>
        <w:t xml:space="preserve">column from the </w:t>
      </w:r>
      <w:r>
        <w:rPr>
          <w:b/>
        </w:rPr>
        <w:t>Customers</w:t>
      </w:r>
      <w:r>
        <w:t xml:space="preserve"> table into the </w:t>
      </w:r>
      <w:r w:rsidR="008D396C">
        <w:rPr>
          <w:b/>
        </w:rPr>
        <w:t>Values</w:t>
      </w:r>
      <w:r>
        <w:t xml:space="preserve"> well.</w:t>
      </w:r>
    </w:p>
    <w:p w14:paraId="484D2767" w14:textId="5D75954E" w:rsidR="00A93CA3" w:rsidRDefault="00A93CA3" w:rsidP="00A93CA3">
      <w:pPr>
        <w:pStyle w:val="LabStepNumberedLevel2"/>
        <w:numPr>
          <w:ilvl w:val="1"/>
          <w:numId w:val="28"/>
        </w:numPr>
      </w:pPr>
      <w:r>
        <w:t xml:space="preserve">Drag and drop the </w:t>
      </w:r>
      <w:r>
        <w:rPr>
          <w:b/>
        </w:rPr>
        <w:t xml:space="preserve">Age </w:t>
      </w:r>
      <w:r>
        <w:t xml:space="preserve">column from the </w:t>
      </w:r>
      <w:r>
        <w:rPr>
          <w:b/>
        </w:rPr>
        <w:t>Customers</w:t>
      </w:r>
      <w:r>
        <w:t xml:space="preserve"> table into the </w:t>
      </w:r>
      <w:r>
        <w:rPr>
          <w:b/>
        </w:rPr>
        <w:t>Values</w:t>
      </w:r>
      <w:r>
        <w:t xml:space="preserve"> well.</w:t>
      </w:r>
    </w:p>
    <w:p w14:paraId="473319EC" w14:textId="61306C18" w:rsidR="008D396C" w:rsidRDefault="008D396C" w:rsidP="008D396C">
      <w:pPr>
        <w:pStyle w:val="LabStepNumberedLevel2"/>
        <w:numPr>
          <w:ilvl w:val="1"/>
          <w:numId w:val="28"/>
        </w:numPr>
      </w:pPr>
      <w:r>
        <w:t xml:space="preserve">Drag and drop the </w:t>
      </w:r>
      <w:r>
        <w:rPr>
          <w:b/>
        </w:rPr>
        <w:t xml:space="preserve">City </w:t>
      </w:r>
      <w:r>
        <w:t xml:space="preserve">column from the </w:t>
      </w:r>
      <w:r>
        <w:rPr>
          <w:b/>
        </w:rPr>
        <w:t>Customers</w:t>
      </w:r>
      <w:r>
        <w:t xml:space="preserve"> table into the </w:t>
      </w:r>
      <w:r>
        <w:rPr>
          <w:b/>
        </w:rPr>
        <w:t>Values</w:t>
      </w:r>
      <w:r>
        <w:t xml:space="preserve"> well.</w:t>
      </w:r>
    </w:p>
    <w:p w14:paraId="62A6EBF9" w14:textId="1B81D1CA" w:rsidR="00A93CA3" w:rsidRDefault="00A93CA3" w:rsidP="00A93CA3">
      <w:pPr>
        <w:pStyle w:val="LabStepNumberedLevel2"/>
        <w:numPr>
          <w:ilvl w:val="1"/>
          <w:numId w:val="28"/>
        </w:numPr>
      </w:pPr>
      <w:r>
        <w:t xml:space="preserve">Drag and drop the </w:t>
      </w:r>
      <w:r>
        <w:rPr>
          <w:b/>
        </w:rPr>
        <w:t>Purchase Count</w:t>
      </w:r>
      <w:r>
        <w:t xml:space="preserve"> measure from the </w:t>
      </w:r>
      <w:r w:rsidR="004740FB">
        <w:rPr>
          <w:b/>
        </w:rPr>
        <w:t>Purchases</w:t>
      </w:r>
      <w:r>
        <w:t xml:space="preserve"> table into the </w:t>
      </w:r>
      <w:r>
        <w:rPr>
          <w:b/>
        </w:rPr>
        <w:t>Values</w:t>
      </w:r>
      <w:r>
        <w:t xml:space="preserve"> well.</w:t>
      </w:r>
    </w:p>
    <w:p w14:paraId="2DF6B6C0" w14:textId="762161AA" w:rsidR="007016C7" w:rsidRDefault="007016C7" w:rsidP="007016C7">
      <w:pPr>
        <w:pStyle w:val="LabStepNumberedLevel2"/>
        <w:numPr>
          <w:ilvl w:val="1"/>
          <w:numId w:val="28"/>
        </w:numPr>
      </w:pPr>
      <w:r>
        <w:t xml:space="preserve">Drag and drop the </w:t>
      </w:r>
      <w:r>
        <w:rPr>
          <w:b/>
        </w:rPr>
        <w:t>Sales Revenue</w:t>
      </w:r>
      <w:r>
        <w:t xml:space="preserve"> measure from the </w:t>
      </w:r>
      <w:r>
        <w:rPr>
          <w:b/>
        </w:rPr>
        <w:t>Sales</w:t>
      </w:r>
      <w:r>
        <w:t xml:space="preserve"> table into the </w:t>
      </w:r>
      <w:r w:rsidR="008D396C">
        <w:rPr>
          <w:b/>
        </w:rPr>
        <w:t>Values</w:t>
      </w:r>
      <w:r>
        <w:t xml:space="preserve"> well.</w:t>
      </w:r>
    </w:p>
    <w:p w14:paraId="4079B308" w14:textId="2DD23367" w:rsidR="008D396C" w:rsidRDefault="008D396C" w:rsidP="008D396C">
      <w:pPr>
        <w:pStyle w:val="LabStepNumberedLevel2"/>
        <w:numPr>
          <w:ilvl w:val="1"/>
          <w:numId w:val="28"/>
        </w:numPr>
      </w:pPr>
      <w:r>
        <w:t xml:space="preserve">Drag and drop the </w:t>
      </w:r>
      <w:r>
        <w:rPr>
          <w:b/>
        </w:rPr>
        <w:t>Units Sold</w:t>
      </w:r>
      <w:r>
        <w:t xml:space="preserve"> measure from the </w:t>
      </w:r>
      <w:r>
        <w:rPr>
          <w:b/>
        </w:rPr>
        <w:t>Sales</w:t>
      </w:r>
      <w:r>
        <w:t xml:space="preserve"> table into the </w:t>
      </w:r>
      <w:r>
        <w:rPr>
          <w:b/>
        </w:rPr>
        <w:t>Values</w:t>
      </w:r>
      <w:r>
        <w:t xml:space="preserve"> well.</w:t>
      </w:r>
    </w:p>
    <w:p w14:paraId="740AC564" w14:textId="641FAB31" w:rsidR="008D396C" w:rsidRDefault="008D396C" w:rsidP="008D396C">
      <w:pPr>
        <w:pStyle w:val="LabStepNumberedLevel2"/>
        <w:numPr>
          <w:ilvl w:val="1"/>
          <w:numId w:val="28"/>
        </w:numPr>
      </w:pPr>
      <w:r>
        <w:t xml:space="preserve">The </w:t>
      </w:r>
      <w:r w:rsidRPr="008D396C">
        <w:rPr>
          <w:b/>
        </w:rPr>
        <w:t>Values</w:t>
      </w:r>
      <w:r>
        <w:t xml:space="preserve"> well for your visual should match the following screenshot.</w:t>
      </w:r>
    </w:p>
    <w:p w14:paraId="6CCDB425" w14:textId="63405A59" w:rsidR="007016C7" w:rsidRDefault="005A2F08" w:rsidP="007016C7">
      <w:pPr>
        <w:pStyle w:val="LabStepScreenshotLevel2"/>
      </w:pPr>
      <w:r>
        <w:drawing>
          <wp:inline distT="0" distB="0" distL="0" distR="0" wp14:anchorId="4D544BD6" wp14:editId="17C9E31E">
            <wp:extent cx="1181872" cy="144997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82339" cy="1450550"/>
                    </a:xfrm>
                    <a:prstGeom prst="rect">
                      <a:avLst/>
                    </a:prstGeom>
                    <a:noFill/>
                    <a:ln>
                      <a:noFill/>
                    </a:ln>
                  </pic:spPr>
                </pic:pic>
              </a:graphicData>
            </a:graphic>
          </wp:inline>
        </w:drawing>
      </w:r>
    </w:p>
    <w:p w14:paraId="2A84EBD3" w14:textId="4D781AD2" w:rsidR="007016C7" w:rsidRDefault="007016C7" w:rsidP="007016C7">
      <w:pPr>
        <w:pStyle w:val="LabStepNumberedLevel2"/>
      </w:pPr>
      <w:r>
        <w:t xml:space="preserve">The new visual should now </w:t>
      </w:r>
      <w:r w:rsidR="008D396C">
        <w:t xml:space="preserve">display as the </w:t>
      </w:r>
      <w:r>
        <w:t>visual shown in the following screenshot.</w:t>
      </w:r>
    </w:p>
    <w:p w14:paraId="4857C535" w14:textId="5F4971F7" w:rsidR="007016C7" w:rsidRDefault="00CA0A31" w:rsidP="007016C7">
      <w:pPr>
        <w:pStyle w:val="LabStepScreenshotLevel2"/>
      </w:pPr>
      <w:r>
        <w:drawing>
          <wp:inline distT="0" distB="0" distL="0" distR="0" wp14:anchorId="2A0987D5" wp14:editId="1E40525B">
            <wp:extent cx="5010411" cy="1726930"/>
            <wp:effectExtent l="19050" t="19050" r="19050" b="260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15037" cy="1728524"/>
                    </a:xfrm>
                    <a:prstGeom prst="rect">
                      <a:avLst/>
                    </a:prstGeom>
                    <a:noFill/>
                    <a:ln>
                      <a:solidFill>
                        <a:schemeClr val="tx1">
                          <a:lumMod val="50000"/>
                          <a:lumOff val="50000"/>
                        </a:schemeClr>
                      </a:solidFill>
                    </a:ln>
                  </pic:spPr>
                </pic:pic>
              </a:graphicData>
            </a:graphic>
          </wp:inline>
        </w:drawing>
      </w:r>
    </w:p>
    <w:p w14:paraId="6A356E00" w14:textId="64C2B481" w:rsidR="007016C7" w:rsidRDefault="007016C7" w:rsidP="007016C7">
      <w:pPr>
        <w:pStyle w:val="LabStepNumberedLevel2"/>
        <w:numPr>
          <w:ilvl w:val="1"/>
          <w:numId w:val="28"/>
        </w:numPr>
      </w:pPr>
      <w:r>
        <w:lastRenderedPageBreak/>
        <w:t xml:space="preserve">Click on the </w:t>
      </w:r>
      <w:r>
        <w:rPr>
          <w:b/>
        </w:rPr>
        <w:t xml:space="preserve">Customer </w:t>
      </w:r>
      <w:r w:rsidRPr="00D60102">
        <w:rPr>
          <w:b/>
        </w:rPr>
        <w:t>Rank</w:t>
      </w:r>
      <w:r>
        <w:t xml:space="preserve"> column header </w:t>
      </w:r>
      <w:r w:rsidR="008D396C">
        <w:t xml:space="preserve">twice </w:t>
      </w:r>
      <w:r>
        <w:t xml:space="preserve">to sort the visual so the </w:t>
      </w:r>
      <w:r w:rsidR="008D396C">
        <w:t xml:space="preserve">customers </w:t>
      </w:r>
      <w:r>
        <w:t xml:space="preserve">with the </w:t>
      </w:r>
      <w:r w:rsidR="00CB4F59">
        <w:t xml:space="preserve">lowest rank and the </w:t>
      </w:r>
      <w:r w:rsidR="008D396C">
        <w:t xml:space="preserve">greatest amount of sales revenue </w:t>
      </w:r>
      <w:r>
        <w:t>are sorted to the top.</w:t>
      </w:r>
    </w:p>
    <w:p w14:paraId="1EC9D77C" w14:textId="30871514" w:rsidR="007016C7" w:rsidRDefault="00CA0A31" w:rsidP="007016C7">
      <w:pPr>
        <w:pStyle w:val="LabStepScreenshotLevel2"/>
      </w:pPr>
      <w:r>
        <w:drawing>
          <wp:inline distT="0" distB="0" distL="0" distR="0" wp14:anchorId="36AB415F" wp14:editId="5F689B5F">
            <wp:extent cx="3851753" cy="1935472"/>
            <wp:effectExtent l="19050" t="19050" r="15875" b="273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58480" cy="1938852"/>
                    </a:xfrm>
                    <a:prstGeom prst="rect">
                      <a:avLst/>
                    </a:prstGeom>
                    <a:noFill/>
                    <a:ln>
                      <a:solidFill>
                        <a:schemeClr val="tx1">
                          <a:lumMod val="50000"/>
                          <a:lumOff val="50000"/>
                        </a:schemeClr>
                      </a:solidFill>
                    </a:ln>
                  </pic:spPr>
                </pic:pic>
              </a:graphicData>
            </a:graphic>
          </wp:inline>
        </w:drawing>
      </w:r>
    </w:p>
    <w:p w14:paraId="405C6F96" w14:textId="1CF40133" w:rsidR="007016C7" w:rsidRDefault="005A2F08" w:rsidP="007016C7">
      <w:pPr>
        <w:pStyle w:val="LabStepNumberedLevel2"/>
      </w:pPr>
      <w:r>
        <w:t>In the Field properties pane, locate the</w:t>
      </w:r>
      <w:r w:rsidR="007016C7">
        <w:t xml:space="preserve"> </w:t>
      </w:r>
      <w:r w:rsidR="007016C7">
        <w:rPr>
          <w:b/>
        </w:rPr>
        <w:t>Customer Rank</w:t>
      </w:r>
      <w:r w:rsidR="007016C7">
        <w:t xml:space="preserve"> measure </w:t>
      </w:r>
      <w:r>
        <w:t xml:space="preserve">in </w:t>
      </w:r>
      <w:r w:rsidR="007016C7" w:rsidRPr="00E74014">
        <w:rPr>
          <w:b/>
        </w:rPr>
        <w:t>Visual level filters</w:t>
      </w:r>
      <w:r w:rsidR="007016C7">
        <w:t xml:space="preserve"> well of the </w:t>
      </w:r>
      <w:r w:rsidR="007016C7">
        <w:rPr>
          <w:b/>
        </w:rPr>
        <w:t>Filters</w:t>
      </w:r>
      <w:r w:rsidR="007016C7">
        <w:t xml:space="preserve"> section.</w:t>
      </w:r>
    </w:p>
    <w:p w14:paraId="3531A888" w14:textId="12410374" w:rsidR="007016C7" w:rsidRDefault="007016C7" w:rsidP="007016C7">
      <w:pPr>
        <w:pStyle w:val="LabStepNumberedLevel2"/>
      </w:pPr>
      <w:r>
        <w:t xml:space="preserve">Configure the </w:t>
      </w:r>
      <w:r>
        <w:rPr>
          <w:b/>
        </w:rPr>
        <w:t xml:space="preserve">Customer </w:t>
      </w:r>
      <w:r w:rsidRPr="00E74014">
        <w:rPr>
          <w:b/>
        </w:rPr>
        <w:t>Rank</w:t>
      </w:r>
      <w:r>
        <w:t xml:space="preserve"> filter to only display customers with a rank of 10 or lower as shown in the following screenshot and then click the </w:t>
      </w:r>
      <w:r w:rsidRPr="00E74014">
        <w:rPr>
          <w:b/>
        </w:rPr>
        <w:t>Apply Filter</w:t>
      </w:r>
      <w:r>
        <w:t xml:space="preserve"> link to apply the filter to the visual.</w:t>
      </w:r>
    </w:p>
    <w:p w14:paraId="632E45A4" w14:textId="5AEC558D" w:rsidR="008D396C" w:rsidRDefault="008D396C" w:rsidP="008D396C">
      <w:pPr>
        <w:pStyle w:val="LabStepScreenshotLevel2"/>
      </w:pPr>
      <w:r>
        <w:drawing>
          <wp:inline distT="0" distB="0" distL="0" distR="0" wp14:anchorId="53F7D9C5" wp14:editId="7DB382DA">
            <wp:extent cx="1158658" cy="1537675"/>
            <wp:effectExtent l="0" t="0" r="381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81103" cy="1567462"/>
                    </a:xfrm>
                    <a:prstGeom prst="rect">
                      <a:avLst/>
                    </a:prstGeom>
                    <a:noFill/>
                    <a:ln>
                      <a:noFill/>
                    </a:ln>
                  </pic:spPr>
                </pic:pic>
              </a:graphicData>
            </a:graphic>
          </wp:inline>
        </w:drawing>
      </w:r>
    </w:p>
    <w:p w14:paraId="46B3EB81" w14:textId="17C7C334" w:rsidR="007016C7" w:rsidRDefault="007016C7" w:rsidP="007016C7">
      <w:pPr>
        <w:pStyle w:val="LabStepNumberedLevel2"/>
      </w:pPr>
      <w:r>
        <w:t>You</w:t>
      </w:r>
      <w:r w:rsidR="006017C2">
        <w:t>r</w:t>
      </w:r>
      <w:r>
        <w:t xml:space="preserve"> visual should now display the top 10 customers as shown in the following screenshot. Note that the visual is still showing the </w:t>
      </w:r>
      <w:r w:rsidRPr="00E74014">
        <w:rPr>
          <w:b/>
        </w:rPr>
        <w:t>Totals</w:t>
      </w:r>
      <w:r>
        <w:t xml:space="preserve"> row at the bottom which needs to be removed.</w:t>
      </w:r>
    </w:p>
    <w:p w14:paraId="7F5E93FE" w14:textId="4157840C" w:rsidR="007016C7" w:rsidRDefault="00CA0A31" w:rsidP="007016C7">
      <w:pPr>
        <w:pStyle w:val="LabStepScreenshotLevel2"/>
      </w:pPr>
      <w:r>
        <w:drawing>
          <wp:inline distT="0" distB="0" distL="0" distR="0" wp14:anchorId="63FC0B8C" wp14:editId="4619218C">
            <wp:extent cx="3156818" cy="1490597"/>
            <wp:effectExtent l="19050" t="19050" r="24765" b="146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76032" cy="1499670"/>
                    </a:xfrm>
                    <a:prstGeom prst="rect">
                      <a:avLst/>
                    </a:prstGeom>
                    <a:noFill/>
                    <a:ln>
                      <a:solidFill>
                        <a:schemeClr val="tx1">
                          <a:lumMod val="50000"/>
                          <a:lumOff val="50000"/>
                        </a:schemeClr>
                      </a:solidFill>
                    </a:ln>
                  </pic:spPr>
                </pic:pic>
              </a:graphicData>
            </a:graphic>
          </wp:inline>
        </w:drawing>
      </w:r>
    </w:p>
    <w:p w14:paraId="6A607932" w14:textId="3E314FF3" w:rsidR="007016C7" w:rsidRDefault="007016C7" w:rsidP="007016C7">
      <w:pPr>
        <w:pStyle w:val="LabStepNumberedLevel2"/>
      </w:pPr>
      <w:r>
        <w:t xml:space="preserve">Locate the </w:t>
      </w:r>
      <w:r w:rsidRPr="00487045">
        <w:rPr>
          <w:b/>
        </w:rPr>
        <w:t>Totals</w:t>
      </w:r>
      <w:r>
        <w:t xml:space="preserve"> property in the </w:t>
      </w:r>
      <w:r w:rsidR="004643DE">
        <w:rPr>
          <w:b/>
        </w:rPr>
        <w:t>Total</w:t>
      </w:r>
      <w:r>
        <w:t xml:space="preserve"> section of the property sheet for the table visual and set it to a value of </w:t>
      </w:r>
      <w:r w:rsidRPr="00487045">
        <w:rPr>
          <w:b/>
        </w:rPr>
        <w:t>Off</w:t>
      </w:r>
      <w:r>
        <w:t>.</w:t>
      </w:r>
    </w:p>
    <w:p w14:paraId="1216722C" w14:textId="5ED4D9C1" w:rsidR="007016C7" w:rsidRDefault="00CA0A31" w:rsidP="007016C7">
      <w:pPr>
        <w:pStyle w:val="LabStepScreenshotLevel2"/>
      </w:pPr>
      <w:r>
        <w:drawing>
          <wp:inline distT="0" distB="0" distL="0" distR="0" wp14:anchorId="64B3A4B2" wp14:editId="06B8F67B">
            <wp:extent cx="2314301" cy="870559"/>
            <wp:effectExtent l="0" t="0" r="0" b="63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6320" cy="871319"/>
                    </a:xfrm>
                    <a:prstGeom prst="rect">
                      <a:avLst/>
                    </a:prstGeom>
                    <a:noFill/>
                    <a:ln>
                      <a:noFill/>
                    </a:ln>
                  </pic:spPr>
                </pic:pic>
              </a:graphicData>
            </a:graphic>
          </wp:inline>
        </w:drawing>
      </w:r>
    </w:p>
    <w:p w14:paraId="0226B0E5" w14:textId="77777777" w:rsidR="007016C7" w:rsidRDefault="007016C7" w:rsidP="007016C7">
      <w:pPr>
        <w:pStyle w:val="LabStepNumberedLevel2"/>
      </w:pPr>
      <w:r>
        <w:lastRenderedPageBreak/>
        <w:t xml:space="preserve">You visual should now look better when it is displayed without the </w:t>
      </w:r>
      <w:r w:rsidRPr="00487045">
        <w:rPr>
          <w:b/>
        </w:rPr>
        <w:t>Totals</w:t>
      </w:r>
      <w:r>
        <w:t xml:space="preserve"> row.</w:t>
      </w:r>
    </w:p>
    <w:p w14:paraId="215CE96E" w14:textId="7A844CF5" w:rsidR="007016C7" w:rsidRDefault="004643DE" w:rsidP="007016C7">
      <w:pPr>
        <w:pStyle w:val="LabStepScreenshotLevel2"/>
      </w:pPr>
      <w:r>
        <w:drawing>
          <wp:inline distT="0" distB="0" distL="0" distR="0" wp14:anchorId="2B85DFA3" wp14:editId="0680EC23">
            <wp:extent cx="3065653" cy="1302707"/>
            <wp:effectExtent l="19050" t="19050" r="20955" b="1206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80167" cy="1308875"/>
                    </a:xfrm>
                    <a:prstGeom prst="rect">
                      <a:avLst/>
                    </a:prstGeom>
                    <a:noFill/>
                    <a:ln>
                      <a:solidFill>
                        <a:schemeClr val="tx1">
                          <a:lumMod val="50000"/>
                          <a:lumOff val="50000"/>
                        </a:schemeClr>
                      </a:solidFill>
                    </a:ln>
                  </pic:spPr>
                </pic:pic>
              </a:graphicData>
            </a:graphic>
          </wp:inline>
        </w:drawing>
      </w:r>
    </w:p>
    <w:p w14:paraId="16486F3B" w14:textId="3A2EF494" w:rsidR="005A2F08" w:rsidRDefault="00CB4F59" w:rsidP="005A2F08">
      <w:pPr>
        <w:pStyle w:val="LabStepNumbered"/>
        <w:numPr>
          <w:ilvl w:val="0"/>
          <w:numId w:val="28"/>
        </w:numPr>
      </w:pPr>
      <w:r>
        <w:t>Create a rectangle shape</w:t>
      </w:r>
      <w:r w:rsidRPr="00CB4F59">
        <w:t xml:space="preserve"> </w:t>
      </w:r>
      <w:r>
        <w:t>to provide background formatting for the report page.</w:t>
      </w:r>
    </w:p>
    <w:p w14:paraId="73DFEC4B" w14:textId="77777777" w:rsidR="005A2F08" w:rsidRDefault="005A2F08" w:rsidP="005A2F08">
      <w:pPr>
        <w:pStyle w:val="LabStepNumberedLevel2"/>
        <w:numPr>
          <w:ilvl w:val="1"/>
          <w:numId w:val="28"/>
        </w:numPr>
      </w:pPr>
      <w:r>
        <w:t xml:space="preserve">Drop down the </w:t>
      </w:r>
      <w:r w:rsidRPr="004F32FF">
        <w:rPr>
          <w:b/>
        </w:rPr>
        <w:t>Shapes</w:t>
      </w:r>
      <w:r>
        <w:t xml:space="preserve"> menu and select the </w:t>
      </w:r>
      <w:r w:rsidRPr="004F32FF">
        <w:rPr>
          <w:b/>
        </w:rPr>
        <w:t>Rectangle</w:t>
      </w:r>
      <w:r>
        <w:t xml:space="preserve"> command to add a new shape to the report.</w:t>
      </w:r>
    </w:p>
    <w:p w14:paraId="7078EC7C" w14:textId="77777777" w:rsidR="005A2F08" w:rsidRDefault="005A2F08" w:rsidP="005A2F08">
      <w:pPr>
        <w:pStyle w:val="LabStepNumberedLevel2"/>
        <w:numPr>
          <w:ilvl w:val="1"/>
          <w:numId w:val="28"/>
        </w:numPr>
      </w:pPr>
      <w:r>
        <w:t>Using the mouse, resize the rectangle share to take up the full height of the report page and about 25% of the width.</w:t>
      </w:r>
    </w:p>
    <w:p w14:paraId="6A1538F8" w14:textId="25D8EB27" w:rsidR="005A2F08" w:rsidRDefault="005A2F08" w:rsidP="005A2F08">
      <w:pPr>
        <w:pStyle w:val="LabStepScreenshotLevel2"/>
      </w:pPr>
      <w:r>
        <w:drawing>
          <wp:inline distT="0" distB="0" distL="0" distR="0" wp14:anchorId="00B533F6" wp14:editId="72899028">
            <wp:extent cx="5185954" cy="1058183"/>
            <wp:effectExtent l="19050" t="19050" r="15240" b="279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67192"/>
                    <a:stretch/>
                  </pic:blipFill>
                  <pic:spPr bwMode="auto">
                    <a:xfrm>
                      <a:off x="0" y="0"/>
                      <a:ext cx="5208337" cy="1062750"/>
                    </a:xfrm>
                    <a:prstGeom prst="rect">
                      <a:avLst/>
                    </a:prstGeom>
                    <a:noFill/>
                    <a:ln>
                      <a:solidFill>
                        <a:schemeClr val="tx1">
                          <a:lumMod val="65000"/>
                          <a:lumOff val="35000"/>
                        </a:schemeClr>
                      </a:solidFill>
                    </a:ln>
                    <a:extLst>
                      <a:ext uri="{53640926-AAD7-44D8-BBD7-CCE9431645EC}">
                        <a14:shadowObscured xmlns:a14="http://schemas.microsoft.com/office/drawing/2010/main"/>
                      </a:ext>
                    </a:extLst>
                  </pic:spPr>
                </pic:pic>
              </a:graphicData>
            </a:graphic>
          </wp:inline>
        </w:drawing>
      </w:r>
    </w:p>
    <w:p w14:paraId="0473E933" w14:textId="754D3007" w:rsidR="007016C7" w:rsidRDefault="007016C7" w:rsidP="007016C7">
      <w:pPr>
        <w:pStyle w:val="LabStepNumbered"/>
        <w:numPr>
          <w:ilvl w:val="0"/>
          <w:numId w:val="28"/>
        </w:numPr>
      </w:pPr>
      <w:r>
        <w:t xml:space="preserve">Add a new slicer visual to the page to filter the top 10 customers visual by </w:t>
      </w:r>
      <w:r w:rsidRPr="006438BD">
        <w:rPr>
          <w:b/>
        </w:rPr>
        <w:t>Year</w:t>
      </w:r>
      <w:r>
        <w:t>.</w:t>
      </w:r>
    </w:p>
    <w:p w14:paraId="6DC5F189" w14:textId="77777777" w:rsidR="007016C7" w:rsidRDefault="007016C7" w:rsidP="007016C7">
      <w:pPr>
        <w:pStyle w:val="LabStepNumberedLevel2"/>
        <w:numPr>
          <w:ilvl w:val="1"/>
          <w:numId w:val="28"/>
        </w:numPr>
      </w:pPr>
      <w:r>
        <w:t xml:space="preserve">Click the </w:t>
      </w:r>
      <w:r w:rsidRPr="00D60102">
        <w:rPr>
          <w:b/>
        </w:rPr>
        <w:t>New Visual</w:t>
      </w:r>
      <w:r>
        <w:t xml:space="preserve"> button on the ribbon to add a new visual to the page.</w:t>
      </w:r>
    </w:p>
    <w:p w14:paraId="5DD014D2" w14:textId="77777777" w:rsidR="007016C7" w:rsidRDefault="007016C7" w:rsidP="007016C7">
      <w:pPr>
        <w:pStyle w:val="LabStepNumberedLevel2"/>
        <w:numPr>
          <w:ilvl w:val="1"/>
          <w:numId w:val="28"/>
        </w:numPr>
      </w:pPr>
      <w:r>
        <w:t xml:space="preserve">Change the visual to a slicer by clicking the Slicer button in the </w:t>
      </w:r>
      <w:r w:rsidRPr="00D60102">
        <w:rPr>
          <w:b/>
        </w:rPr>
        <w:t>Visualizations</w:t>
      </w:r>
      <w:r>
        <w:t xml:space="preserve"> list.</w:t>
      </w:r>
    </w:p>
    <w:p w14:paraId="12BBA677" w14:textId="77777777" w:rsidR="007016C7" w:rsidRDefault="007016C7" w:rsidP="007016C7">
      <w:pPr>
        <w:pStyle w:val="LabStepScreenshotLevel2"/>
      </w:pPr>
      <w:r>
        <w:drawing>
          <wp:inline distT="0" distB="0" distL="0" distR="0" wp14:anchorId="0B474ADE" wp14:editId="490FD7A7">
            <wp:extent cx="1079770" cy="961199"/>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1882" cy="971981"/>
                    </a:xfrm>
                    <a:prstGeom prst="rect">
                      <a:avLst/>
                    </a:prstGeom>
                    <a:noFill/>
                    <a:ln>
                      <a:noFill/>
                    </a:ln>
                  </pic:spPr>
                </pic:pic>
              </a:graphicData>
            </a:graphic>
          </wp:inline>
        </w:drawing>
      </w:r>
    </w:p>
    <w:p w14:paraId="43EDE578" w14:textId="77777777" w:rsidR="007016C7" w:rsidRDefault="007016C7" w:rsidP="007016C7">
      <w:pPr>
        <w:pStyle w:val="LabStepNumberedLevel2"/>
        <w:numPr>
          <w:ilvl w:val="1"/>
          <w:numId w:val="28"/>
        </w:numPr>
      </w:pPr>
      <w:r>
        <w:t xml:space="preserve">Drag and drop the </w:t>
      </w:r>
      <w:r>
        <w:rPr>
          <w:b/>
        </w:rPr>
        <w:t>Year</w:t>
      </w:r>
      <w:r>
        <w:t xml:space="preserve"> column from the </w:t>
      </w:r>
      <w:r>
        <w:rPr>
          <w:b/>
        </w:rPr>
        <w:t>Sales</w:t>
      </w:r>
      <w:r>
        <w:t xml:space="preserve"> table into the </w:t>
      </w:r>
      <w:r>
        <w:rPr>
          <w:b/>
        </w:rPr>
        <w:t>Values</w:t>
      </w:r>
      <w:r>
        <w:t xml:space="preserve"> well.</w:t>
      </w:r>
    </w:p>
    <w:p w14:paraId="1888F5F4" w14:textId="77777777" w:rsidR="007016C7" w:rsidRDefault="007016C7" w:rsidP="007016C7">
      <w:pPr>
        <w:pStyle w:val="LabStepScreenshotLevel2"/>
      </w:pPr>
      <w:r>
        <w:drawing>
          <wp:inline distT="0" distB="0" distL="0" distR="0" wp14:anchorId="7FD0F390" wp14:editId="0E1CC99C">
            <wp:extent cx="1040860" cy="565599"/>
            <wp:effectExtent l="0" t="0" r="698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53612" cy="572529"/>
                    </a:xfrm>
                    <a:prstGeom prst="rect">
                      <a:avLst/>
                    </a:prstGeom>
                    <a:noFill/>
                    <a:ln>
                      <a:noFill/>
                    </a:ln>
                  </pic:spPr>
                </pic:pic>
              </a:graphicData>
            </a:graphic>
          </wp:inline>
        </w:drawing>
      </w:r>
    </w:p>
    <w:p w14:paraId="59503E72" w14:textId="77777777" w:rsidR="007016C7" w:rsidRDefault="007016C7" w:rsidP="007016C7">
      <w:pPr>
        <w:pStyle w:val="LabStepNumberedLevel2"/>
        <w:numPr>
          <w:ilvl w:val="1"/>
          <w:numId w:val="28"/>
        </w:numPr>
      </w:pPr>
      <w:r>
        <w:t>You should now have a slicer visual that matches the following screenshot.</w:t>
      </w:r>
    </w:p>
    <w:p w14:paraId="76788D14" w14:textId="60F6CB78" w:rsidR="007016C7" w:rsidRDefault="001351FD" w:rsidP="007016C7">
      <w:pPr>
        <w:pStyle w:val="LabStepScreenshotLevel2"/>
      </w:pPr>
      <w:r>
        <w:drawing>
          <wp:inline distT="0" distB="0" distL="0" distR="0" wp14:anchorId="4279BF71" wp14:editId="335DB57C">
            <wp:extent cx="3944620" cy="1125678"/>
            <wp:effectExtent l="19050" t="19050" r="1778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80686" cy="1135970"/>
                    </a:xfrm>
                    <a:prstGeom prst="rect">
                      <a:avLst/>
                    </a:prstGeom>
                    <a:noFill/>
                    <a:ln>
                      <a:solidFill>
                        <a:schemeClr val="tx1">
                          <a:lumMod val="65000"/>
                          <a:lumOff val="35000"/>
                        </a:schemeClr>
                      </a:solidFill>
                    </a:ln>
                  </pic:spPr>
                </pic:pic>
              </a:graphicData>
            </a:graphic>
          </wp:inline>
        </w:drawing>
      </w:r>
    </w:p>
    <w:p w14:paraId="0B80EE5A" w14:textId="3F81E007" w:rsidR="007016C7" w:rsidRDefault="007016C7" w:rsidP="007016C7">
      <w:pPr>
        <w:pStyle w:val="LabStepNumberedLevel2"/>
        <w:numPr>
          <w:ilvl w:val="1"/>
          <w:numId w:val="28"/>
        </w:numPr>
      </w:pPr>
      <w:r>
        <w:t xml:space="preserve">Try using the slicer by selecting individual years. You should see that the visual with the top </w:t>
      </w:r>
      <w:r w:rsidR="00BB6AC7">
        <w:t xml:space="preserve">10 customers list </w:t>
      </w:r>
      <w:r>
        <w:t xml:space="preserve">changes when you select a </w:t>
      </w:r>
      <w:r w:rsidR="00BB6AC7">
        <w:t xml:space="preserve">different </w:t>
      </w:r>
      <w:r>
        <w:t>year.</w:t>
      </w:r>
    </w:p>
    <w:p w14:paraId="6C44B71A" w14:textId="43D4BFC0" w:rsidR="007016C7" w:rsidRDefault="00417ED4" w:rsidP="007016C7">
      <w:pPr>
        <w:pStyle w:val="LabStepScreenshotLevel2"/>
      </w:pPr>
      <w:r>
        <w:lastRenderedPageBreak/>
        <w:drawing>
          <wp:inline distT="0" distB="0" distL="0" distR="0" wp14:anchorId="15E7D90F" wp14:editId="7F7F4412">
            <wp:extent cx="4810539" cy="1563425"/>
            <wp:effectExtent l="19050" t="19050" r="28575"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26458" cy="1568599"/>
                    </a:xfrm>
                    <a:prstGeom prst="rect">
                      <a:avLst/>
                    </a:prstGeom>
                    <a:noFill/>
                    <a:ln>
                      <a:solidFill>
                        <a:schemeClr val="tx1">
                          <a:lumMod val="50000"/>
                          <a:lumOff val="50000"/>
                        </a:schemeClr>
                      </a:solidFill>
                    </a:ln>
                  </pic:spPr>
                </pic:pic>
              </a:graphicData>
            </a:graphic>
          </wp:inline>
        </w:drawing>
      </w:r>
    </w:p>
    <w:p w14:paraId="23315A6E" w14:textId="47A37EF2" w:rsidR="007016C7" w:rsidRDefault="007016C7" w:rsidP="007016C7">
      <w:pPr>
        <w:pStyle w:val="LabStepNumbered"/>
        <w:numPr>
          <w:ilvl w:val="0"/>
          <w:numId w:val="28"/>
        </w:numPr>
      </w:pPr>
      <w:r>
        <w:t xml:space="preserve">Add a second slicer visual to filter the top 10 customers visual by </w:t>
      </w:r>
      <w:r w:rsidR="002B1175">
        <w:rPr>
          <w:b/>
        </w:rPr>
        <w:t>Sales Region</w:t>
      </w:r>
      <w:r>
        <w:t>.</w:t>
      </w:r>
    </w:p>
    <w:p w14:paraId="3766FCB6" w14:textId="77777777" w:rsidR="007016C7" w:rsidRDefault="007016C7" w:rsidP="007016C7">
      <w:pPr>
        <w:pStyle w:val="LabStepNumberedLevel2"/>
        <w:numPr>
          <w:ilvl w:val="1"/>
          <w:numId w:val="28"/>
        </w:numPr>
      </w:pPr>
      <w:r>
        <w:t xml:space="preserve">Click the </w:t>
      </w:r>
      <w:r w:rsidRPr="00D60102">
        <w:rPr>
          <w:b/>
        </w:rPr>
        <w:t>New Visual</w:t>
      </w:r>
      <w:r>
        <w:t xml:space="preserve"> button on the ribbon to add a new visual to the page.</w:t>
      </w:r>
    </w:p>
    <w:p w14:paraId="04F9A84A" w14:textId="77777777" w:rsidR="007016C7" w:rsidRDefault="007016C7" w:rsidP="007016C7">
      <w:pPr>
        <w:pStyle w:val="LabStepNumberedLevel2"/>
        <w:numPr>
          <w:ilvl w:val="1"/>
          <w:numId w:val="28"/>
        </w:numPr>
      </w:pPr>
      <w:r>
        <w:t xml:space="preserve">Change the visual to a slicer by clicking the Slicer button in the </w:t>
      </w:r>
      <w:r w:rsidRPr="00D60102">
        <w:rPr>
          <w:b/>
        </w:rPr>
        <w:t>Visualizations</w:t>
      </w:r>
      <w:r>
        <w:t xml:space="preserve"> list.</w:t>
      </w:r>
    </w:p>
    <w:p w14:paraId="78B9CE02" w14:textId="30410D15" w:rsidR="007016C7" w:rsidRDefault="007016C7" w:rsidP="007016C7">
      <w:pPr>
        <w:pStyle w:val="LabStepNumberedLevel2"/>
        <w:numPr>
          <w:ilvl w:val="1"/>
          <w:numId w:val="28"/>
        </w:numPr>
      </w:pPr>
      <w:r>
        <w:t xml:space="preserve">Drag and drop the </w:t>
      </w:r>
      <w:r w:rsidR="00604EC1">
        <w:rPr>
          <w:b/>
        </w:rPr>
        <w:t>Sales Regions</w:t>
      </w:r>
      <w:r>
        <w:t xml:space="preserve"> column from the </w:t>
      </w:r>
      <w:r w:rsidR="00604EC1">
        <w:rPr>
          <w:b/>
        </w:rPr>
        <w:t>Customers</w:t>
      </w:r>
      <w:r>
        <w:t xml:space="preserve"> table into the </w:t>
      </w:r>
      <w:r>
        <w:rPr>
          <w:b/>
        </w:rPr>
        <w:t>Values</w:t>
      </w:r>
      <w:r>
        <w:t xml:space="preserve"> well.</w:t>
      </w:r>
    </w:p>
    <w:p w14:paraId="0B212C99" w14:textId="5BDFF603" w:rsidR="007016C7" w:rsidRDefault="002B1175" w:rsidP="007016C7">
      <w:pPr>
        <w:pStyle w:val="LabStepScreenshotLevel2"/>
      </w:pPr>
      <w:r>
        <w:drawing>
          <wp:inline distT="0" distB="0" distL="0" distR="0" wp14:anchorId="0EA32BF6" wp14:editId="10962767">
            <wp:extent cx="1345474" cy="7060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57070" cy="712146"/>
                    </a:xfrm>
                    <a:prstGeom prst="rect">
                      <a:avLst/>
                    </a:prstGeom>
                    <a:noFill/>
                    <a:ln>
                      <a:noFill/>
                    </a:ln>
                  </pic:spPr>
                </pic:pic>
              </a:graphicData>
            </a:graphic>
          </wp:inline>
        </w:drawing>
      </w:r>
    </w:p>
    <w:p w14:paraId="12B8A574" w14:textId="77777777" w:rsidR="007016C7" w:rsidRDefault="007016C7" w:rsidP="007016C7">
      <w:pPr>
        <w:pStyle w:val="LabStepNumberedLevel2"/>
        <w:numPr>
          <w:ilvl w:val="1"/>
          <w:numId w:val="28"/>
        </w:numPr>
      </w:pPr>
      <w:r>
        <w:t>Reposition the new visual to match the page layout shown in the following screenshot.</w:t>
      </w:r>
    </w:p>
    <w:p w14:paraId="50B00BA3" w14:textId="5FBAFB06" w:rsidR="007016C7" w:rsidRDefault="001351FD" w:rsidP="007016C7">
      <w:pPr>
        <w:pStyle w:val="LabStepScreenshotLevel2"/>
      </w:pPr>
      <w:r>
        <w:drawing>
          <wp:inline distT="0" distB="0" distL="0" distR="0" wp14:anchorId="42E48771" wp14:editId="741DEA76">
            <wp:extent cx="1282148" cy="1270635"/>
            <wp:effectExtent l="19050" t="19050" r="13335" b="2476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5">
                      <a:extLst>
                        <a:ext uri="{28A0092B-C50C-407E-A947-70E740481C1C}">
                          <a14:useLocalDpi xmlns:a14="http://schemas.microsoft.com/office/drawing/2010/main" val="0"/>
                        </a:ext>
                      </a:extLst>
                    </a:blip>
                    <a:srcRect r="67486"/>
                    <a:stretch/>
                  </pic:blipFill>
                  <pic:spPr bwMode="auto">
                    <a:xfrm>
                      <a:off x="0" y="0"/>
                      <a:ext cx="1298124" cy="1286468"/>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3953F07" w14:textId="496FC8E3" w:rsidR="00BB3CC8" w:rsidRDefault="00BB3CC8" w:rsidP="00BB3CC8">
      <w:pPr>
        <w:pStyle w:val="LabStepNumbered"/>
        <w:numPr>
          <w:ilvl w:val="0"/>
          <w:numId w:val="28"/>
        </w:numPr>
      </w:pPr>
      <w:r>
        <w:t xml:space="preserve">Add a third slicer visual to filter the top 10 customers visual by </w:t>
      </w:r>
      <w:r>
        <w:rPr>
          <w:b/>
        </w:rPr>
        <w:t>Customer Type</w:t>
      </w:r>
      <w:r>
        <w:t>.</w:t>
      </w:r>
    </w:p>
    <w:p w14:paraId="3F9FE0FC" w14:textId="77777777" w:rsidR="00BB3CC8" w:rsidRDefault="00BB3CC8" w:rsidP="00BB3CC8">
      <w:pPr>
        <w:pStyle w:val="LabStepNumberedLevel2"/>
        <w:numPr>
          <w:ilvl w:val="1"/>
          <w:numId w:val="28"/>
        </w:numPr>
      </w:pPr>
      <w:r>
        <w:t xml:space="preserve">Click the </w:t>
      </w:r>
      <w:r w:rsidRPr="00D60102">
        <w:rPr>
          <w:b/>
        </w:rPr>
        <w:t>New Visual</w:t>
      </w:r>
      <w:r>
        <w:t xml:space="preserve"> button on the ribbon to add a new visual to the page.</w:t>
      </w:r>
    </w:p>
    <w:p w14:paraId="7386FDAF" w14:textId="77777777" w:rsidR="00BB3CC8" w:rsidRDefault="00BB3CC8" w:rsidP="00BB3CC8">
      <w:pPr>
        <w:pStyle w:val="LabStepNumberedLevel2"/>
        <w:numPr>
          <w:ilvl w:val="1"/>
          <w:numId w:val="28"/>
        </w:numPr>
      </w:pPr>
      <w:r>
        <w:t xml:space="preserve">Change the visual to a slicer by clicking the Slicer button in the </w:t>
      </w:r>
      <w:r w:rsidRPr="00D60102">
        <w:rPr>
          <w:b/>
        </w:rPr>
        <w:t>Visualizations</w:t>
      </w:r>
      <w:r>
        <w:t xml:space="preserve"> list.</w:t>
      </w:r>
    </w:p>
    <w:p w14:paraId="1CBF101F" w14:textId="0874C74F" w:rsidR="00BB3CC8" w:rsidRDefault="00BB3CC8" w:rsidP="00BB3CC8">
      <w:pPr>
        <w:pStyle w:val="LabStepNumberedLevel2"/>
        <w:numPr>
          <w:ilvl w:val="1"/>
          <w:numId w:val="28"/>
        </w:numPr>
      </w:pPr>
      <w:r>
        <w:t xml:space="preserve">Drag and drop the </w:t>
      </w:r>
      <w:r w:rsidR="002B1175">
        <w:rPr>
          <w:b/>
        </w:rPr>
        <w:t>Customer Type</w:t>
      </w:r>
      <w:r>
        <w:t xml:space="preserve"> column from the </w:t>
      </w:r>
      <w:r w:rsidR="002B1175">
        <w:rPr>
          <w:b/>
        </w:rPr>
        <w:t>Customers</w:t>
      </w:r>
      <w:r>
        <w:t xml:space="preserve"> table into the </w:t>
      </w:r>
      <w:r>
        <w:rPr>
          <w:b/>
        </w:rPr>
        <w:t>Values</w:t>
      </w:r>
      <w:r>
        <w:t xml:space="preserve"> well.</w:t>
      </w:r>
    </w:p>
    <w:p w14:paraId="68DA3E51" w14:textId="3B994B1A" w:rsidR="00BB3CC8" w:rsidRDefault="002B1175" w:rsidP="00BB3CC8">
      <w:pPr>
        <w:pStyle w:val="LabStepScreenshotLevel2"/>
      </w:pPr>
      <w:r>
        <w:drawing>
          <wp:inline distT="0" distB="0" distL="0" distR="0" wp14:anchorId="11EBB94E" wp14:editId="663C6665">
            <wp:extent cx="1436914" cy="745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39632" cy="747124"/>
                    </a:xfrm>
                    <a:prstGeom prst="rect">
                      <a:avLst/>
                    </a:prstGeom>
                    <a:noFill/>
                    <a:ln>
                      <a:noFill/>
                    </a:ln>
                  </pic:spPr>
                </pic:pic>
              </a:graphicData>
            </a:graphic>
          </wp:inline>
        </w:drawing>
      </w:r>
    </w:p>
    <w:p w14:paraId="17958717" w14:textId="77777777" w:rsidR="00BB3CC8" w:rsidRDefault="00BB3CC8" w:rsidP="00BB3CC8">
      <w:pPr>
        <w:pStyle w:val="LabStepNumberedLevel2"/>
        <w:numPr>
          <w:ilvl w:val="1"/>
          <w:numId w:val="28"/>
        </w:numPr>
      </w:pPr>
      <w:r>
        <w:t>Reposition the new visual to match the page layout shown in the following screenshot.</w:t>
      </w:r>
    </w:p>
    <w:p w14:paraId="5E6C32C7" w14:textId="677BD2C6" w:rsidR="00BB3CC8" w:rsidRDefault="00417ED4" w:rsidP="00BB3CC8">
      <w:pPr>
        <w:pStyle w:val="LabStepScreenshotLevel2"/>
      </w:pPr>
      <w:r>
        <w:lastRenderedPageBreak/>
        <w:drawing>
          <wp:inline distT="0" distB="0" distL="0" distR="0" wp14:anchorId="2C834850" wp14:editId="77BA3BC0">
            <wp:extent cx="2941983" cy="1470992"/>
            <wp:effectExtent l="19050" t="19050" r="10795"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63976" cy="1481988"/>
                    </a:xfrm>
                    <a:prstGeom prst="rect">
                      <a:avLst/>
                    </a:prstGeom>
                    <a:noFill/>
                    <a:ln>
                      <a:solidFill>
                        <a:schemeClr val="tx1">
                          <a:lumMod val="50000"/>
                          <a:lumOff val="50000"/>
                        </a:schemeClr>
                      </a:solidFill>
                    </a:ln>
                  </pic:spPr>
                </pic:pic>
              </a:graphicData>
            </a:graphic>
          </wp:inline>
        </w:drawing>
      </w:r>
    </w:p>
    <w:p w14:paraId="3C8137DC" w14:textId="73380193" w:rsidR="00BB3CC8" w:rsidRDefault="00BB3CC8" w:rsidP="00BB3CC8">
      <w:pPr>
        <w:pStyle w:val="LabStepNumbered"/>
        <w:numPr>
          <w:ilvl w:val="0"/>
          <w:numId w:val="28"/>
        </w:numPr>
      </w:pPr>
      <w:r>
        <w:t xml:space="preserve">Add a fourth slicer visual to filter the top 10 customers visual by </w:t>
      </w:r>
      <w:r w:rsidR="002B1175">
        <w:rPr>
          <w:b/>
        </w:rPr>
        <w:t>Gender</w:t>
      </w:r>
      <w:r>
        <w:t>.</w:t>
      </w:r>
    </w:p>
    <w:p w14:paraId="4448B83B" w14:textId="77777777" w:rsidR="00BB3CC8" w:rsidRDefault="00BB3CC8" w:rsidP="00BB3CC8">
      <w:pPr>
        <w:pStyle w:val="LabStepNumberedLevel2"/>
        <w:numPr>
          <w:ilvl w:val="1"/>
          <w:numId w:val="28"/>
        </w:numPr>
      </w:pPr>
      <w:r>
        <w:t xml:space="preserve">Click the </w:t>
      </w:r>
      <w:r w:rsidRPr="00D60102">
        <w:rPr>
          <w:b/>
        </w:rPr>
        <w:t>New Visual</w:t>
      </w:r>
      <w:r>
        <w:t xml:space="preserve"> button on the ribbon to add a new visual to the page.</w:t>
      </w:r>
    </w:p>
    <w:p w14:paraId="34D089F3" w14:textId="77777777" w:rsidR="00BB3CC8" w:rsidRDefault="00BB3CC8" w:rsidP="00BB3CC8">
      <w:pPr>
        <w:pStyle w:val="LabStepNumberedLevel2"/>
        <w:numPr>
          <w:ilvl w:val="1"/>
          <w:numId w:val="28"/>
        </w:numPr>
      </w:pPr>
      <w:r>
        <w:t xml:space="preserve">Change the visual to a slicer by clicking the Slicer button in the </w:t>
      </w:r>
      <w:r w:rsidRPr="00D60102">
        <w:rPr>
          <w:b/>
        </w:rPr>
        <w:t>Visualizations</w:t>
      </w:r>
      <w:r>
        <w:t xml:space="preserve"> list.</w:t>
      </w:r>
    </w:p>
    <w:p w14:paraId="3F48F2F0" w14:textId="189FCEB3" w:rsidR="00BB3CC8" w:rsidRDefault="00BB3CC8" w:rsidP="00BB3CC8">
      <w:pPr>
        <w:pStyle w:val="LabStepNumberedLevel2"/>
        <w:numPr>
          <w:ilvl w:val="1"/>
          <w:numId w:val="28"/>
        </w:numPr>
      </w:pPr>
      <w:r>
        <w:t xml:space="preserve">Drag and drop the </w:t>
      </w:r>
      <w:r w:rsidR="00BE15F3">
        <w:rPr>
          <w:b/>
        </w:rPr>
        <w:t>Gender</w:t>
      </w:r>
      <w:r>
        <w:t xml:space="preserve"> column from the </w:t>
      </w:r>
      <w:r w:rsidR="00BE15F3">
        <w:rPr>
          <w:b/>
        </w:rPr>
        <w:t>Customers</w:t>
      </w:r>
      <w:r>
        <w:t xml:space="preserve"> table into the </w:t>
      </w:r>
      <w:r>
        <w:rPr>
          <w:b/>
        </w:rPr>
        <w:t>Values</w:t>
      </w:r>
      <w:r>
        <w:t xml:space="preserve"> well.</w:t>
      </w:r>
    </w:p>
    <w:p w14:paraId="6C9CBBD9" w14:textId="08C04676" w:rsidR="00BB3CC8" w:rsidRDefault="00BE15F3" w:rsidP="00BB3CC8">
      <w:pPr>
        <w:pStyle w:val="LabStepScreenshotLevel2"/>
      </w:pPr>
      <w:r>
        <w:drawing>
          <wp:inline distT="0" distB="0" distL="0" distR="0" wp14:anchorId="44931C00" wp14:editId="2020B64D">
            <wp:extent cx="1715240" cy="883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55825" cy="904835"/>
                    </a:xfrm>
                    <a:prstGeom prst="rect">
                      <a:avLst/>
                    </a:prstGeom>
                    <a:noFill/>
                    <a:ln>
                      <a:noFill/>
                    </a:ln>
                  </pic:spPr>
                </pic:pic>
              </a:graphicData>
            </a:graphic>
          </wp:inline>
        </w:drawing>
      </w:r>
    </w:p>
    <w:p w14:paraId="53DF6BCB" w14:textId="77777777" w:rsidR="00BB3CC8" w:rsidRDefault="00BB3CC8" w:rsidP="00BB3CC8">
      <w:pPr>
        <w:pStyle w:val="LabStepNumberedLevel2"/>
        <w:numPr>
          <w:ilvl w:val="1"/>
          <w:numId w:val="28"/>
        </w:numPr>
      </w:pPr>
      <w:r>
        <w:t>Reposition the new visual to match the page layout shown in the following screenshot.</w:t>
      </w:r>
    </w:p>
    <w:p w14:paraId="3D371D3E" w14:textId="2693053F" w:rsidR="00BB3CC8" w:rsidRDefault="00417ED4" w:rsidP="00BB3CC8">
      <w:pPr>
        <w:pStyle w:val="LabStepScreenshotLevel2"/>
      </w:pPr>
      <w:r>
        <w:drawing>
          <wp:inline distT="0" distB="0" distL="0" distR="0" wp14:anchorId="41F25712" wp14:editId="246942DB">
            <wp:extent cx="2771824" cy="1669774"/>
            <wp:effectExtent l="19050" t="19050" r="9525" b="260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03110" cy="1688621"/>
                    </a:xfrm>
                    <a:prstGeom prst="rect">
                      <a:avLst/>
                    </a:prstGeom>
                    <a:noFill/>
                    <a:ln>
                      <a:solidFill>
                        <a:schemeClr val="tx1">
                          <a:lumMod val="50000"/>
                          <a:lumOff val="50000"/>
                        </a:schemeClr>
                      </a:solidFill>
                    </a:ln>
                  </pic:spPr>
                </pic:pic>
              </a:graphicData>
            </a:graphic>
          </wp:inline>
        </w:drawing>
      </w:r>
    </w:p>
    <w:p w14:paraId="70C9AB1C" w14:textId="6C3D0514" w:rsidR="00BE15F3" w:rsidRDefault="00BE15F3" w:rsidP="00BE15F3">
      <w:pPr>
        <w:pStyle w:val="LabStepNumbered"/>
        <w:numPr>
          <w:ilvl w:val="0"/>
          <w:numId w:val="28"/>
        </w:numPr>
      </w:pPr>
      <w:r>
        <w:t>Now interact with the slicers on the page to answer the following questions.</w:t>
      </w:r>
    </w:p>
    <w:p w14:paraId="566299C5" w14:textId="45F21130" w:rsidR="00BE15F3" w:rsidRDefault="00BE15F3" w:rsidP="00BE15F3">
      <w:pPr>
        <w:pStyle w:val="LabStepNumberedLevel2"/>
        <w:numPr>
          <w:ilvl w:val="1"/>
          <w:numId w:val="28"/>
        </w:numPr>
      </w:pPr>
      <w:r>
        <w:t>Who w</w:t>
      </w:r>
      <w:r w:rsidR="007D6386">
        <w:t>ere the top 10 customers in 2013</w:t>
      </w:r>
      <w:r>
        <w:t xml:space="preserve"> who were </w:t>
      </w:r>
      <w:r w:rsidR="007D6386">
        <w:t>repeat male customers living in the Central Region</w:t>
      </w:r>
      <w:r>
        <w:t>?</w:t>
      </w:r>
    </w:p>
    <w:p w14:paraId="78D456D1" w14:textId="4494D0C8" w:rsidR="00BE15F3" w:rsidRDefault="00417ED4" w:rsidP="00BE15F3">
      <w:pPr>
        <w:pStyle w:val="LabStepScreenshotLevel2"/>
      </w:pPr>
      <w:r>
        <w:drawing>
          <wp:inline distT="0" distB="0" distL="0" distR="0" wp14:anchorId="6D35E528" wp14:editId="29F5D972">
            <wp:extent cx="3294810" cy="1823831"/>
            <wp:effectExtent l="19050" t="19050" r="2032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318446" cy="1836915"/>
                    </a:xfrm>
                    <a:prstGeom prst="rect">
                      <a:avLst/>
                    </a:prstGeom>
                    <a:noFill/>
                    <a:ln>
                      <a:solidFill>
                        <a:schemeClr val="tx1">
                          <a:lumMod val="50000"/>
                          <a:lumOff val="50000"/>
                        </a:schemeClr>
                      </a:solidFill>
                    </a:ln>
                  </pic:spPr>
                </pic:pic>
              </a:graphicData>
            </a:graphic>
          </wp:inline>
        </w:drawing>
      </w:r>
    </w:p>
    <w:p w14:paraId="51AD489B" w14:textId="1E174074" w:rsidR="00BE15F3" w:rsidRDefault="00CB4F59" w:rsidP="00BE15F3">
      <w:pPr>
        <w:pStyle w:val="LabStepNumberedLevel2"/>
        <w:numPr>
          <w:ilvl w:val="1"/>
          <w:numId w:val="28"/>
        </w:numPr>
      </w:pPr>
      <w:r>
        <w:lastRenderedPageBreak/>
        <w:t>Who were the top 10 F</w:t>
      </w:r>
      <w:r w:rsidR="00BE15F3">
        <w:t xml:space="preserve">emale customers from the Eastern </w:t>
      </w:r>
      <w:r>
        <w:t>R</w:t>
      </w:r>
      <w:r w:rsidR="00BE15F3">
        <w:t>egion in 2015?</w:t>
      </w:r>
    </w:p>
    <w:p w14:paraId="13A5EF55" w14:textId="27815D6B" w:rsidR="00BE15F3" w:rsidRDefault="007D6386" w:rsidP="00BE15F3">
      <w:pPr>
        <w:pStyle w:val="LabStepScreenshotLevel2"/>
      </w:pPr>
      <w:r>
        <w:drawing>
          <wp:inline distT="0" distB="0" distL="0" distR="0" wp14:anchorId="6DBBBCCC" wp14:editId="74B62BBD">
            <wp:extent cx="3891170" cy="2356260"/>
            <wp:effectExtent l="19050" t="19050" r="14605"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01044" cy="2362239"/>
                    </a:xfrm>
                    <a:prstGeom prst="rect">
                      <a:avLst/>
                    </a:prstGeom>
                    <a:noFill/>
                    <a:ln>
                      <a:solidFill>
                        <a:schemeClr val="tx1">
                          <a:lumMod val="50000"/>
                          <a:lumOff val="50000"/>
                        </a:schemeClr>
                      </a:solidFill>
                    </a:ln>
                  </pic:spPr>
                </pic:pic>
              </a:graphicData>
            </a:graphic>
          </wp:inline>
        </w:drawing>
      </w:r>
    </w:p>
    <w:p w14:paraId="537EC3E5" w14:textId="2E63A60F" w:rsidR="0002729A" w:rsidRDefault="0002729A" w:rsidP="00D5711F">
      <w:pPr>
        <w:pStyle w:val="LabStepNumberedLevel2"/>
      </w:pPr>
      <w:r>
        <w:t>Clear the filter on all the slicers on the page so the table shows results for all sales.</w:t>
      </w:r>
    </w:p>
    <w:p w14:paraId="503A4017" w14:textId="25C6B79D" w:rsidR="00BB6AC7" w:rsidRDefault="00BB6AC7" w:rsidP="00BB6AC7">
      <w:pPr>
        <w:pStyle w:val="LabStepNumbered"/>
      </w:pPr>
      <w:r>
        <w:t xml:space="preserve">Add a new </w:t>
      </w:r>
      <w:r w:rsidR="002B56E8">
        <w:t>bar chart to show the sales revenue breakdown for the top 10 customers.</w:t>
      </w:r>
    </w:p>
    <w:p w14:paraId="679CD30E" w14:textId="1668815A" w:rsidR="007016C7" w:rsidRDefault="007016C7" w:rsidP="007016C7">
      <w:pPr>
        <w:pStyle w:val="LabStepNumberedLevel2"/>
      </w:pPr>
      <w:r>
        <w:t xml:space="preserve">Change the visual to a slicer by clicking the </w:t>
      </w:r>
      <w:r w:rsidR="0099755B" w:rsidRPr="0099755B">
        <w:rPr>
          <w:b/>
        </w:rPr>
        <w:t>Stacked bar chart</w:t>
      </w:r>
      <w:r w:rsidR="0099755B">
        <w:t xml:space="preserve"> </w:t>
      </w:r>
      <w:r>
        <w:t xml:space="preserve">button in the </w:t>
      </w:r>
      <w:r w:rsidRPr="00D60102">
        <w:rPr>
          <w:b/>
        </w:rPr>
        <w:t>Visualizations</w:t>
      </w:r>
      <w:r>
        <w:t xml:space="preserve"> list.</w:t>
      </w:r>
    </w:p>
    <w:p w14:paraId="0659A252" w14:textId="664CC5FF" w:rsidR="007016C7" w:rsidRDefault="002B56E8" w:rsidP="007016C7">
      <w:pPr>
        <w:pStyle w:val="LabStepScreenshotLevel2"/>
      </w:pPr>
      <w:r>
        <w:drawing>
          <wp:inline distT="0" distB="0" distL="0" distR="0" wp14:anchorId="0B2750ED" wp14:editId="2A3E575D">
            <wp:extent cx="1364851" cy="945396"/>
            <wp:effectExtent l="0" t="0" r="698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76259" cy="953298"/>
                    </a:xfrm>
                    <a:prstGeom prst="rect">
                      <a:avLst/>
                    </a:prstGeom>
                    <a:noFill/>
                    <a:ln>
                      <a:noFill/>
                    </a:ln>
                  </pic:spPr>
                </pic:pic>
              </a:graphicData>
            </a:graphic>
          </wp:inline>
        </w:drawing>
      </w:r>
    </w:p>
    <w:p w14:paraId="37B4DC49" w14:textId="7971A14D" w:rsidR="007016C7" w:rsidRDefault="007016C7" w:rsidP="007016C7">
      <w:pPr>
        <w:pStyle w:val="LabStepNumberedLevel2"/>
      </w:pPr>
      <w:r>
        <w:t xml:space="preserve">Drag and drop the </w:t>
      </w:r>
      <w:r w:rsidR="002B56E8">
        <w:rPr>
          <w:b/>
        </w:rPr>
        <w:t>Customer</w:t>
      </w:r>
      <w:r>
        <w:t xml:space="preserve"> column from the </w:t>
      </w:r>
      <w:r w:rsidR="002B56E8">
        <w:rPr>
          <w:b/>
        </w:rPr>
        <w:t xml:space="preserve">Customers </w:t>
      </w:r>
      <w:r>
        <w:t xml:space="preserve">table into the </w:t>
      </w:r>
      <w:r w:rsidR="009014E9">
        <w:rPr>
          <w:b/>
        </w:rPr>
        <w:t>Axis</w:t>
      </w:r>
      <w:r>
        <w:t xml:space="preserve"> well.</w:t>
      </w:r>
    </w:p>
    <w:p w14:paraId="3073B4B6" w14:textId="3A29E038" w:rsidR="007016C7" w:rsidRDefault="007016C7" w:rsidP="007016C7">
      <w:pPr>
        <w:pStyle w:val="LabStepNumberedLevel2"/>
      </w:pPr>
      <w:r>
        <w:t xml:space="preserve">Drag and drop the </w:t>
      </w:r>
      <w:r>
        <w:rPr>
          <w:b/>
        </w:rPr>
        <w:t>Sales Revenue</w:t>
      </w:r>
      <w:r>
        <w:t xml:space="preserve"> </w:t>
      </w:r>
      <w:r w:rsidR="006017C2">
        <w:t>measure</w:t>
      </w:r>
      <w:r>
        <w:t xml:space="preserve"> from the </w:t>
      </w:r>
      <w:r>
        <w:rPr>
          <w:b/>
        </w:rPr>
        <w:t>Sales</w:t>
      </w:r>
      <w:r>
        <w:t xml:space="preserve"> table into the </w:t>
      </w:r>
      <w:r>
        <w:rPr>
          <w:b/>
        </w:rPr>
        <w:t>Values</w:t>
      </w:r>
      <w:r>
        <w:t xml:space="preserve"> well.</w:t>
      </w:r>
    </w:p>
    <w:p w14:paraId="61E87BF0" w14:textId="383ADE0A" w:rsidR="007016C7" w:rsidRDefault="009014E9" w:rsidP="007016C7">
      <w:pPr>
        <w:pStyle w:val="LabStepScreenshotLevel2"/>
      </w:pPr>
      <w:r>
        <w:drawing>
          <wp:inline distT="0" distB="0" distL="0" distR="0" wp14:anchorId="4510A19D" wp14:editId="015000F5">
            <wp:extent cx="875077" cy="1118152"/>
            <wp:effectExtent l="0" t="0" r="127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884564" cy="1130274"/>
                    </a:xfrm>
                    <a:prstGeom prst="rect">
                      <a:avLst/>
                    </a:prstGeom>
                    <a:noFill/>
                    <a:ln>
                      <a:noFill/>
                    </a:ln>
                  </pic:spPr>
                </pic:pic>
              </a:graphicData>
            </a:graphic>
          </wp:inline>
        </w:drawing>
      </w:r>
    </w:p>
    <w:p w14:paraId="5C26DB52" w14:textId="0F9116E3" w:rsidR="009014E9" w:rsidRDefault="009014E9" w:rsidP="007016C7">
      <w:pPr>
        <w:pStyle w:val="LabStepNumberedLevel2"/>
      </w:pPr>
      <w:r>
        <w:t>At this point, your visual should match the one sho</w:t>
      </w:r>
      <w:r w:rsidR="000A73A7">
        <w:t>wn in the following screenshot.</w:t>
      </w:r>
    </w:p>
    <w:p w14:paraId="380885DF" w14:textId="4106F7F6" w:rsidR="009014E9" w:rsidRDefault="0099755B" w:rsidP="009014E9">
      <w:pPr>
        <w:pStyle w:val="LabStepScreenshotLevel2"/>
      </w:pPr>
      <w:r>
        <w:lastRenderedPageBreak/>
        <w:drawing>
          <wp:inline distT="0" distB="0" distL="0" distR="0" wp14:anchorId="6D45C6DA" wp14:editId="635FAE6B">
            <wp:extent cx="4840037" cy="2455817"/>
            <wp:effectExtent l="19050" t="19050" r="17780" b="209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53255" cy="2462524"/>
                    </a:xfrm>
                    <a:prstGeom prst="rect">
                      <a:avLst/>
                    </a:prstGeom>
                    <a:noFill/>
                    <a:ln>
                      <a:solidFill>
                        <a:schemeClr val="tx1">
                          <a:lumMod val="65000"/>
                          <a:lumOff val="35000"/>
                        </a:schemeClr>
                      </a:solidFill>
                    </a:ln>
                  </pic:spPr>
                </pic:pic>
              </a:graphicData>
            </a:graphic>
          </wp:inline>
        </w:drawing>
      </w:r>
    </w:p>
    <w:p w14:paraId="2EE78D84" w14:textId="2D7E4998" w:rsidR="007016C7" w:rsidRDefault="007016C7" w:rsidP="007016C7">
      <w:pPr>
        <w:pStyle w:val="LabStepNumberedLevel2"/>
      </w:pPr>
      <w:r>
        <w:t xml:space="preserve">Drag and drop the </w:t>
      </w:r>
      <w:r w:rsidR="009014E9">
        <w:rPr>
          <w:b/>
        </w:rPr>
        <w:t>Customer</w:t>
      </w:r>
      <w:r>
        <w:rPr>
          <w:b/>
        </w:rPr>
        <w:t xml:space="preserve"> Rank</w:t>
      </w:r>
      <w:r>
        <w:t xml:space="preserve"> measure from the </w:t>
      </w:r>
      <w:r w:rsidR="009014E9">
        <w:rPr>
          <w:b/>
        </w:rPr>
        <w:t>Customers</w:t>
      </w:r>
      <w:r>
        <w:t xml:space="preserve"> table into </w:t>
      </w:r>
      <w:r w:rsidRPr="00E74014">
        <w:rPr>
          <w:b/>
        </w:rPr>
        <w:t>Visual level filters</w:t>
      </w:r>
      <w:r>
        <w:t xml:space="preserve"> well of the </w:t>
      </w:r>
      <w:r>
        <w:rPr>
          <w:b/>
        </w:rPr>
        <w:t>Filters</w:t>
      </w:r>
      <w:r>
        <w:t xml:space="preserve"> section.</w:t>
      </w:r>
    </w:p>
    <w:p w14:paraId="042CC6F1" w14:textId="0CB9F2C5" w:rsidR="007016C7" w:rsidRDefault="007016C7" w:rsidP="007016C7">
      <w:pPr>
        <w:pStyle w:val="LabStepNumberedLevel2"/>
      </w:pPr>
      <w:r>
        <w:t xml:space="preserve">Configure the </w:t>
      </w:r>
      <w:r w:rsidR="009014E9">
        <w:rPr>
          <w:b/>
        </w:rPr>
        <w:t xml:space="preserve">Customer </w:t>
      </w:r>
      <w:r w:rsidRPr="00E74014">
        <w:rPr>
          <w:b/>
        </w:rPr>
        <w:t>Rank</w:t>
      </w:r>
      <w:r>
        <w:t xml:space="preserve"> filter to only display </w:t>
      </w:r>
      <w:r w:rsidR="009014E9">
        <w:t xml:space="preserve">customers </w:t>
      </w:r>
      <w:r>
        <w:t xml:space="preserve">with a rank of </w:t>
      </w:r>
      <w:r w:rsidR="009014E9">
        <w:t>10</w:t>
      </w:r>
      <w:r>
        <w:t xml:space="preserve"> or lower as shown in the following screenshot and then click the </w:t>
      </w:r>
      <w:r w:rsidRPr="00E74014">
        <w:rPr>
          <w:b/>
        </w:rPr>
        <w:t>Apply Filter</w:t>
      </w:r>
      <w:r>
        <w:t xml:space="preserve"> link to apply the filter to the visual.</w:t>
      </w:r>
    </w:p>
    <w:p w14:paraId="44D8B1B0" w14:textId="705CE130" w:rsidR="007016C7" w:rsidRDefault="009014E9" w:rsidP="007016C7">
      <w:pPr>
        <w:pStyle w:val="LabStepScreenshotLevel2"/>
      </w:pPr>
      <w:r>
        <w:drawing>
          <wp:inline distT="0" distB="0" distL="0" distR="0" wp14:anchorId="47D592A1" wp14:editId="7ECD78DF">
            <wp:extent cx="1227909" cy="1637212"/>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40356" cy="1653808"/>
                    </a:xfrm>
                    <a:prstGeom prst="rect">
                      <a:avLst/>
                    </a:prstGeom>
                    <a:noFill/>
                    <a:ln>
                      <a:noFill/>
                    </a:ln>
                  </pic:spPr>
                </pic:pic>
              </a:graphicData>
            </a:graphic>
          </wp:inline>
        </w:drawing>
      </w:r>
    </w:p>
    <w:p w14:paraId="13D34D4B" w14:textId="5F16B925" w:rsidR="0002729A" w:rsidRDefault="0002729A" w:rsidP="007016C7">
      <w:pPr>
        <w:pStyle w:val="LabStepNumberedLevel2"/>
      </w:pPr>
      <w:r>
        <w:t>The visual should now match the following screenshot.</w:t>
      </w:r>
    </w:p>
    <w:p w14:paraId="05C9A42D" w14:textId="6D6CB579" w:rsidR="0002729A" w:rsidRDefault="0099755B" w:rsidP="0002729A">
      <w:pPr>
        <w:pStyle w:val="LabStepScreenshotLevel2"/>
      </w:pPr>
      <w:r>
        <w:drawing>
          <wp:inline distT="0" distB="0" distL="0" distR="0" wp14:anchorId="5278B866" wp14:editId="15FFE3CE">
            <wp:extent cx="4383482" cy="2481942"/>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02176" cy="2492527"/>
                    </a:xfrm>
                    <a:prstGeom prst="rect">
                      <a:avLst/>
                    </a:prstGeom>
                    <a:noFill/>
                    <a:ln>
                      <a:noFill/>
                    </a:ln>
                  </pic:spPr>
                </pic:pic>
              </a:graphicData>
            </a:graphic>
          </wp:inline>
        </w:drawing>
      </w:r>
    </w:p>
    <w:p w14:paraId="103190DB" w14:textId="57C0652B" w:rsidR="0002729A" w:rsidRDefault="0070495D" w:rsidP="007016C7">
      <w:pPr>
        <w:pStyle w:val="LabStepNumberedLevel2"/>
      </w:pPr>
      <w:r>
        <w:lastRenderedPageBreak/>
        <w:t>Click the ellipse (</w:t>
      </w:r>
      <w:r w:rsidRPr="0070495D">
        <w:rPr>
          <w:b/>
        </w:rPr>
        <w:t>…</w:t>
      </w:r>
      <w:r>
        <w:t>) menu at the top, right corner of t</w:t>
      </w:r>
      <w:r w:rsidR="00CB4F59">
        <w:t xml:space="preserve">he visual and select </w:t>
      </w:r>
      <w:r w:rsidR="00CB4F59" w:rsidRPr="00CB4F59">
        <w:rPr>
          <w:b/>
        </w:rPr>
        <w:t xml:space="preserve">Sort </w:t>
      </w:r>
      <w:proofErr w:type="gramStart"/>
      <w:r w:rsidR="00CB4F59" w:rsidRPr="00CB4F59">
        <w:rPr>
          <w:b/>
        </w:rPr>
        <w:t>By</w:t>
      </w:r>
      <w:proofErr w:type="gramEnd"/>
      <w:r w:rsidRPr="00CB4F59">
        <w:rPr>
          <w:b/>
        </w:rPr>
        <w:t xml:space="preserve"> Sales Revenue</w:t>
      </w:r>
      <w:r>
        <w:t xml:space="preserve"> to sort the bars in the bar chart so that customers with the greatest revenue are at the top.</w:t>
      </w:r>
    </w:p>
    <w:p w14:paraId="372EFFB1" w14:textId="3C2AAA54" w:rsidR="0002729A" w:rsidRDefault="0099755B" w:rsidP="0002729A">
      <w:pPr>
        <w:pStyle w:val="LabStepScreenshotLevel2"/>
      </w:pPr>
      <w:r>
        <w:drawing>
          <wp:inline distT="0" distB="0" distL="0" distR="0" wp14:anchorId="36488A47" wp14:editId="389B8BFD">
            <wp:extent cx="5960900" cy="2246811"/>
            <wp:effectExtent l="19050" t="19050" r="20955" b="203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86621" cy="2256506"/>
                    </a:xfrm>
                    <a:prstGeom prst="rect">
                      <a:avLst/>
                    </a:prstGeom>
                    <a:noFill/>
                    <a:ln>
                      <a:solidFill>
                        <a:schemeClr val="bg1">
                          <a:lumMod val="50000"/>
                        </a:schemeClr>
                      </a:solidFill>
                    </a:ln>
                  </pic:spPr>
                </pic:pic>
              </a:graphicData>
            </a:graphic>
          </wp:inline>
        </w:drawing>
      </w:r>
    </w:p>
    <w:p w14:paraId="4825983C" w14:textId="75DDD58A" w:rsidR="007016C7" w:rsidRDefault="0002729A" w:rsidP="00562640">
      <w:pPr>
        <w:pStyle w:val="LabStepNumberedLevel2"/>
      </w:pPr>
      <w:r>
        <w:t xml:space="preserve">The customers in the visual should now be sorted with the greatest amounts of sales revenue at the top. </w:t>
      </w:r>
      <w:r w:rsidR="007016C7">
        <w:t>Reposition the new visual to match the page layout shown in the following screenshot.</w:t>
      </w:r>
    </w:p>
    <w:p w14:paraId="654E13D4" w14:textId="72E6368D" w:rsidR="007016C7" w:rsidRDefault="0099755B" w:rsidP="007016C7">
      <w:pPr>
        <w:pStyle w:val="LabStepScreenshotLevel2"/>
      </w:pPr>
      <w:r>
        <w:drawing>
          <wp:inline distT="0" distB="0" distL="0" distR="0" wp14:anchorId="6AE0E187" wp14:editId="3CED9903">
            <wp:extent cx="3778190" cy="2042160"/>
            <wp:effectExtent l="19050" t="19050" r="13335" b="1524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24672" t="30807"/>
                    <a:stretch/>
                  </pic:blipFill>
                  <pic:spPr bwMode="auto">
                    <a:xfrm>
                      <a:off x="0" y="0"/>
                      <a:ext cx="3791037" cy="2049104"/>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060D36" w14:textId="1007F7DE" w:rsidR="00F82317" w:rsidRDefault="00F82317" w:rsidP="007016C7">
      <w:pPr>
        <w:pStyle w:val="LabStepNumberedLevel2"/>
      </w:pPr>
      <w:r>
        <w:t xml:space="preserve">Add a small bit of formatting by selecting the bar chart and then changing the </w:t>
      </w:r>
      <w:r w:rsidRPr="00F82317">
        <w:rPr>
          <w:b/>
        </w:rPr>
        <w:t>Data labels</w:t>
      </w:r>
      <w:r>
        <w:t xml:space="preserve"> property setting from </w:t>
      </w:r>
      <w:r w:rsidRPr="00F82317">
        <w:rPr>
          <w:b/>
        </w:rPr>
        <w:t>Off</w:t>
      </w:r>
      <w:r>
        <w:t xml:space="preserve"> to </w:t>
      </w:r>
      <w:r w:rsidRPr="00F82317">
        <w:rPr>
          <w:b/>
        </w:rPr>
        <w:t>On</w:t>
      </w:r>
      <w:r>
        <w:t>.</w:t>
      </w:r>
    </w:p>
    <w:p w14:paraId="0930D785" w14:textId="6100CDCD" w:rsidR="00F82317" w:rsidRDefault="00F82317" w:rsidP="00F82317">
      <w:pPr>
        <w:pStyle w:val="LabStepScreenshotLevel2"/>
      </w:pPr>
      <w:r>
        <w:drawing>
          <wp:inline distT="0" distB="0" distL="0" distR="0" wp14:anchorId="73A2F4D3" wp14:editId="0CE10B2C">
            <wp:extent cx="1540020" cy="1463040"/>
            <wp:effectExtent l="0" t="0" r="317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8673" cy="1480760"/>
                    </a:xfrm>
                    <a:prstGeom prst="rect">
                      <a:avLst/>
                    </a:prstGeom>
                    <a:noFill/>
                    <a:ln>
                      <a:noFill/>
                    </a:ln>
                  </pic:spPr>
                </pic:pic>
              </a:graphicData>
            </a:graphic>
          </wp:inline>
        </w:drawing>
      </w:r>
    </w:p>
    <w:p w14:paraId="76E419C5" w14:textId="47E04D63" w:rsidR="00F82317" w:rsidRDefault="00F82317" w:rsidP="00F82317">
      <w:pPr>
        <w:pStyle w:val="LabStepNumberedLevel2"/>
      </w:pPr>
      <w:r>
        <w:t xml:space="preserve">Now the visual should display </w:t>
      </w:r>
      <w:r w:rsidR="006017C2">
        <w:t>an</w:t>
      </w:r>
      <w:r>
        <w:t xml:space="preserve"> individual sales revenue total for each of the top 10 customers.</w:t>
      </w:r>
    </w:p>
    <w:p w14:paraId="41E511B7" w14:textId="6630AAEC" w:rsidR="00F82317" w:rsidRDefault="007D6386" w:rsidP="00F82317">
      <w:pPr>
        <w:pStyle w:val="LabStepScreenshotLevel2"/>
      </w:pPr>
      <w:r>
        <w:lastRenderedPageBreak/>
        <w:drawing>
          <wp:inline distT="0" distB="0" distL="0" distR="0" wp14:anchorId="6E5A6CEA" wp14:editId="7DAA6317">
            <wp:extent cx="5126296" cy="2221395"/>
            <wp:effectExtent l="19050" t="19050" r="1778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35443" cy="2225359"/>
                    </a:xfrm>
                    <a:prstGeom prst="rect">
                      <a:avLst/>
                    </a:prstGeom>
                    <a:noFill/>
                    <a:ln>
                      <a:solidFill>
                        <a:schemeClr val="tx1">
                          <a:lumMod val="50000"/>
                          <a:lumOff val="50000"/>
                        </a:schemeClr>
                      </a:solidFill>
                    </a:ln>
                  </pic:spPr>
                </pic:pic>
              </a:graphicData>
            </a:graphic>
          </wp:inline>
        </w:drawing>
      </w:r>
    </w:p>
    <w:p w14:paraId="7F5BAAA4" w14:textId="44431FD5" w:rsidR="007016C7" w:rsidRDefault="007016C7" w:rsidP="00F82317">
      <w:pPr>
        <w:pStyle w:val="LabStepNumbered"/>
      </w:pPr>
      <w:r>
        <w:t xml:space="preserve">Test you work by using the </w:t>
      </w:r>
      <w:r w:rsidR="00557CB2">
        <w:t xml:space="preserve">four </w:t>
      </w:r>
      <w:r>
        <w:t>slicer</w:t>
      </w:r>
      <w:r w:rsidR="00557CB2">
        <w:t>s</w:t>
      </w:r>
      <w:r>
        <w:t xml:space="preserve"> to select different combinations of years</w:t>
      </w:r>
      <w:r w:rsidR="0002729A">
        <w:t>, sales region, customer type and gender.</w:t>
      </w:r>
      <w:r>
        <w:t xml:space="preserve"> Both the table and the </w:t>
      </w:r>
      <w:r w:rsidR="0002729A">
        <w:t xml:space="preserve">bar </w:t>
      </w:r>
      <w:r>
        <w:t xml:space="preserve">chart with the top </w:t>
      </w:r>
      <w:r w:rsidR="0002729A">
        <w:t xml:space="preserve">10 customers </w:t>
      </w:r>
      <w:r>
        <w:t>should update together and stay in sync as you change the filter selection.</w:t>
      </w:r>
    </w:p>
    <w:p w14:paraId="7AAE54BA" w14:textId="1647883B" w:rsidR="007016C7" w:rsidRPr="000A73A7" w:rsidRDefault="007D6386" w:rsidP="00F82317">
      <w:pPr>
        <w:pStyle w:val="LabStepScreenshot"/>
        <w:rPr>
          <w:b/>
        </w:rPr>
      </w:pPr>
      <w:r>
        <w:rPr>
          <w:b/>
          <w:noProof/>
        </w:rPr>
        <w:drawing>
          <wp:inline distT="0" distB="0" distL="0" distR="0" wp14:anchorId="0C833934" wp14:editId="42E0DD01">
            <wp:extent cx="5714247" cy="3255065"/>
            <wp:effectExtent l="19050" t="19050" r="20320"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718640" cy="3257568"/>
                    </a:xfrm>
                    <a:prstGeom prst="rect">
                      <a:avLst/>
                    </a:prstGeom>
                    <a:noFill/>
                    <a:ln>
                      <a:solidFill>
                        <a:schemeClr val="tx1">
                          <a:lumMod val="50000"/>
                          <a:lumOff val="50000"/>
                        </a:schemeClr>
                      </a:solidFill>
                    </a:ln>
                  </pic:spPr>
                </pic:pic>
              </a:graphicData>
            </a:graphic>
          </wp:inline>
        </w:drawing>
      </w:r>
    </w:p>
    <w:p w14:paraId="0CF56D38" w14:textId="77777777" w:rsidR="007016C7" w:rsidRDefault="007016C7" w:rsidP="007016C7">
      <w:pPr>
        <w:pStyle w:val="LabStepNumbered"/>
      </w:pPr>
      <w:r>
        <w:t xml:space="preserve">Save the work you have done by clicking the </w:t>
      </w:r>
      <w:r w:rsidRPr="00557CB2">
        <w:rPr>
          <w:b/>
        </w:rPr>
        <w:t>Save</w:t>
      </w:r>
      <w:r>
        <w:t xml:space="preserve"> button in the upper left corner of the Power BI Desktop window.</w:t>
      </w:r>
    </w:p>
    <w:p w14:paraId="155A83BF" w14:textId="01E45407" w:rsidR="00070375" w:rsidRPr="00AB0146" w:rsidRDefault="00070375" w:rsidP="00070375">
      <w:pPr>
        <w:pStyle w:val="Heading3"/>
      </w:pPr>
      <w:r>
        <w:t>E</w:t>
      </w:r>
      <w:r w:rsidR="00804D94">
        <w:t>xercise 5</w:t>
      </w:r>
      <w:r>
        <w:t>: Publish Your Project and Its Reports to the Power BI Service</w:t>
      </w:r>
    </w:p>
    <w:p w14:paraId="4C7D024A" w14:textId="56AAC3F2" w:rsidR="00070375" w:rsidRDefault="00F82317" w:rsidP="00F82317">
      <w:pPr>
        <w:pStyle w:val="LabExerciseLeadIn"/>
      </w:pPr>
      <w:r>
        <w:t xml:space="preserve">In this </w:t>
      </w:r>
      <w:proofErr w:type="gramStart"/>
      <w:r>
        <w:t>exercise</w:t>
      </w:r>
      <w:proofErr w:type="gramEnd"/>
      <w:r>
        <w:t xml:space="preserve"> you will complete your work by publishing the PBIX file to your personal workspace in the Power BI service</w:t>
      </w:r>
      <w:r w:rsidR="00070375">
        <w:t>.</w:t>
      </w:r>
    </w:p>
    <w:p w14:paraId="056AB113" w14:textId="76E06BB4" w:rsidR="00F82317" w:rsidRDefault="00F82317" w:rsidP="00D3068C">
      <w:pPr>
        <w:pStyle w:val="LabStepNumbered"/>
        <w:numPr>
          <w:ilvl w:val="0"/>
          <w:numId w:val="30"/>
        </w:numPr>
      </w:pPr>
      <w:r>
        <w:t xml:space="preserve">Make sure you still have the </w:t>
      </w:r>
      <w:r w:rsidRPr="00D3068C">
        <w:rPr>
          <w:b/>
        </w:rPr>
        <w:t>Wingtip</w:t>
      </w:r>
      <w:r w:rsidR="0009536F" w:rsidRPr="00D3068C">
        <w:rPr>
          <w:b/>
        </w:rPr>
        <w:t xml:space="preserve"> </w:t>
      </w:r>
      <w:r w:rsidRPr="00D3068C">
        <w:rPr>
          <w:b/>
        </w:rPr>
        <w:t>Sales</w:t>
      </w:r>
      <w:r w:rsidR="0009536F" w:rsidRPr="00D3068C">
        <w:rPr>
          <w:b/>
        </w:rPr>
        <w:t xml:space="preserve"> </w:t>
      </w:r>
      <w:proofErr w:type="spellStart"/>
      <w:r w:rsidR="0009536F" w:rsidRPr="00D3068C">
        <w:rPr>
          <w:b/>
        </w:rPr>
        <w:t>Analysis</w:t>
      </w:r>
      <w:r w:rsidRPr="00D3068C">
        <w:rPr>
          <w:b/>
        </w:rPr>
        <w:t>.pbix</w:t>
      </w:r>
      <w:proofErr w:type="spellEnd"/>
      <w:r>
        <w:t xml:space="preserve"> </w:t>
      </w:r>
      <w:r w:rsidR="0009536F">
        <w:t xml:space="preserve">project </w:t>
      </w:r>
      <w:r>
        <w:t>file open that you created in the previous exercise.</w:t>
      </w:r>
    </w:p>
    <w:p w14:paraId="2DB13EB2" w14:textId="441E1A34" w:rsidR="009E4DDA" w:rsidRDefault="009E4DDA" w:rsidP="00F020D7">
      <w:pPr>
        <w:pStyle w:val="LabStepNumbered"/>
        <w:numPr>
          <w:ilvl w:val="0"/>
          <w:numId w:val="30"/>
        </w:numPr>
      </w:pPr>
      <w:bookmarkStart w:id="1" w:name="_Hlk499792211"/>
      <w:r>
        <w:t>Prepare the report for publishing</w:t>
      </w:r>
      <w:r w:rsidR="0009536F">
        <w:t>.</w:t>
      </w:r>
    </w:p>
    <w:p w14:paraId="51E009D7" w14:textId="4C490FFB" w:rsidR="0009536F" w:rsidRDefault="0009536F" w:rsidP="00F020D7">
      <w:pPr>
        <w:pStyle w:val="LabStepNumberedLevel2"/>
        <w:numPr>
          <w:ilvl w:val="1"/>
          <w:numId w:val="30"/>
        </w:numPr>
      </w:pPr>
      <w:r>
        <w:t>Navigate to report view.</w:t>
      </w:r>
    </w:p>
    <w:p w14:paraId="110545A7" w14:textId="52F492A0" w:rsidR="009E4DDA" w:rsidRDefault="0009536F" w:rsidP="00F020D7">
      <w:pPr>
        <w:pStyle w:val="LabStepNumberedLevel2"/>
        <w:numPr>
          <w:ilvl w:val="1"/>
          <w:numId w:val="30"/>
        </w:numPr>
      </w:pPr>
      <w:r>
        <w:t xml:space="preserve">Click the </w:t>
      </w:r>
      <w:r w:rsidR="009E4DDA" w:rsidRPr="009C6E91">
        <w:rPr>
          <w:b/>
        </w:rPr>
        <w:t>Top 10 Customers</w:t>
      </w:r>
      <w:r w:rsidR="009E4DDA">
        <w:t xml:space="preserve"> </w:t>
      </w:r>
      <w:r>
        <w:t xml:space="preserve">page </w:t>
      </w:r>
      <w:r w:rsidR="009C6E91">
        <w:t>in the page navigation menu to make that the active report page.</w:t>
      </w:r>
    </w:p>
    <w:p w14:paraId="15D78967" w14:textId="66FCF8C4" w:rsidR="009E4DDA" w:rsidRDefault="009E4DDA" w:rsidP="00F020D7">
      <w:pPr>
        <w:pStyle w:val="LabStepNumberedLevel2"/>
        <w:numPr>
          <w:ilvl w:val="1"/>
          <w:numId w:val="30"/>
        </w:numPr>
      </w:pPr>
      <w:r>
        <w:t xml:space="preserve">Click </w:t>
      </w:r>
      <w:r w:rsidRPr="009C6E91">
        <w:rPr>
          <w:b/>
        </w:rPr>
        <w:t>Save</w:t>
      </w:r>
      <w:r w:rsidR="009C6E91">
        <w:t xml:space="preserve"> to save the project</w:t>
      </w:r>
      <w:r>
        <w:t>.</w:t>
      </w:r>
    </w:p>
    <w:p w14:paraId="34B55F60" w14:textId="77CEC856" w:rsidR="009E4DDA" w:rsidRDefault="009E4DDA" w:rsidP="00F020D7">
      <w:pPr>
        <w:pStyle w:val="LabStepNumbered"/>
        <w:numPr>
          <w:ilvl w:val="0"/>
          <w:numId w:val="30"/>
        </w:numPr>
      </w:pPr>
      <w:r>
        <w:lastRenderedPageBreak/>
        <w:t>Publish</w:t>
      </w:r>
      <w:r w:rsidR="009C6E91">
        <w:t xml:space="preserve"> the project to the Power BI service.</w:t>
      </w:r>
    </w:p>
    <w:p w14:paraId="3B585D9D" w14:textId="7CE5DBA3" w:rsidR="009E4DDA" w:rsidRDefault="009E4DDA" w:rsidP="00F020D7">
      <w:pPr>
        <w:pStyle w:val="LabStepNumberedLevel2"/>
        <w:numPr>
          <w:ilvl w:val="1"/>
          <w:numId w:val="30"/>
        </w:numPr>
      </w:pPr>
      <w:r>
        <w:t xml:space="preserve">Navigate to </w:t>
      </w:r>
      <w:r w:rsidRPr="009C6E91">
        <w:rPr>
          <w:b/>
        </w:rPr>
        <w:t>Home</w:t>
      </w:r>
      <w:r w:rsidR="009C6E91">
        <w:t xml:space="preserve"> tab in r</w:t>
      </w:r>
      <w:r>
        <w:t>ibbon</w:t>
      </w:r>
    </w:p>
    <w:p w14:paraId="6917E151" w14:textId="72835DE0" w:rsidR="00F82317" w:rsidRDefault="00F82317" w:rsidP="00F020D7">
      <w:pPr>
        <w:pStyle w:val="LabStepNumberedLevel2"/>
        <w:numPr>
          <w:ilvl w:val="1"/>
          <w:numId w:val="30"/>
        </w:numPr>
      </w:pPr>
      <w:r>
        <w:t xml:space="preserve">Click the </w:t>
      </w:r>
      <w:r w:rsidRPr="009E4DDA">
        <w:rPr>
          <w:b/>
        </w:rPr>
        <w:t>Publish</w:t>
      </w:r>
      <w:r>
        <w:t xml:space="preserve"> button on the far</w:t>
      </w:r>
      <w:r w:rsidR="000A73A7">
        <w:t xml:space="preserve"> right-hand side of the ribbon.</w:t>
      </w:r>
    </w:p>
    <w:p w14:paraId="542BE233" w14:textId="2C780E53" w:rsidR="00F82317" w:rsidRDefault="009E4DDA" w:rsidP="00F82317">
      <w:pPr>
        <w:pStyle w:val="LabStepScreenshot"/>
      </w:pPr>
      <w:r>
        <w:rPr>
          <w:noProof/>
        </w:rPr>
        <w:drawing>
          <wp:inline distT="0" distB="0" distL="0" distR="0" wp14:anchorId="76299FA8" wp14:editId="70C2ACE6">
            <wp:extent cx="5015753" cy="668767"/>
            <wp:effectExtent l="19050" t="19050" r="1397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32931" cy="671057"/>
                    </a:xfrm>
                    <a:prstGeom prst="rect">
                      <a:avLst/>
                    </a:prstGeom>
                    <a:noFill/>
                    <a:ln>
                      <a:solidFill>
                        <a:schemeClr val="tx1"/>
                      </a:solidFill>
                    </a:ln>
                  </pic:spPr>
                </pic:pic>
              </a:graphicData>
            </a:graphic>
          </wp:inline>
        </w:drawing>
      </w:r>
    </w:p>
    <w:p w14:paraId="3291AF72" w14:textId="77777777" w:rsidR="00F82317" w:rsidRDefault="00F82317" w:rsidP="00F82317">
      <w:pPr>
        <w:pStyle w:val="LabStepNumbered"/>
      </w:pPr>
      <w:r>
        <w:t xml:space="preserve">When promoted with the </w:t>
      </w:r>
      <w:r w:rsidRPr="008615F8">
        <w:rPr>
          <w:b/>
        </w:rPr>
        <w:t>Sign in to Power BI</w:t>
      </w:r>
      <w:r>
        <w:t xml:space="preserve"> dialog, click the </w:t>
      </w:r>
      <w:r w:rsidRPr="008615F8">
        <w:rPr>
          <w:b/>
        </w:rPr>
        <w:t>Sign In</w:t>
      </w:r>
      <w:r>
        <w:t xml:space="preserve"> button</w:t>
      </w:r>
    </w:p>
    <w:p w14:paraId="1A0477FE" w14:textId="77777777" w:rsidR="00F82317" w:rsidRDefault="00F82317" w:rsidP="00F82317">
      <w:pPr>
        <w:pStyle w:val="LabStepScreenshot"/>
      </w:pPr>
      <w:r>
        <w:rPr>
          <w:noProof/>
        </w:rPr>
        <w:drawing>
          <wp:inline distT="0" distB="0" distL="0" distR="0" wp14:anchorId="058B3C96" wp14:editId="137FC73F">
            <wp:extent cx="3625778" cy="139772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60446" cy="1411090"/>
                    </a:xfrm>
                    <a:prstGeom prst="rect">
                      <a:avLst/>
                    </a:prstGeom>
                  </pic:spPr>
                </pic:pic>
              </a:graphicData>
            </a:graphic>
          </wp:inline>
        </w:drawing>
      </w:r>
    </w:p>
    <w:p w14:paraId="387BFB01" w14:textId="77777777" w:rsidR="00F82317" w:rsidRDefault="00F82317" w:rsidP="00F82317">
      <w:pPr>
        <w:pStyle w:val="LabStepNumbered"/>
      </w:pPr>
      <w:r>
        <w:t>Sign into the Power BI service using your primary Office 365 account to give Power BI Desktop the access to publish the PBIX file.</w:t>
      </w:r>
    </w:p>
    <w:p w14:paraId="075923E4" w14:textId="77777777" w:rsidR="00F82317" w:rsidRDefault="00F82317" w:rsidP="00F82317">
      <w:pPr>
        <w:pStyle w:val="LabStepScreenshot"/>
      </w:pPr>
      <w:r>
        <w:rPr>
          <w:noProof/>
        </w:rPr>
        <w:drawing>
          <wp:inline distT="0" distB="0" distL="0" distR="0" wp14:anchorId="17E9A06B" wp14:editId="767A7856">
            <wp:extent cx="2057400" cy="2301498"/>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59395" cy="2303729"/>
                    </a:xfrm>
                    <a:prstGeom prst="rect">
                      <a:avLst/>
                    </a:prstGeom>
                  </pic:spPr>
                </pic:pic>
              </a:graphicData>
            </a:graphic>
          </wp:inline>
        </w:drawing>
      </w:r>
    </w:p>
    <w:p w14:paraId="01C2A318" w14:textId="77777777" w:rsidR="00F82317" w:rsidRDefault="00F82317" w:rsidP="00F82317">
      <w:pPr>
        <w:pStyle w:val="LabStepNumbered"/>
      </w:pPr>
      <w:r>
        <w:t xml:space="preserve">After you have signed in, Power BI Desktop will display the </w:t>
      </w:r>
      <w:r w:rsidRPr="008615F8">
        <w:rPr>
          <w:b/>
        </w:rPr>
        <w:t>Publishing to Power BI</w:t>
      </w:r>
      <w:r>
        <w:t xml:space="preserve"> dialog showing you that the publishing process is underway.</w:t>
      </w:r>
    </w:p>
    <w:p w14:paraId="22F78B37" w14:textId="10CF271B" w:rsidR="00F82317" w:rsidRDefault="00AB0F0D" w:rsidP="00F82317">
      <w:pPr>
        <w:pStyle w:val="LabStepScreenshot"/>
      </w:pPr>
      <w:r>
        <w:rPr>
          <w:noProof/>
        </w:rPr>
        <w:drawing>
          <wp:inline distT="0" distB="0" distL="0" distR="0" wp14:anchorId="11946E8C" wp14:editId="3FC49EDE">
            <wp:extent cx="3267383" cy="1003300"/>
            <wp:effectExtent l="19050" t="19050" r="28575" b="2540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09069" cy="1016100"/>
                    </a:xfrm>
                    <a:prstGeom prst="rect">
                      <a:avLst/>
                    </a:prstGeom>
                    <a:noFill/>
                    <a:ln>
                      <a:solidFill>
                        <a:schemeClr val="tx1"/>
                      </a:solidFill>
                    </a:ln>
                  </pic:spPr>
                </pic:pic>
              </a:graphicData>
            </a:graphic>
          </wp:inline>
        </w:drawing>
      </w:r>
    </w:p>
    <w:p w14:paraId="0DA47901" w14:textId="63840FB3" w:rsidR="00F82317" w:rsidRDefault="00F82317" w:rsidP="00F82317">
      <w:pPr>
        <w:pStyle w:val="LabStepNumbered"/>
      </w:pPr>
      <w:r>
        <w:t xml:space="preserve">Once the publishing process has completed, the </w:t>
      </w:r>
      <w:r w:rsidRPr="008615F8">
        <w:rPr>
          <w:b/>
        </w:rPr>
        <w:t>Publishing to Power BI</w:t>
      </w:r>
      <w:r>
        <w:t xml:space="preserve"> dialog will display a success message and provide you with a link to </w:t>
      </w:r>
      <w:r w:rsidRPr="008615F8">
        <w:rPr>
          <w:b/>
        </w:rPr>
        <w:t xml:space="preserve">Open </w:t>
      </w:r>
      <w:r w:rsidR="00D3068C">
        <w:rPr>
          <w:b/>
        </w:rPr>
        <w:t>'</w:t>
      </w:r>
      <w:r w:rsidR="00D3068C" w:rsidRPr="00D3068C">
        <w:rPr>
          <w:b/>
        </w:rPr>
        <w:t xml:space="preserve">Wingtip Sales </w:t>
      </w:r>
      <w:proofErr w:type="spellStart"/>
      <w:r w:rsidR="00D3068C" w:rsidRPr="00D3068C">
        <w:rPr>
          <w:b/>
        </w:rPr>
        <w:t>Analysis.pbix</w:t>
      </w:r>
      <w:proofErr w:type="spellEnd"/>
      <w:r w:rsidR="00D3068C">
        <w:rPr>
          <w:b/>
        </w:rPr>
        <w:t>'</w:t>
      </w:r>
      <w:r w:rsidRPr="008615F8">
        <w:rPr>
          <w:b/>
        </w:rPr>
        <w:t xml:space="preserve"> in Power BI</w:t>
      </w:r>
      <w:r>
        <w:t>. Click on that link to navigate to the Power BI service using the browser.</w:t>
      </w:r>
    </w:p>
    <w:p w14:paraId="79C2D26F" w14:textId="4CBEAE35" w:rsidR="00F82317" w:rsidRDefault="00AB0F0D" w:rsidP="00F82317">
      <w:pPr>
        <w:pStyle w:val="LabStepScreenshot"/>
      </w:pPr>
      <w:r>
        <w:rPr>
          <w:noProof/>
        </w:rPr>
        <w:lastRenderedPageBreak/>
        <w:drawing>
          <wp:inline distT="0" distB="0" distL="0" distR="0" wp14:anchorId="453D34B2" wp14:editId="57BF65D0">
            <wp:extent cx="3390900" cy="1392772"/>
            <wp:effectExtent l="19050" t="19050" r="19050" b="171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01515" cy="1397132"/>
                    </a:xfrm>
                    <a:prstGeom prst="rect">
                      <a:avLst/>
                    </a:prstGeom>
                    <a:noFill/>
                    <a:ln>
                      <a:solidFill>
                        <a:schemeClr val="tx1"/>
                      </a:solidFill>
                    </a:ln>
                  </pic:spPr>
                </pic:pic>
              </a:graphicData>
            </a:graphic>
          </wp:inline>
        </w:drawing>
      </w:r>
    </w:p>
    <w:p w14:paraId="77AEAB00" w14:textId="33243460" w:rsidR="00663DFA" w:rsidRDefault="00663DFA" w:rsidP="00F82317">
      <w:pPr>
        <w:pStyle w:val="LabStepNumbered"/>
      </w:pPr>
      <w:r>
        <w:t xml:space="preserve">Once you navigate to the Power BI service in the browser, you </w:t>
      </w:r>
      <w:r w:rsidR="00F82317">
        <w:t xml:space="preserve">should be able to see </w:t>
      </w:r>
      <w:r>
        <w:t xml:space="preserve">that the publishing process added a dataset and a report named </w:t>
      </w:r>
      <w:r w:rsidRPr="00663DFA">
        <w:rPr>
          <w:b/>
        </w:rPr>
        <w:t>Wingtip</w:t>
      </w:r>
      <w:r w:rsidR="009C6E91">
        <w:rPr>
          <w:b/>
        </w:rPr>
        <w:t xml:space="preserve"> </w:t>
      </w:r>
      <w:r w:rsidRPr="00663DFA">
        <w:rPr>
          <w:b/>
        </w:rPr>
        <w:t>Sales</w:t>
      </w:r>
      <w:r w:rsidR="009C6E91">
        <w:rPr>
          <w:b/>
        </w:rPr>
        <w:t xml:space="preserve"> </w:t>
      </w:r>
      <w:r w:rsidRPr="00663DFA">
        <w:rPr>
          <w:b/>
        </w:rPr>
        <w:t>Analysis</w:t>
      </w:r>
      <w:r>
        <w:t xml:space="preserve"> that appear in the left navigation along with any other datasets and reports that were already part of your personal workspace.</w:t>
      </w:r>
    </w:p>
    <w:bookmarkEnd w:id="1"/>
    <w:p w14:paraId="2D03011C" w14:textId="508AAC28" w:rsidR="00663DFA" w:rsidRDefault="009C6E91" w:rsidP="00663DFA">
      <w:pPr>
        <w:pStyle w:val="LabStepScreenshot"/>
      </w:pPr>
      <w:r>
        <w:rPr>
          <w:noProof/>
        </w:rPr>
        <w:drawing>
          <wp:inline distT="0" distB="0" distL="0" distR="0" wp14:anchorId="09D90654" wp14:editId="10FFD498">
            <wp:extent cx="1478814" cy="3135086"/>
            <wp:effectExtent l="0" t="0" r="762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84460" cy="3147056"/>
                    </a:xfrm>
                    <a:prstGeom prst="rect">
                      <a:avLst/>
                    </a:prstGeom>
                    <a:noFill/>
                    <a:ln>
                      <a:noFill/>
                    </a:ln>
                  </pic:spPr>
                </pic:pic>
              </a:graphicData>
            </a:graphic>
          </wp:inline>
        </w:drawing>
      </w:r>
    </w:p>
    <w:p w14:paraId="420FD992" w14:textId="3161D00E" w:rsidR="00F82317" w:rsidRDefault="00663DFA" w:rsidP="00F82317">
      <w:pPr>
        <w:pStyle w:val="LabStepNumbered"/>
      </w:pPr>
      <w:r>
        <w:t>Inspect the various report pages that you created over the last few labs.</w:t>
      </w:r>
    </w:p>
    <w:p w14:paraId="751A8995" w14:textId="015C6EA4" w:rsidR="00F82317" w:rsidRDefault="009C6E91" w:rsidP="00F82317">
      <w:pPr>
        <w:pStyle w:val="LabStepScreenshot"/>
      </w:pPr>
      <w:r>
        <w:rPr>
          <w:noProof/>
        </w:rPr>
        <w:lastRenderedPageBreak/>
        <w:drawing>
          <wp:inline distT="0" distB="0" distL="0" distR="0" wp14:anchorId="03A4187D" wp14:editId="01C73C21">
            <wp:extent cx="5664631" cy="3248709"/>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671461" cy="3252626"/>
                    </a:xfrm>
                    <a:prstGeom prst="rect">
                      <a:avLst/>
                    </a:prstGeom>
                    <a:noFill/>
                    <a:ln>
                      <a:noFill/>
                    </a:ln>
                  </pic:spPr>
                </pic:pic>
              </a:graphicData>
            </a:graphic>
          </wp:inline>
        </w:drawing>
      </w:r>
    </w:p>
    <w:p w14:paraId="6A13FEF6" w14:textId="0C461C50" w:rsidR="00070375" w:rsidRDefault="00F82317" w:rsidP="00663DFA">
      <w:pPr>
        <w:pStyle w:val="LabExerciseCallout"/>
      </w:pPr>
      <w:r>
        <w:t xml:space="preserve">You have now successfully created and published </w:t>
      </w:r>
      <w:r w:rsidR="00663DFA">
        <w:t xml:space="preserve">your </w:t>
      </w:r>
      <w:r w:rsidR="009C6E91">
        <w:rPr>
          <w:b/>
        </w:rPr>
        <w:t>Wingtip S</w:t>
      </w:r>
      <w:r w:rsidR="00663DFA" w:rsidRPr="006017C2">
        <w:rPr>
          <w:b/>
        </w:rPr>
        <w:t>ales</w:t>
      </w:r>
      <w:r w:rsidR="009C6E91">
        <w:rPr>
          <w:b/>
        </w:rPr>
        <w:t xml:space="preserve"> </w:t>
      </w:r>
      <w:proofErr w:type="spellStart"/>
      <w:r w:rsidR="00663DFA" w:rsidRPr="006017C2">
        <w:rPr>
          <w:b/>
        </w:rPr>
        <w:t>Analysis.</w:t>
      </w:r>
      <w:r w:rsidR="006017C2" w:rsidRPr="006017C2">
        <w:rPr>
          <w:b/>
        </w:rPr>
        <w:t>pbix</w:t>
      </w:r>
      <w:proofErr w:type="spellEnd"/>
      <w:r w:rsidR="00663DFA">
        <w:t xml:space="preserve"> project </w:t>
      </w:r>
      <w:r>
        <w:t>using Power BI Desktop.</w:t>
      </w:r>
      <w:r w:rsidR="00663DFA">
        <w:t xml:space="preserve"> In the next </w:t>
      </w:r>
      <w:proofErr w:type="gramStart"/>
      <w:r w:rsidR="00663DFA">
        <w:t>lab</w:t>
      </w:r>
      <w:proofErr w:type="gramEnd"/>
      <w:r w:rsidR="00663DFA">
        <w:t xml:space="preserve"> you will begin to consolidate the visuals you have created in these report pages into dashboards </w:t>
      </w:r>
      <w:r w:rsidR="006017C2">
        <w:t xml:space="preserve">and you will also learn the various techniques you can use to deploy dashboards and share them with </w:t>
      </w:r>
      <w:r w:rsidR="00D3068C">
        <w:t xml:space="preserve">other Office 365 users using </w:t>
      </w:r>
      <w:r w:rsidR="009C6E91">
        <w:t>group workspaces</w:t>
      </w:r>
      <w:r w:rsidR="00D3068C">
        <w:t xml:space="preserve"> in Power BI</w:t>
      </w:r>
      <w:r w:rsidR="00663DFA">
        <w:t>.</w:t>
      </w:r>
    </w:p>
    <w:sectPr w:rsidR="00070375" w:rsidSect="00487314">
      <w:headerReference w:type="default" r:id="rId109"/>
      <w:footerReference w:type="default" r:id="rId110"/>
      <w:headerReference w:type="first" r:id="rId111"/>
      <w:footerReference w:type="first" r:id="rId112"/>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BDE731" w14:textId="77777777" w:rsidR="00270E01" w:rsidRDefault="00270E01" w:rsidP="005F53BE">
      <w:pPr>
        <w:spacing w:before="0" w:after="0"/>
      </w:pPr>
      <w:r>
        <w:separator/>
      </w:r>
    </w:p>
  </w:endnote>
  <w:endnote w:type="continuationSeparator" w:id="0">
    <w:p w14:paraId="0AE5E51D" w14:textId="77777777" w:rsidR="00270E01" w:rsidRDefault="00270E01"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45B8F" w14:textId="38415475" w:rsidR="00117915" w:rsidRDefault="00117915" w:rsidP="0045657D">
    <w:pPr>
      <w:pStyle w:val="Footer"/>
      <w:pBdr>
        <w:top w:val="single" w:sz="4" w:space="0" w:color="auto"/>
      </w:pBdr>
    </w:pPr>
    <w:r>
      <w:t>© Critical Path Training. 2017. All Rights Reserved</w:t>
    </w:r>
    <w:r>
      <w:tab/>
    </w:r>
    <w:r>
      <w:tab/>
    </w:r>
    <w:r>
      <w:fldChar w:fldCharType="begin"/>
    </w:r>
    <w:r>
      <w:instrText xml:space="preserve"> PAGE  \* MERGEFORMAT </w:instrText>
    </w:r>
    <w:r>
      <w:fldChar w:fldCharType="separate"/>
    </w:r>
    <w:r w:rsidR="0079574F">
      <w:rPr>
        <w:noProof/>
      </w:rPr>
      <w:t>21</w:t>
    </w:r>
    <w:r>
      <w:fldChar w:fldCharType="end"/>
    </w:r>
  </w:p>
  <w:p w14:paraId="4FCAA96B" w14:textId="0E4AE454" w:rsidR="00117915" w:rsidRPr="0045657D" w:rsidRDefault="00117915" w:rsidP="0045657D">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69361" w14:textId="66D50581" w:rsidR="00117915" w:rsidRDefault="007B6FE2" w:rsidP="0045657D">
    <w:pPr>
      <w:pStyle w:val="Footer"/>
      <w:pBdr>
        <w:top w:val="single" w:sz="4" w:space="0" w:color="auto"/>
      </w:pBdr>
    </w:pPr>
    <w:r>
      <w:t>© Critical Path Training. 2017</w:t>
    </w:r>
    <w:r w:rsidR="00117915">
      <w:t>. All Rights Reserved</w:t>
    </w:r>
    <w:r w:rsidR="00117915">
      <w:tab/>
    </w:r>
    <w:r w:rsidR="00117915">
      <w:tab/>
    </w:r>
    <w:r w:rsidR="00117915">
      <w:fldChar w:fldCharType="begin"/>
    </w:r>
    <w:r w:rsidR="00117915">
      <w:instrText xml:space="preserve"> PAGE  \* MERGEFORMAT </w:instrText>
    </w:r>
    <w:r w:rsidR="00117915">
      <w:fldChar w:fldCharType="separate"/>
    </w:r>
    <w:r w:rsidR="0079574F">
      <w:rPr>
        <w:noProof/>
      </w:rPr>
      <w:t>1</w:t>
    </w:r>
    <w:r w:rsidR="00117915">
      <w:fldChar w:fldCharType="end"/>
    </w:r>
  </w:p>
  <w:p w14:paraId="6C229EA0" w14:textId="7B6F7AFA" w:rsidR="00117915" w:rsidRPr="0045657D" w:rsidRDefault="00117915" w:rsidP="0045657D">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58B6ED" w14:textId="77777777" w:rsidR="00270E01" w:rsidRDefault="00270E01" w:rsidP="005F53BE">
      <w:pPr>
        <w:spacing w:before="0" w:after="0"/>
      </w:pPr>
      <w:r>
        <w:separator/>
      </w:r>
    </w:p>
  </w:footnote>
  <w:footnote w:type="continuationSeparator" w:id="0">
    <w:p w14:paraId="081E6CAC" w14:textId="77777777" w:rsidR="00270E01" w:rsidRDefault="00270E01"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0E2EC" w14:textId="77777777" w:rsidR="00117915" w:rsidRDefault="00117915" w:rsidP="00BC42FA">
    <w:pPr>
      <w:pStyle w:val="Header"/>
      <w:pBdr>
        <w:bottom w:val="single" w:sz="4" w:space="0" w:color="auto"/>
      </w:pBdr>
      <w:spacing w:before="240"/>
    </w:pPr>
    <w:r>
      <w:t>PBI365: Power BI Bootcamp</w:t>
    </w:r>
  </w:p>
  <w:p w14:paraId="52070944" w14:textId="7ED5725D" w:rsidR="00117915" w:rsidRPr="00BC42FA" w:rsidRDefault="007B6FE2" w:rsidP="00BC42FA">
    <w:pPr>
      <w:pStyle w:val="Header"/>
      <w:pBdr>
        <w:bottom w:val="single" w:sz="4" w:space="0" w:color="auto"/>
      </w:pBdr>
      <w:spacing w:before="240"/>
    </w:pPr>
    <w:r>
      <w:t>Module 05</w:t>
    </w:r>
    <w:r w:rsidR="00117915">
      <w:t xml:space="preserve"> Lab: Designing Interactive Reports in Power BI Desktop</w:t>
    </w:r>
    <w:r w:rsidR="00117915">
      <w:tab/>
    </w:r>
    <w:r w:rsidR="00117915">
      <w:tab/>
    </w:r>
    <w:r w:rsidR="00117915" w:rsidRPr="0031080D">
      <w:rPr>
        <w:rFonts w:cs="Arial"/>
      </w:rPr>
      <w:t xml:space="preserve">Live Lab </w:t>
    </w:r>
    <w:r w:rsidR="00117915">
      <w:rPr>
        <w:rFonts w:cs="Arial"/>
      </w:rPr>
      <w:t>Version:</w:t>
    </w:r>
    <w:r w:rsidR="00117915" w:rsidRPr="0031080D">
      <w:rPr>
        <w:rFonts w:cs="Arial"/>
      </w:rPr>
      <w:t xml:space="preserve"> </w:t>
    </w:r>
    <w:r w:rsidR="00117915">
      <w:rPr>
        <w:rFonts w:cs="Arial"/>
      </w:rPr>
      <w:fldChar w:fldCharType="begin"/>
    </w:r>
    <w:r w:rsidR="00117915">
      <w:rPr>
        <w:rFonts w:cs="Arial"/>
      </w:rPr>
      <w:instrText xml:space="preserve"> DATE  \@ "MMM d, yyyy"  \* MERGEFORMAT </w:instrText>
    </w:r>
    <w:r w:rsidR="00117915">
      <w:rPr>
        <w:rFonts w:cs="Arial"/>
      </w:rPr>
      <w:fldChar w:fldCharType="separate"/>
    </w:r>
    <w:r w:rsidR="0079574F">
      <w:rPr>
        <w:rFonts w:cs="Arial"/>
        <w:noProof/>
      </w:rPr>
      <w:t>Dec 17, 2017</w:t>
    </w:r>
    <w:r w:rsidR="00117915">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FCB7" w14:textId="77777777" w:rsidR="00117915" w:rsidRDefault="00117915"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5"/>
  </w:num>
  <w:num w:numId="16">
    <w:abstractNumId w:val="35"/>
  </w:num>
  <w:num w:numId="17">
    <w:abstractNumId w:val="12"/>
  </w:num>
  <w:num w:numId="18">
    <w:abstractNumId w:val="2"/>
  </w:num>
  <w:num w:numId="19">
    <w:abstractNumId w:val="40"/>
  </w:num>
  <w:num w:numId="20">
    <w:abstractNumId w:val="36"/>
  </w:num>
  <w:num w:numId="21">
    <w:abstractNumId w:val="46"/>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34"/>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431"/>
    <w:rsid w:val="00023505"/>
    <w:rsid w:val="0002729A"/>
    <w:rsid w:val="00040AB5"/>
    <w:rsid w:val="00041E1D"/>
    <w:rsid w:val="00045781"/>
    <w:rsid w:val="00045945"/>
    <w:rsid w:val="00046935"/>
    <w:rsid w:val="0005266B"/>
    <w:rsid w:val="00054009"/>
    <w:rsid w:val="000548FF"/>
    <w:rsid w:val="00060030"/>
    <w:rsid w:val="00067C20"/>
    <w:rsid w:val="00070375"/>
    <w:rsid w:val="00072406"/>
    <w:rsid w:val="000777A2"/>
    <w:rsid w:val="00084C25"/>
    <w:rsid w:val="00092B50"/>
    <w:rsid w:val="00092D8E"/>
    <w:rsid w:val="0009536F"/>
    <w:rsid w:val="00095774"/>
    <w:rsid w:val="000A14CA"/>
    <w:rsid w:val="000A73A7"/>
    <w:rsid w:val="000B28AF"/>
    <w:rsid w:val="000C33B0"/>
    <w:rsid w:val="000C3850"/>
    <w:rsid w:val="000C7F80"/>
    <w:rsid w:val="000F18E2"/>
    <w:rsid w:val="000F29D6"/>
    <w:rsid w:val="000F578F"/>
    <w:rsid w:val="00103AAE"/>
    <w:rsid w:val="00106234"/>
    <w:rsid w:val="0010781C"/>
    <w:rsid w:val="00110D59"/>
    <w:rsid w:val="00112856"/>
    <w:rsid w:val="00116815"/>
    <w:rsid w:val="001170EA"/>
    <w:rsid w:val="00117915"/>
    <w:rsid w:val="00125E3E"/>
    <w:rsid w:val="00132F2A"/>
    <w:rsid w:val="00134B8A"/>
    <w:rsid w:val="001351FD"/>
    <w:rsid w:val="00135607"/>
    <w:rsid w:val="00135C06"/>
    <w:rsid w:val="00135C15"/>
    <w:rsid w:val="00136B0C"/>
    <w:rsid w:val="00137202"/>
    <w:rsid w:val="0013779A"/>
    <w:rsid w:val="00145170"/>
    <w:rsid w:val="0015183C"/>
    <w:rsid w:val="0015322F"/>
    <w:rsid w:val="00154292"/>
    <w:rsid w:val="00155501"/>
    <w:rsid w:val="00155F4B"/>
    <w:rsid w:val="00156018"/>
    <w:rsid w:val="0016675A"/>
    <w:rsid w:val="00180351"/>
    <w:rsid w:val="00180979"/>
    <w:rsid w:val="00181625"/>
    <w:rsid w:val="001819F2"/>
    <w:rsid w:val="001855AD"/>
    <w:rsid w:val="001869FD"/>
    <w:rsid w:val="00186D19"/>
    <w:rsid w:val="001874CD"/>
    <w:rsid w:val="00187809"/>
    <w:rsid w:val="001940C9"/>
    <w:rsid w:val="00194663"/>
    <w:rsid w:val="001A07AE"/>
    <w:rsid w:val="001A2086"/>
    <w:rsid w:val="001A3D76"/>
    <w:rsid w:val="001A65D6"/>
    <w:rsid w:val="001A7B98"/>
    <w:rsid w:val="001B1613"/>
    <w:rsid w:val="001B4A5E"/>
    <w:rsid w:val="001C040C"/>
    <w:rsid w:val="001C292C"/>
    <w:rsid w:val="001C2962"/>
    <w:rsid w:val="001C2F6C"/>
    <w:rsid w:val="001C66E3"/>
    <w:rsid w:val="001D2760"/>
    <w:rsid w:val="001E3210"/>
    <w:rsid w:val="001E46D2"/>
    <w:rsid w:val="001F46E0"/>
    <w:rsid w:val="00200D9D"/>
    <w:rsid w:val="002027E7"/>
    <w:rsid w:val="002115D1"/>
    <w:rsid w:val="00215AE7"/>
    <w:rsid w:val="00223B5C"/>
    <w:rsid w:val="00233079"/>
    <w:rsid w:val="00234E10"/>
    <w:rsid w:val="00244A11"/>
    <w:rsid w:val="0024748D"/>
    <w:rsid w:val="00262CC6"/>
    <w:rsid w:val="00265FCF"/>
    <w:rsid w:val="00270E01"/>
    <w:rsid w:val="0027109D"/>
    <w:rsid w:val="00272913"/>
    <w:rsid w:val="002736D1"/>
    <w:rsid w:val="00274B27"/>
    <w:rsid w:val="00281406"/>
    <w:rsid w:val="00284833"/>
    <w:rsid w:val="00285084"/>
    <w:rsid w:val="002872E1"/>
    <w:rsid w:val="002905FF"/>
    <w:rsid w:val="002926CB"/>
    <w:rsid w:val="00293D68"/>
    <w:rsid w:val="00297732"/>
    <w:rsid w:val="002A3258"/>
    <w:rsid w:val="002B1175"/>
    <w:rsid w:val="002B29A7"/>
    <w:rsid w:val="002B56E8"/>
    <w:rsid w:val="002C01D9"/>
    <w:rsid w:val="002C045F"/>
    <w:rsid w:val="002C1AA2"/>
    <w:rsid w:val="002C31E9"/>
    <w:rsid w:val="002C437F"/>
    <w:rsid w:val="002D0086"/>
    <w:rsid w:val="002E4299"/>
    <w:rsid w:val="002E7CEC"/>
    <w:rsid w:val="00304609"/>
    <w:rsid w:val="00305662"/>
    <w:rsid w:val="00305C45"/>
    <w:rsid w:val="00307E96"/>
    <w:rsid w:val="00313023"/>
    <w:rsid w:val="0031617E"/>
    <w:rsid w:val="00320B47"/>
    <w:rsid w:val="00333F87"/>
    <w:rsid w:val="003419B7"/>
    <w:rsid w:val="00344B71"/>
    <w:rsid w:val="003470CE"/>
    <w:rsid w:val="00352060"/>
    <w:rsid w:val="00352D30"/>
    <w:rsid w:val="00357410"/>
    <w:rsid w:val="003602CE"/>
    <w:rsid w:val="00364F73"/>
    <w:rsid w:val="00367E09"/>
    <w:rsid w:val="003727D9"/>
    <w:rsid w:val="003770A6"/>
    <w:rsid w:val="00381555"/>
    <w:rsid w:val="00381C23"/>
    <w:rsid w:val="0038219D"/>
    <w:rsid w:val="003900AE"/>
    <w:rsid w:val="003911B8"/>
    <w:rsid w:val="0039236A"/>
    <w:rsid w:val="00393265"/>
    <w:rsid w:val="003A0E6B"/>
    <w:rsid w:val="003A214A"/>
    <w:rsid w:val="003A2FEB"/>
    <w:rsid w:val="003A50F3"/>
    <w:rsid w:val="003B10B6"/>
    <w:rsid w:val="003B1E26"/>
    <w:rsid w:val="003B4003"/>
    <w:rsid w:val="003C1091"/>
    <w:rsid w:val="003C675A"/>
    <w:rsid w:val="003C6DDF"/>
    <w:rsid w:val="003D263C"/>
    <w:rsid w:val="003D47FE"/>
    <w:rsid w:val="003D6ED3"/>
    <w:rsid w:val="003E63AA"/>
    <w:rsid w:val="003E77A9"/>
    <w:rsid w:val="003F22D0"/>
    <w:rsid w:val="003F3C48"/>
    <w:rsid w:val="00400569"/>
    <w:rsid w:val="00417ED4"/>
    <w:rsid w:val="004219D2"/>
    <w:rsid w:val="004225D8"/>
    <w:rsid w:val="00424721"/>
    <w:rsid w:val="0042643C"/>
    <w:rsid w:val="00427863"/>
    <w:rsid w:val="004346F3"/>
    <w:rsid w:val="00445E7A"/>
    <w:rsid w:val="00447451"/>
    <w:rsid w:val="00452607"/>
    <w:rsid w:val="0045657D"/>
    <w:rsid w:val="004643DE"/>
    <w:rsid w:val="0046454A"/>
    <w:rsid w:val="00473E57"/>
    <w:rsid w:val="004740FB"/>
    <w:rsid w:val="0048025F"/>
    <w:rsid w:val="00487045"/>
    <w:rsid w:val="00487314"/>
    <w:rsid w:val="0048783D"/>
    <w:rsid w:val="00487C70"/>
    <w:rsid w:val="004940D7"/>
    <w:rsid w:val="00494E99"/>
    <w:rsid w:val="004951A6"/>
    <w:rsid w:val="004965C8"/>
    <w:rsid w:val="004976B0"/>
    <w:rsid w:val="004A225A"/>
    <w:rsid w:val="004A226E"/>
    <w:rsid w:val="004A2310"/>
    <w:rsid w:val="004A4DC4"/>
    <w:rsid w:val="004A53A4"/>
    <w:rsid w:val="004A7251"/>
    <w:rsid w:val="004B10B1"/>
    <w:rsid w:val="004B6910"/>
    <w:rsid w:val="004C054C"/>
    <w:rsid w:val="004C058A"/>
    <w:rsid w:val="004C0D88"/>
    <w:rsid w:val="004C307F"/>
    <w:rsid w:val="004C7C0D"/>
    <w:rsid w:val="004D23C6"/>
    <w:rsid w:val="004D4396"/>
    <w:rsid w:val="004D453C"/>
    <w:rsid w:val="004D525D"/>
    <w:rsid w:val="004D5326"/>
    <w:rsid w:val="004E2A11"/>
    <w:rsid w:val="004F0A01"/>
    <w:rsid w:val="004F32FF"/>
    <w:rsid w:val="004F4F29"/>
    <w:rsid w:val="00504F6D"/>
    <w:rsid w:val="00510744"/>
    <w:rsid w:val="00523F5A"/>
    <w:rsid w:val="00530EF5"/>
    <w:rsid w:val="00535051"/>
    <w:rsid w:val="00537FB3"/>
    <w:rsid w:val="005410FB"/>
    <w:rsid w:val="005474DB"/>
    <w:rsid w:val="0055229A"/>
    <w:rsid w:val="00552E79"/>
    <w:rsid w:val="00557CB2"/>
    <w:rsid w:val="00561AA4"/>
    <w:rsid w:val="0056217D"/>
    <w:rsid w:val="00562640"/>
    <w:rsid w:val="00564002"/>
    <w:rsid w:val="00566672"/>
    <w:rsid w:val="0057121D"/>
    <w:rsid w:val="00572EEC"/>
    <w:rsid w:val="00573A29"/>
    <w:rsid w:val="00575E20"/>
    <w:rsid w:val="005804DC"/>
    <w:rsid w:val="005806B9"/>
    <w:rsid w:val="0058110E"/>
    <w:rsid w:val="005826EE"/>
    <w:rsid w:val="00587247"/>
    <w:rsid w:val="005926EA"/>
    <w:rsid w:val="00596425"/>
    <w:rsid w:val="0059794A"/>
    <w:rsid w:val="005A1F36"/>
    <w:rsid w:val="005A2F08"/>
    <w:rsid w:val="005A4573"/>
    <w:rsid w:val="005B07AE"/>
    <w:rsid w:val="005B372E"/>
    <w:rsid w:val="005B51DA"/>
    <w:rsid w:val="005C074B"/>
    <w:rsid w:val="005C2C8B"/>
    <w:rsid w:val="005D0755"/>
    <w:rsid w:val="005D0D9F"/>
    <w:rsid w:val="005D46D7"/>
    <w:rsid w:val="005D6694"/>
    <w:rsid w:val="005E5442"/>
    <w:rsid w:val="005E7662"/>
    <w:rsid w:val="005F53BE"/>
    <w:rsid w:val="005F7030"/>
    <w:rsid w:val="006017C2"/>
    <w:rsid w:val="00604EC1"/>
    <w:rsid w:val="0060682E"/>
    <w:rsid w:val="0061366A"/>
    <w:rsid w:val="00614166"/>
    <w:rsid w:val="00615E52"/>
    <w:rsid w:val="0061711A"/>
    <w:rsid w:val="00617B24"/>
    <w:rsid w:val="0062297B"/>
    <w:rsid w:val="006251F8"/>
    <w:rsid w:val="00631BBE"/>
    <w:rsid w:val="006377A2"/>
    <w:rsid w:val="006438BD"/>
    <w:rsid w:val="00646FD6"/>
    <w:rsid w:val="00651F18"/>
    <w:rsid w:val="006556A5"/>
    <w:rsid w:val="00661895"/>
    <w:rsid w:val="00663DFA"/>
    <w:rsid w:val="00670C8B"/>
    <w:rsid w:val="00671F0E"/>
    <w:rsid w:val="00674E89"/>
    <w:rsid w:val="0068174B"/>
    <w:rsid w:val="00681A86"/>
    <w:rsid w:val="006848AC"/>
    <w:rsid w:val="00686BCB"/>
    <w:rsid w:val="00686E09"/>
    <w:rsid w:val="00690794"/>
    <w:rsid w:val="00692BE6"/>
    <w:rsid w:val="0069419C"/>
    <w:rsid w:val="00695206"/>
    <w:rsid w:val="00697EBD"/>
    <w:rsid w:val="006A175A"/>
    <w:rsid w:val="006A2726"/>
    <w:rsid w:val="006B188E"/>
    <w:rsid w:val="006B6476"/>
    <w:rsid w:val="006C1C9C"/>
    <w:rsid w:val="006C2A77"/>
    <w:rsid w:val="006D0366"/>
    <w:rsid w:val="006D5AFE"/>
    <w:rsid w:val="006D7595"/>
    <w:rsid w:val="006E0D86"/>
    <w:rsid w:val="006E113F"/>
    <w:rsid w:val="006E43B7"/>
    <w:rsid w:val="006E643C"/>
    <w:rsid w:val="006E786F"/>
    <w:rsid w:val="006E7FA5"/>
    <w:rsid w:val="006F14C1"/>
    <w:rsid w:val="006F18AD"/>
    <w:rsid w:val="006F3C9B"/>
    <w:rsid w:val="007016C7"/>
    <w:rsid w:val="00703148"/>
    <w:rsid w:val="0070495D"/>
    <w:rsid w:val="00705D38"/>
    <w:rsid w:val="00706D1A"/>
    <w:rsid w:val="00707322"/>
    <w:rsid w:val="00707872"/>
    <w:rsid w:val="0071280F"/>
    <w:rsid w:val="00717A4B"/>
    <w:rsid w:val="00722920"/>
    <w:rsid w:val="0074666B"/>
    <w:rsid w:val="0075281F"/>
    <w:rsid w:val="007554B0"/>
    <w:rsid w:val="00756FD0"/>
    <w:rsid w:val="00757E25"/>
    <w:rsid w:val="00771621"/>
    <w:rsid w:val="0077172B"/>
    <w:rsid w:val="007778F1"/>
    <w:rsid w:val="00786A72"/>
    <w:rsid w:val="00795368"/>
    <w:rsid w:val="0079574F"/>
    <w:rsid w:val="00795BC4"/>
    <w:rsid w:val="00795CF3"/>
    <w:rsid w:val="007A164D"/>
    <w:rsid w:val="007A71FC"/>
    <w:rsid w:val="007B6FE2"/>
    <w:rsid w:val="007C2F47"/>
    <w:rsid w:val="007C5AA0"/>
    <w:rsid w:val="007C6964"/>
    <w:rsid w:val="007D118A"/>
    <w:rsid w:val="007D4F50"/>
    <w:rsid w:val="007D6386"/>
    <w:rsid w:val="007E1A9E"/>
    <w:rsid w:val="007E3B2D"/>
    <w:rsid w:val="007E72F5"/>
    <w:rsid w:val="007F254C"/>
    <w:rsid w:val="008018D6"/>
    <w:rsid w:val="008028B6"/>
    <w:rsid w:val="00804D94"/>
    <w:rsid w:val="00807097"/>
    <w:rsid w:val="0080788B"/>
    <w:rsid w:val="00812725"/>
    <w:rsid w:val="00813159"/>
    <w:rsid w:val="008211E3"/>
    <w:rsid w:val="00821611"/>
    <w:rsid w:val="00835BBC"/>
    <w:rsid w:val="00835E6C"/>
    <w:rsid w:val="00843372"/>
    <w:rsid w:val="00844D91"/>
    <w:rsid w:val="00852177"/>
    <w:rsid w:val="0085274C"/>
    <w:rsid w:val="008527AC"/>
    <w:rsid w:val="008535D6"/>
    <w:rsid w:val="0085493B"/>
    <w:rsid w:val="00856883"/>
    <w:rsid w:val="00860931"/>
    <w:rsid w:val="0086134C"/>
    <w:rsid w:val="00872180"/>
    <w:rsid w:val="00873BB2"/>
    <w:rsid w:val="00880A5C"/>
    <w:rsid w:val="0088119A"/>
    <w:rsid w:val="0088179A"/>
    <w:rsid w:val="00882D6B"/>
    <w:rsid w:val="008831F1"/>
    <w:rsid w:val="00883C01"/>
    <w:rsid w:val="0088428D"/>
    <w:rsid w:val="008A1755"/>
    <w:rsid w:val="008A5115"/>
    <w:rsid w:val="008A5477"/>
    <w:rsid w:val="008B13F6"/>
    <w:rsid w:val="008B2582"/>
    <w:rsid w:val="008B4A63"/>
    <w:rsid w:val="008B59F9"/>
    <w:rsid w:val="008C07C5"/>
    <w:rsid w:val="008C3762"/>
    <w:rsid w:val="008C3ADB"/>
    <w:rsid w:val="008C4422"/>
    <w:rsid w:val="008C5C8B"/>
    <w:rsid w:val="008D1233"/>
    <w:rsid w:val="008D1F4C"/>
    <w:rsid w:val="008D396C"/>
    <w:rsid w:val="008E78DC"/>
    <w:rsid w:val="008F5BD6"/>
    <w:rsid w:val="008F7F45"/>
    <w:rsid w:val="00900F55"/>
    <w:rsid w:val="009014E9"/>
    <w:rsid w:val="00902E46"/>
    <w:rsid w:val="00921CE4"/>
    <w:rsid w:val="00923045"/>
    <w:rsid w:val="00924652"/>
    <w:rsid w:val="0092525E"/>
    <w:rsid w:val="00925B9E"/>
    <w:rsid w:val="00932C25"/>
    <w:rsid w:val="0093380E"/>
    <w:rsid w:val="00933C01"/>
    <w:rsid w:val="0093401C"/>
    <w:rsid w:val="00934039"/>
    <w:rsid w:val="00935E16"/>
    <w:rsid w:val="00936A8E"/>
    <w:rsid w:val="00941D1D"/>
    <w:rsid w:val="0094230C"/>
    <w:rsid w:val="009440BE"/>
    <w:rsid w:val="00952579"/>
    <w:rsid w:val="00954138"/>
    <w:rsid w:val="00954BC2"/>
    <w:rsid w:val="00954CD4"/>
    <w:rsid w:val="00957AB5"/>
    <w:rsid w:val="0096127C"/>
    <w:rsid w:val="00967216"/>
    <w:rsid w:val="00967BD6"/>
    <w:rsid w:val="009708AA"/>
    <w:rsid w:val="009729FC"/>
    <w:rsid w:val="009735A9"/>
    <w:rsid w:val="009742DC"/>
    <w:rsid w:val="0098141C"/>
    <w:rsid w:val="00985C7A"/>
    <w:rsid w:val="00995967"/>
    <w:rsid w:val="00995F3E"/>
    <w:rsid w:val="0099755B"/>
    <w:rsid w:val="009A3086"/>
    <w:rsid w:val="009B731E"/>
    <w:rsid w:val="009C1FB0"/>
    <w:rsid w:val="009C5967"/>
    <w:rsid w:val="009C6E91"/>
    <w:rsid w:val="009D63AB"/>
    <w:rsid w:val="009E4DDA"/>
    <w:rsid w:val="009E569E"/>
    <w:rsid w:val="009E65AB"/>
    <w:rsid w:val="009E6A1C"/>
    <w:rsid w:val="009F47A5"/>
    <w:rsid w:val="009F4D25"/>
    <w:rsid w:val="00A01A13"/>
    <w:rsid w:val="00A01BC1"/>
    <w:rsid w:val="00A0240F"/>
    <w:rsid w:val="00A06BE0"/>
    <w:rsid w:val="00A11E74"/>
    <w:rsid w:val="00A16BB6"/>
    <w:rsid w:val="00A16D54"/>
    <w:rsid w:val="00A16DB0"/>
    <w:rsid w:val="00A1700E"/>
    <w:rsid w:val="00A24740"/>
    <w:rsid w:val="00A32200"/>
    <w:rsid w:val="00A435CE"/>
    <w:rsid w:val="00A44D5B"/>
    <w:rsid w:val="00A45974"/>
    <w:rsid w:val="00A52083"/>
    <w:rsid w:val="00A52343"/>
    <w:rsid w:val="00A534E5"/>
    <w:rsid w:val="00A54CBA"/>
    <w:rsid w:val="00A55929"/>
    <w:rsid w:val="00A628DB"/>
    <w:rsid w:val="00A62C3F"/>
    <w:rsid w:val="00A65494"/>
    <w:rsid w:val="00A7193E"/>
    <w:rsid w:val="00A75558"/>
    <w:rsid w:val="00A7726D"/>
    <w:rsid w:val="00A838BA"/>
    <w:rsid w:val="00A86A3B"/>
    <w:rsid w:val="00A93CA3"/>
    <w:rsid w:val="00AA2DBB"/>
    <w:rsid w:val="00AA37DB"/>
    <w:rsid w:val="00AA5535"/>
    <w:rsid w:val="00AA5D4C"/>
    <w:rsid w:val="00AB0F0D"/>
    <w:rsid w:val="00AC0C28"/>
    <w:rsid w:val="00AC54E7"/>
    <w:rsid w:val="00AE07AC"/>
    <w:rsid w:val="00AE10EF"/>
    <w:rsid w:val="00AE4F3E"/>
    <w:rsid w:val="00AE666A"/>
    <w:rsid w:val="00AF05F5"/>
    <w:rsid w:val="00AF1269"/>
    <w:rsid w:val="00AF25B3"/>
    <w:rsid w:val="00B01999"/>
    <w:rsid w:val="00B052CD"/>
    <w:rsid w:val="00B062D6"/>
    <w:rsid w:val="00B226F9"/>
    <w:rsid w:val="00B27149"/>
    <w:rsid w:val="00B343F2"/>
    <w:rsid w:val="00B4512B"/>
    <w:rsid w:val="00B500BA"/>
    <w:rsid w:val="00B61B3D"/>
    <w:rsid w:val="00B70E2F"/>
    <w:rsid w:val="00B7272F"/>
    <w:rsid w:val="00B754CF"/>
    <w:rsid w:val="00B83776"/>
    <w:rsid w:val="00B83FCF"/>
    <w:rsid w:val="00B9075E"/>
    <w:rsid w:val="00B90B17"/>
    <w:rsid w:val="00B963E6"/>
    <w:rsid w:val="00BB1243"/>
    <w:rsid w:val="00BB3CC8"/>
    <w:rsid w:val="00BB4431"/>
    <w:rsid w:val="00BB6AC7"/>
    <w:rsid w:val="00BB719D"/>
    <w:rsid w:val="00BC42FA"/>
    <w:rsid w:val="00BC537F"/>
    <w:rsid w:val="00BC77F1"/>
    <w:rsid w:val="00BD20D7"/>
    <w:rsid w:val="00BD4D8B"/>
    <w:rsid w:val="00BE0090"/>
    <w:rsid w:val="00BE15F3"/>
    <w:rsid w:val="00BE367F"/>
    <w:rsid w:val="00BE48C8"/>
    <w:rsid w:val="00BE4E45"/>
    <w:rsid w:val="00BF081B"/>
    <w:rsid w:val="00C00CE5"/>
    <w:rsid w:val="00C046BC"/>
    <w:rsid w:val="00C11F15"/>
    <w:rsid w:val="00C1644B"/>
    <w:rsid w:val="00C201AC"/>
    <w:rsid w:val="00C2078D"/>
    <w:rsid w:val="00C26E77"/>
    <w:rsid w:val="00C320AB"/>
    <w:rsid w:val="00C3499A"/>
    <w:rsid w:val="00C35FF0"/>
    <w:rsid w:val="00C42F93"/>
    <w:rsid w:val="00C43CCA"/>
    <w:rsid w:val="00C43F70"/>
    <w:rsid w:val="00C4606E"/>
    <w:rsid w:val="00C47A4F"/>
    <w:rsid w:val="00C51BC8"/>
    <w:rsid w:val="00C62F04"/>
    <w:rsid w:val="00C64AF4"/>
    <w:rsid w:val="00C64CE6"/>
    <w:rsid w:val="00C72D83"/>
    <w:rsid w:val="00C77AA3"/>
    <w:rsid w:val="00C8167D"/>
    <w:rsid w:val="00C90D96"/>
    <w:rsid w:val="00C9192A"/>
    <w:rsid w:val="00C9792D"/>
    <w:rsid w:val="00CA03C2"/>
    <w:rsid w:val="00CA0A31"/>
    <w:rsid w:val="00CA4FD3"/>
    <w:rsid w:val="00CA5C95"/>
    <w:rsid w:val="00CB0AD9"/>
    <w:rsid w:val="00CB4F59"/>
    <w:rsid w:val="00CC11E1"/>
    <w:rsid w:val="00CC1574"/>
    <w:rsid w:val="00CC16C7"/>
    <w:rsid w:val="00CC1FF8"/>
    <w:rsid w:val="00CC30B3"/>
    <w:rsid w:val="00CC3B91"/>
    <w:rsid w:val="00CC5B87"/>
    <w:rsid w:val="00CD7891"/>
    <w:rsid w:val="00CE28B8"/>
    <w:rsid w:val="00CF2CF7"/>
    <w:rsid w:val="00CF60CB"/>
    <w:rsid w:val="00D049BB"/>
    <w:rsid w:val="00D0590E"/>
    <w:rsid w:val="00D073AC"/>
    <w:rsid w:val="00D13F3B"/>
    <w:rsid w:val="00D1580B"/>
    <w:rsid w:val="00D16E42"/>
    <w:rsid w:val="00D1731C"/>
    <w:rsid w:val="00D23A4F"/>
    <w:rsid w:val="00D3068C"/>
    <w:rsid w:val="00D32E4A"/>
    <w:rsid w:val="00D33D19"/>
    <w:rsid w:val="00D342C0"/>
    <w:rsid w:val="00D41EFE"/>
    <w:rsid w:val="00D43642"/>
    <w:rsid w:val="00D44DCC"/>
    <w:rsid w:val="00D46C36"/>
    <w:rsid w:val="00D5207B"/>
    <w:rsid w:val="00D5711F"/>
    <w:rsid w:val="00D60102"/>
    <w:rsid w:val="00D64C42"/>
    <w:rsid w:val="00D7310B"/>
    <w:rsid w:val="00D73447"/>
    <w:rsid w:val="00D8651B"/>
    <w:rsid w:val="00D92362"/>
    <w:rsid w:val="00D95F41"/>
    <w:rsid w:val="00D97AA9"/>
    <w:rsid w:val="00DA2E4F"/>
    <w:rsid w:val="00DA42F3"/>
    <w:rsid w:val="00DA67FB"/>
    <w:rsid w:val="00DA7801"/>
    <w:rsid w:val="00DB41D7"/>
    <w:rsid w:val="00DB75A3"/>
    <w:rsid w:val="00DC645C"/>
    <w:rsid w:val="00DC7FE6"/>
    <w:rsid w:val="00DD472B"/>
    <w:rsid w:val="00DD79F6"/>
    <w:rsid w:val="00DE3D9E"/>
    <w:rsid w:val="00DE4A99"/>
    <w:rsid w:val="00E00875"/>
    <w:rsid w:val="00E04F9D"/>
    <w:rsid w:val="00E0672B"/>
    <w:rsid w:val="00E07604"/>
    <w:rsid w:val="00E176BE"/>
    <w:rsid w:val="00E20035"/>
    <w:rsid w:val="00E243D4"/>
    <w:rsid w:val="00E24C64"/>
    <w:rsid w:val="00E34F35"/>
    <w:rsid w:val="00E4606F"/>
    <w:rsid w:val="00E46F12"/>
    <w:rsid w:val="00E569D2"/>
    <w:rsid w:val="00E66D0E"/>
    <w:rsid w:val="00E70172"/>
    <w:rsid w:val="00E74014"/>
    <w:rsid w:val="00E81BDA"/>
    <w:rsid w:val="00E83114"/>
    <w:rsid w:val="00E832C9"/>
    <w:rsid w:val="00E84255"/>
    <w:rsid w:val="00E84777"/>
    <w:rsid w:val="00E91320"/>
    <w:rsid w:val="00E92846"/>
    <w:rsid w:val="00EA2EFF"/>
    <w:rsid w:val="00EA77D4"/>
    <w:rsid w:val="00EA7F11"/>
    <w:rsid w:val="00EB1ADF"/>
    <w:rsid w:val="00EB5790"/>
    <w:rsid w:val="00EC0A91"/>
    <w:rsid w:val="00ED43E0"/>
    <w:rsid w:val="00ED6D8B"/>
    <w:rsid w:val="00EE11D5"/>
    <w:rsid w:val="00EE5356"/>
    <w:rsid w:val="00EE6F2C"/>
    <w:rsid w:val="00EE7112"/>
    <w:rsid w:val="00EE7D78"/>
    <w:rsid w:val="00EF0008"/>
    <w:rsid w:val="00EF4EED"/>
    <w:rsid w:val="00F01AE5"/>
    <w:rsid w:val="00F020D7"/>
    <w:rsid w:val="00F02354"/>
    <w:rsid w:val="00F10811"/>
    <w:rsid w:val="00F14A4D"/>
    <w:rsid w:val="00F167A6"/>
    <w:rsid w:val="00F1739B"/>
    <w:rsid w:val="00F178AB"/>
    <w:rsid w:val="00F17A8C"/>
    <w:rsid w:val="00F257EC"/>
    <w:rsid w:val="00F3438F"/>
    <w:rsid w:val="00F44874"/>
    <w:rsid w:val="00F46C5D"/>
    <w:rsid w:val="00F50BC5"/>
    <w:rsid w:val="00F55488"/>
    <w:rsid w:val="00F55CF8"/>
    <w:rsid w:val="00F6074B"/>
    <w:rsid w:val="00F641E7"/>
    <w:rsid w:val="00F66EDC"/>
    <w:rsid w:val="00F77042"/>
    <w:rsid w:val="00F82289"/>
    <w:rsid w:val="00F82317"/>
    <w:rsid w:val="00F85D6A"/>
    <w:rsid w:val="00FA7997"/>
    <w:rsid w:val="00FB0D31"/>
    <w:rsid w:val="00FC3A5D"/>
    <w:rsid w:val="00FC45BD"/>
    <w:rsid w:val="00FC5497"/>
    <w:rsid w:val="00FD515B"/>
    <w:rsid w:val="00FE176D"/>
    <w:rsid w:val="00FE2D37"/>
    <w:rsid w:val="00FE62B1"/>
    <w:rsid w:val="00FE6DBD"/>
    <w:rsid w:val="00FF11B8"/>
    <w:rsid w:val="00FF3864"/>
    <w:rsid w:val="00FF3E52"/>
    <w:rsid w:val="00FF4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134C"/>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86134C"/>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86134C"/>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86134C"/>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86134C"/>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86134C"/>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34C"/>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86134C"/>
    <w:rPr>
      <w:rFonts w:ascii="Arial Black" w:hAnsi="Arial Black"/>
      <w:sz w:val="28"/>
    </w:rPr>
  </w:style>
  <w:style w:type="character" w:customStyle="1" w:styleId="Heading3Char">
    <w:name w:val="Heading 3 Char"/>
    <w:basedOn w:val="DefaultParagraphFont"/>
    <w:link w:val="Heading3"/>
    <w:rsid w:val="0086134C"/>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86134C"/>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86134C"/>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86134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134C"/>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86134C"/>
    <w:pPr>
      <w:tabs>
        <w:tab w:val="right" w:leader="dot" w:pos="10786"/>
      </w:tabs>
      <w:spacing w:before="80" w:after="0"/>
      <w:ind w:left="144"/>
    </w:pPr>
    <w:rPr>
      <w:b/>
    </w:rPr>
  </w:style>
  <w:style w:type="paragraph" w:styleId="TOC2">
    <w:name w:val="toc 2"/>
    <w:basedOn w:val="Normal"/>
    <w:next w:val="Normal"/>
    <w:autoRedefine/>
    <w:uiPriority w:val="39"/>
    <w:unhideWhenUsed/>
    <w:rsid w:val="0086134C"/>
    <w:pPr>
      <w:tabs>
        <w:tab w:val="right" w:leader="dot" w:pos="10790"/>
      </w:tabs>
      <w:spacing w:before="40" w:after="40"/>
      <w:ind w:left="288"/>
    </w:pPr>
    <w:rPr>
      <w:sz w:val="18"/>
    </w:rPr>
  </w:style>
  <w:style w:type="character" w:styleId="Hyperlink">
    <w:name w:val="Hyperlink"/>
    <w:basedOn w:val="DefaultParagraphFont"/>
    <w:uiPriority w:val="99"/>
    <w:unhideWhenUsed/>
    <w:rsid w:val="0086134C"/>
    <w:rPr>
      <w:color w:val="0000FF" w:themeColor="hyperlink"/>
      <w:u w:val="single"/>
    </w:rPr>
  </w:style>
  <w:style w:type="character" w:styleId="BookTitle">
    <w:name w:val="Book Title"/>
    <w:basedOn w:val="DefaultParagraphFont"/>
    <w:uiPriority w:val="33"/>
    <w:rsid w:val="0086134C"/>
    <w:rPr>
      <w:b/>
      <w:bCs/>
      <w:smallCaps/>
      <w:spacing w:val="5"/>
      <w:sz w:val="48"/>
    </w:rPr>
  </w:style>
  <w:style w:type="paragraph" w:styleId="Title">
    <w:name w:val="Title"/>
    <w:basedOn w:val="Normal"/>
    <w:next w:val="Normal"/>
    <w:link w:val="TitleChar"/>
    <w:uiPriority w:val="10"/>
    <w:unhideWhenUsed/>
    <w:rsid w:val="0086134C"/>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86134C"/>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86134C"/>
    <w:pPr>
      <w:spacing w:after="0" w:line="240" w:lineRule="auto"/>
    </w:pPr>
    <w:rPr>
      <w:rFonts w:eastAsiaTheme="minorEastAsia"/>
    </w:rPr>
  </w:style>
  <w:style w:type="character" w:customStyle="1" w:styleId="NoSpacingChar">
    <w:name w:val="No Spacing Char"/>
    <w:basedOn w:val="DefaultParagraphFont"/>
    <w:link w:val="NoSpacing"/>
    <w:uiPriority w:val="4"/>
    <w:rsid w:val="0086134C"/>
    <w:rPr>
      <w:rFonts w:eastAsiaTheme="minorEastAsia"/>
    </w:rPr>
  </w:style>
  <w:style w:type="paragraph" w:styleId="Header">
    <w:name w:val="header"/>
    <w:basedOn w:val="Normal"/>
    <w:link w:val="HeaderChar"/>
    <w:uiPriority w:val="99"/>
    <w:unhideWhenUsed/>
    <w:rsid w:val="0086134C"/>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86134C"/>
    <w:rPr>
      <w:rFonts w:ascii="Arial" w:hAnsi="Arial"/>
      <w:color w:val="292929"/>
      <w:sz w:val="16"/>
    </w:rPr>
  </w:style>
  <w:style w:type="paragraph" w:styleId="Footer">
    <w:name w:val="footer"/>
    <w:basedOn w:val="Normal"/>
    <w:link w:val="FooterChar"/>
    <w:uiPriority w:val="99"/>
    <w:unhideWhenUsed/>
    <w:rsid w:val="0086134C"/>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86134C"/>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86134C"/>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86134C"/>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86134C"/>
    <w:rPr>
      <w:rFonts w:ascii="Lucida Console" w:hAnsi="Lucida Console" w:cs="Courier New"/>
      <w:b/>
      <w:spacing w:val="-6"/>
      <w:sz w:val="18"/>
    </w:rPr>
  </w:style>
  <w:style w:type="paragraph" w:customStyle="1" w:styleId="NumberedBullet">
    <w:name w:val="Numbered Bullet"/>
    <w:basedOn w:val="ListParagraph"/>
    <w:uiPriority w:val="5"/>
    <w:unhideWhenUsed/>
    <w:rsid w:val="0086134C"/>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86134C"/>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86134C"/>
    <w:pPr>
      <w:spacing w:before="0" w:after="0"/>
    </w:pPr>
    <w:rPr>
      <w:szCs w:val="20"/>
    </w:rPr>
  </w:style>
  <w:style w:type="character" w:customStyle="1" w:styleId="FootnoteTextChar">
    <w:name w:val="Footnote Text Char"/>
    <w:basedOn w:val="DefaultParagraphFont"/>
    <w:link w:val="FootnoteText"/>
    <w:uiPriority w:val="99"/>
    <w:semiHidden/>
    <w:rsid w:val="0086134C"/>
    <w:rPr>
      <w:rFonts w:ascii="Arial" w:hAnsi="Arial"/>
      <w:color w:val="262626" w:themeColor="text1" w:themeTint="D9"/>
      <w:sz w:val="20"/>
      <w:szCs w:val="20"/>
    </w:rPr>
  </w:style>
  <w:style w:type="table" w:styleId="LightShading-Accent4">
    <w:name w:val="Light Shading Accent 4"/>
    <w:basedOn w:val="TableNormal"/>
    <w:uiPriority w:val="60"/>
    <w:rsid w:val="0086134C"/>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86134C"/>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86134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6134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86134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86134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86134C"/>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86134C"/>
    <w:pPr>
      <w:tabs>
        <w:tab w:val="num" w:pos="360"/>
      </w:tabs>
      <w:ind w:left="360" w:hanging="360"/>
      <w:contextualSpacing/>
    </w:pPr>
  </w:style>
  <w:style w:type="character" w:customStyle="1" w:styleId="InLineUrl">
    <w:name w:val="InLineUrl"/>
    <w:basedOn w:val="DefaultParagraphFont"/>
    <w:qFormat/>
    <w:rsid w:val="0086134C"/>
    <w:rPr>
      <w:rFonts w:ascii="Arial" w:hAnsi="Arial"/>
      <w:b/>
      <w:sz w:val="18"/>
    </w:rPr>
  </w:style>
  <w:style w:type="paragraph" w:customStyle="1" w:styleId="LabStepNumbered">
    <w:name w:val="Lab Step Numbered"/>
    <w:link w:val="LabStepNumberedChar"/>
    <w:qFormat/>
    <w:rsid w:val="0086134C"/>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86134C"/>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86134C"/>
    <w:pPr>
      <w:numPr>
        <w:numId w:val="0"/>
      </w:numPr>
      <w:spacing w:before="40"/>
      <w:ind w:left="720"/>
    </w:pPr>
  </w:style>
  <w:style w:type="character" w:customStyle="1" w:styleId="LabStepScreenshotFrame">
    <w:name w:val="Lab Step Screenshot Frame"/>
    <w:basedOn w:val="DefaultParagraphFont"/>
    <w:uiPriority w:val="1"/>
    <w:qFormat/>
    <w:rsid w:val="0086134C"/>
    <w:rPr>
      <w:noProof/>
      <w:bdr w:val="single" w:sz="2" w:space="0" w:color="DDDDDD"/>
    </w:rPr>
  </w:style>
  <w:style w:type="paragraph" w:customStyle="1" w:styleId="LabExerciseCallout">
    <w:name w:val="Lab Exercise Callout"/>
    <w:basedOn w:val="LabExerciseLeadIn"/>
    <w:qFormat/>
    <w:rsid w:val="0086134C"/>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86134C"/>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86134C"/>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86134C"/>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86134C"/>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86134C"/>
    <w:rPr>
      <w:rFonts w:ascii="Arial" w:hAnsi="Arial"/>
      <w:b/>
      <w:iCs/>
      <w:sz w:val="16"/>
    </w:rPr>
  </w:style>
  <w:style w:type="character" w:customStyle="1" w:styleId="InlindeCode">
    <w:name w:val="InlindeCode"/>
    <w:basedOn w:val="DefaultParagraphFont"/>
    <w:qFormat/>
    <w:rsid w:val="0086134C"/>
    <w:rPr>
      <w:rFonts w:ascii="Lucida Console" w:hAnsi="Lucida Console"/>
      <w:b/>
      <w:sz w:val="16"/>
    </w:rPr>
  </w:style>
  <w:style w:type="table" w:customStyle="1" w:styleId="LabStepTable">
    <w:name w:val="Lab Step Table"/>
    <w:basedOn w:val="TableGrid"/>
    <w:uiPriority w:val="99"/>
    <w:rsid w:val="0086134C"/>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86134C"/>
    <w:pPr>
      <w:ind w:left="792"/>
    </w:pPr>
  </w:style>
  <w:style w:type="paragraph" w:customStyle="1" w:styleId="LabStepScreenshotLevel2">
    <w:name w:val="Lab Step Screenshot Level 2"/>
    <w:basedOn w:val="LabStepScreenshot"/>
    <w:uiPriority w:val="2"/>
    <w:qFormat/>
    <w:rsid w:val="0086134C"/>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86134C"/>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86134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86134C"/>
    <w:rPr>
      <w:sz w:val="16"/>
      <w:szCs w:val="16"/>
    </w:rPr>
  </w:style>
  <w:style w:type="paragraph" w:styleId="CommentText">
    <w:name w:val="annotation text"/>
    <w:basedOn w:val="Normal"/>
    <w:link w:val="CommentTextChar"/>
    <w:uiPriority w:val="99"/>
    <w:semiHidden/>
    <w:unhideWhenUsed/>
    <w:rsid w:val="0086134C"/>
    <w:rPr>
      <w:szCs w:val="20"/>
    </w:rPr>
  </w:style>
  <w:style w:type="character" w:customStyle="1" w:styleId="CommentTextChar">
    <w:name w:val="Comment Text Char"/>
    <w:basedOn w:val="DefaultParagraphFont"/>
    <w:link w:val="CommentText"/>
    <w:uiPriority w:val="99"/>
    <w:semiHidden/>
    <w:rsid w:val="0086134C"/>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86134C"/>
    <w:rPr>
      <w:b/>
      <w:bCs/>
    </w:rPr>
  </w:style>
  <w:style w:type="character" w:customStyle="1" w:styleId="CommentSubjectChar">
    <w:name w:val="Comment Subject Char"/>
    <w:basedOn w:val="CommentTextChar"/>
    <w:link w:val="CommentSubject"/>
    <w:uiPriority w:val="99"/>
    <w:semiHidden/>
    <w:rsid w:val="0086134C"/>
    <w:rPr>
      <w:rFonts w:ascii="Arial" w:hAnsi="Arial"/>
      <w:b/>
      <w:bCs/>
      <w:color w:val="262626" w:themeColor="text1" w:themeTint="D9"/>
      <w:sz w:val="20"/>
      <w:szCs w:val="20"/>
    </w:rPr>
  </w:style>
  <w:style w:type="character" w:styleId="Strong">
    <w:name w:val="Strong"/>
    <w:basedOn w:val="DefaultParagraphFont"/>
    <w:uiPriority w:val="23"/>
    <w:rsid w:val="0086134C"/>
    <w:rPr>
      <w:b/>
      <w:bCs/>
    </w:rPr>
  </w:style>
  <w:style w:type="paragraph" w:styleId="NormalWeb">
    <w:name w:val="Normal (Web)"/>
    <w:basedOn w:val="Normal"/>
    <w:uiPriority w:val="99"/>
    <w:semiHidden/>
    <w:unhideWhenUsed/>
    <w:rsid w:val="0086134C"/>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86134C"/>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86134C"/>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86134C"/>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86134C"/>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86134C"/>
    <w:pPr>
      <w:spacing w:before="240"/>
      <w:ind w:left="720" w:right="720"/>
    </w:pPr>
    <w:rPr>
      <w:color w:val="1C1C1C"/>
    </w:rPr>
  </w:style>
  <w:style w:type="paragraph" w:customStyle="1" w:styleId="SlidesNotes">
    <w:name w:val="Slides Notes"/>
    <w:basedOn w:val="Normal"/>
    <w:uiPriority w:val="4"/>
    <w:rsid w:val="0086134C"/>
    <w:pPr>
      <w:spacing w:before="240"/>
    </w:pPr>
  </w:style>
  <w:style w:type="paragraph" w:customStyle="1" w:styleId="LegalHeader">
    <w:name w:val="Legal Header"/>
    <w:basedOn w:val="Normal"/>
    <w:uiPriority w:val="3"/>
    <w:rsid w:val="0086134C"/>
    <w:pPr>
      <w:spacing w:before="600"/>
    </w:pPr>
    <w:rPr>
      <w:b/>
      <w:color w:val="auto"/>
      <w:u w:val="single"/>
    </w:rPr>
  </w:style>
  <w:style w:type="paragraph" w:customStyle="1" w:styleId="LegalBody">
    <w:name w:val="Legal Body"/>
    <w:basedOn w:val="Normal"/>
    <w:uiPriority w:val="3"/>
    <w:rsid w:val="0086134C"/>
    <w:rPr>
      <w:sz w:val="18"/>
    </w:rPr>
  </w:style>
  <w:style w:type="paragraph" w:customStyle="1" w:styleId="CourseInfo">
    <w:name w:val="Course Info"/>
    <w:basedOn w:val="Normal"/>
    <w:uiPriority w:val="4"/>
    <w:rsid w:val="0086134C"/>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86134C"/>
    <w:rPr>
      <w:rFonts w:ascii="Arial" w:hAnsi="Arial"/>
      <w:color w:val="262626" w:themeColor="text1" w:themeTint="D9"/>
      <w:sz w:val="18"/>
    </w:rPr>
  </w:style>
  <w:style w:type="paragraph" w:customStyle="1" w:styleId="Strong1">
    <w:name w:val="Strong1"/>
    <w:basedOn w:val="LabStepNumbered"/>
    <w:link w:val="strongChar"/>
    <w:uiPriority w:val="5"/>
    <w:rsid w:val="0086134C"/>
    <w:pPr>
      <w:numPr>
        <w:numId w:val="0"/>
      </w:numPr>
      <w:ind w:left="757" w:hanging="360"/>
    </w:pPr>
    <w:rPr>
      <w:b/>
    </w:rPr>
  </w:style>
  <w:style w:type="character" w:customStyle="1" w:styleId="strongChar">
    <w:name w:val="strong Char"/>
    <w:basedOn w:val="LabStepNumberedChar"/>
    <w:link w:val="Strong1"/>
    <w:uiPriority w:val="5"/>
    <w:rsid w:val="0086134C"/>
    <w:rPr>
      <w:rFonts w:ascii="Arial" w:hAnsi="Arial"/>
      <w:b/>
      <w:color w:val="262626" w:themeColor="text1" w:themeTint="D9"/>
      <w:sz w:val="18"/>
    </w:rPr>
  </w:style>
  <w:style w:type="paragraph" w:customStyle="1" w:styleId="CourseCode">
    <w:name w:val="Course Code"/>
    <w:basedOn w:val="Normal"/>
    <w:uiPriority w:val="4"/>
    <w:rsid w:val="0086134C"/>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86134C"/>
    <w:pPr>
      <w:tabs>
        <w:tab w:val="right" w:leader="dot" w:pos="10790"/>
      </w:tabs>
      <w:spacing w:before="40" w:after="0"/>
      <w:ind w:left="432"/>
    </w:pPr>
    <w:rPr>
      <w:sz w:val="16"/>
    </w:rPr>
  </w:style>
  <w:style w:type="numbering" w:customStyle="1" w:styleId="LabStepsTemplate">
    <w:name w:val="LabStepsTemplate"/>
    <w:uiPriority w:val="99"/>
    <w:rsid w:val="0086134C"/>
    <w:pPr>
      <w:numPr>
        <w:numId w:val="4"/>
      </w:numPr>
    </w:pPr>
  </w:style>
  <w:style w:type="paragraph" w:customStyle="1" w:styleId="ModuleDescription">
    <w:name w:val="Module Description"/>
    <w:basedOn w:val="Normal"/>
    <w:uiPriority w:val="4"/>
    <w:rsid w:val="0086134C"/>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86134C"/>
    <w:pPr>
      <w:jc w:val="center"/>
    </w:pPr>
  </w:style>
  <w:style w:type="paragraph" w:customStyle="1" w:styleId="TopicsCoveredItem">
    <w:name w:val="Topics Covered Item"/>
    <w:basedOn w:val="Normal"/>
    <w:uiPriority w:val="4"/>
    <w:rsid w:val="0086134C"/>
    <w:pPr>
      <w:numPr>
        <w:numId w:val="5"/>
      </w:numPr>
      <w:spacing w:before="0" w:after="0"/>
      <w:contextualSpacing/>
    </w:pPr>
  </w:style>
  <w:style w:type="paragraph" w:customStyle="1" w:styleId="ModuleIntroHeader">
    <w:name w:val="Module Intro Header"/>
    <w:basedOn w:val="Normal"/>
    <w:uiPriority w:val="4"/>
    <w:rsid w:val="0086134C"/>
    <w:pPr>
      <w:pBdr>
        <w:bottom w:val="single" w:sz="8" w:space="1" w:color="auto"/>
      </w:pBdr>
      <w:spacing w:before="360"/>
      <w:ind w:left="288"/>
    </w:pPr>
    <w:rPr>
      <w:b/>
      <w:sz w:val="24"/>
    </w:rPr>
  </w:style>
  <w:style w:type="paragraph" w:customStyle="1" w:styleId="ModuleAgendaItem">
    <w:name w:val="Module Agenda Item"/>
    <w:basedOn w:val="Normal"/>
    <w:uiPriority w:val="4"/>
    <w:rsid w:val="0086134C"/>
    <w:pPr>
      <w:spacing w:before="0" w:after="0"/>
      <w:ind w:left="360" w:hanging="360"/>
      <w:contextualSpacing/>
    </w:pPr>
    <w:rPr>
      <w:sz w:val="24"/>
    </w:rPr>
  </w:style>
  <w:style w:type="paragraph" w:customStyle="1" w:styleId="LabExerciseItem">
    <w:name w:val="Lab Exercise Item"/>
    <w:basedOn w:val="Normal"/>
    <w:next w:val="Normal"/>
    <w:uiPriority w:val="4"/>
    <w:qFormat/>
    <w:rsid w:val="0086134C"/>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86134C"/>
    <w:pPr>
      <w:numPr>
        <w:ilvl w:val="1"/>
      </w:numPr>
    </w:pPr>
  </w:style>
  <w:style w:type="paragraph" w:customStyle="1" w:styleId="LabStepNumberedLevel3">
    <w:name w:val="Lab Step Numbered Level 3"/>
    <w:basedOn w:val="LabStepNumberedLevel2"/>
    <w:qFormat/>
    <w:rsid w:val="0086134C"/>
    <w:pPr>
      <w:numPr>
        <w:ilvl w:val="2"/>
      </w:numPr>
      <w:tabs>
        <w:tab w:val="left" w:pos="994"/>
      </w:tabs>
    </w:pPr>
  </w:style>
  <w:style w:type="paragraph" w:customStyle="1" w:styleId="LabStepNumberedLevel4">
    <w:name w:val="Lab Step Numbered Level 4"/>
    <w:basedOn w:val="LabStepNumberedLevel3"/>
    <w:qFormat/>
    <w:rsid w:val="0086134C"/>
    <w:pPr>
      <w:numPr>
        <w:ilvl w:val="3"/>
      </w:numPr>
      <w:tabs>
        <w:tab w:val="clear" w:pos="994"/>
        <w:tab w:val="left" w:pos="1627"/>
      </w:tabs>
    </w:pPr>
  </w:style>
  <w:style w:type="paragraph" w:customStyle="1" w:styleId="LabExerciseLeadIn">
    <w:name w:val="Lab Exercise Lead In"/>
    <w:basedOn w:val="Normal"/>
    <w:qFormat/>
    <w:rsid w:val="0086134C"/>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oter" Target="footer2.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53ABD-CA18-4887-B720-959C78740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7859</TotalTime>
  <Pages>33</Pages>
  <Words>4087</Words>
  <Characters>23301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315</cp:revision>
  <cp:lastPrinted>2017-12-18T04:55:00Z</cp:lastPrinted>
  <dcterms:created xsi:type="dcterms:W3CDTF">2013-07-31T20:42:00Z</dcterms:created>
  <dcterms:modified xsi:type="dcterms:W3CDTF">2017-12-18T04:55:00Z</dcterms:modified>
</cp:coreProperties>
</file>